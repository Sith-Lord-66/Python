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n-GB"/>
        </w:rPr>
        <w:id w:val="1894305151"/>
        <w:docPartObj>
          <w:docPartGallery w:val="Cover Pages"/>
          <w:docPartUnique/>
        </w:docPartObj>
      </w:sdtPr>
      <w:sdtEndPr>
        <w:rPr>
          <w:b/>
          <w:i/>
          <w:color w:val="auto"/>
          <w:sz w:val="32"/>
          <w:szCs w:val="24"/>
        </w:rPr>
      </w:sdtEndPr>
      <w:sdtContent>
        <w:p w14:paraId="465C872A" w14:textId="2B38ADE8" w:rsidR="007A116A" w:rsidRDefault="007A116A">
          <w:pPr>
            <w:pStyle w:val="NoSpacing"/>
            <w:spacing w:before="1540" w:after="240"/>
            <w:jc w:val="center"/>
            <w:rPr>
              <w:color w:val="5B9BD5" w:themeColor="accent1"/>
            </w:rPr>
          </w:pPr>
          <w:r>
            <w:rPr>
              <w:noProof/>
              <w:color w:val="5B9BD5" w:themeColor="accent1"/>
              <w:lang w:val="en-GB" w:eastAsia="en-GB"/>
            </w:rPr>
            <w:drawing>
              <wp:inline distT="0" distB="0" distL="0" distR="0" wp14:anchorId="102D3B5F" wp14:editId="324B753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2B2625A4AA3A4C6A851AFB3D626B1E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BA2CDF" w14:textId="4BEB9DEF" w:rsidR="007A116A" w:rsidRDefault="007A116A">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Wonder Walls</w:t>
              </w:r>
            </w:p>
          </w:sdtContent>
        </w:sdt>
        <w:p w14:paraId="4D59FC34" w14:textId="26BCC737" w:rsidR="007A116A" w:rsidRDefault="007A116A">
          <w:pPr>
            <w:pStyle w:val="NoSpacing"/>
            <w:spacing w:before="480"/>
            <w:jc w:val="center"/>
            <w:rPr>
              <w:color w:val="5B9BD5" w:themeColor="accent1"/>
            </w:rPr>
          </w:pPr>
          <w:r>
            <w:rPr>
              <w:noProof/>
              <w:color w:val="5B9BD5" w:themeColor="accent1"/>
              <w:lang w:val="en-GB" w:eastAsia="en-GB"/>
            </w:rPr>
            <w:drawing>
              <wp:inline distT="0" distB="0" distL="0" distR="0" wp14:anchorId="2DEBCAC4" wp14:editId="33335F7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BB7C97" w14:textId="3839A942" w:rsidR="007A116A" w:rsidRDefault="00321809">
          <w:pPr>
            <w:rPr>
              <w:b/>
              <w:i/>
              <w:sz w:val="32"/>
              <w:szCs w:val="24"/>
            </w:rPr>
          </w:pPr>
          <w:r>
            <w:rPr>
              <w:rFonts w:cs="Arial"/>
              <w:noProof/>
              <w:sz w:val="24"/>
              <w:szCs w:val="24"/>
              <w:lang w:eastAsia="en-GB"/>
            </w:rPr>
            <mc:AlternateContent>
              <mc:Choice Requires="wps">
                <w:drawing>
                  <wp:anchor distT="0" distB="0" distL="114300" distR="114300" simplePos="0" relativeHeight="251676672" behindDoc="0" locked="0" layoutInCell="1" allowOverlap="1" wp14:anchorId="171F146F" wp14:editId="3229AE00">
                    <wp:simplePos x="0" y="0"/>
                    <wp:positionH relativeFrom="margin">
                      <wp:posOffset>1123950</wp:posOffset>
                    </wp:positionH>
                    <wp:positionV relativeFrom="paragraph">
                      <wp:posOffset>4540250</wp:posOffset>
                    </wp:positionV>
                    <wp:extent cx="3657600" cy="10668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3657600" cy="1066800"/>
                            </a:xfrm>
                            <a:prstGeom prst="rect">
                              <a:avLst/>
                            </a:prstGeom>
                            <a:solidFill>
                              <a:schemeClr val="bg1"/>
                            </a:solidFill>
                            <a:ln w="6350">
                              <a:solidFill>
                                <a:schemeClr val="bg1"/>
                              </a:solidFill>
                            </a:ln>
                          </wps:spPr>
                          <wps:txbx>
                            <w:txbxContent>
                              <w:p w14:paraId="22030AC1" w14:textId="66F73364" w:rsidR="00D07692" w:rsidRPr="00321809" w:rsidRDefault="00D07692" w:rsidP="00321809">
                                <w:pPr>
                                  <w:pStyle w:val="Heading2"/>
                                  <w:jc w:val="center"/>
                                  <w:rPr>
                                    <w:color w:val="5B9BD5" w:themeColor="accent1"/>
                                    <w:sz w:val="52"/>
                                    <w:szCs w:val="52"/>
                                  </w:rPr>
                                </w:pPr>
                                <w:bookmarkStart w:id="0" w:name="_Toc5793028"/>
                                <w:r>
                                  <w:rPr>
                                    <w:color w:val="5B9BD5" w:themeColor="accent1"/>
                                    <w:sz w:val="52"/>
                                    <w:szCs w:val="52"/>
                                  </w:rPr>
                                  <w:t xml:space="preserve">Centre Number - </w:t>
                                </w:r>
                                <w:r w:rsidRPr="00321809">
                                  <w:rPr>
                                    <w:color w:val="5B9BD5" w:themeColor="accent1"/>
                                    <w:sz w:val="52"/>
                                    <w:szCs w:val="52"/>
                                  </w:rPr>
                                  <w:t>71307</w:t>
                                </w:r>
                                <w:bookmarkEnd w:id="0"/>
                              </w:p>
                              <w:p w14:paraId="21513C23" w14:textId="5A5BA57D" w:rsidR="00D07692" w:rsidRPr="00321809" w:rsidRDefault="00D07692" w:rsidP="00321809">
                                <w:pPr>
                                  <w:pStyle w:val="Heading2"/>
                                  <w:jc w:val="center"/>
                                  <w:rPr>
                                    <w:color w:val="5B9BD5" w:themeColor="accent1"/>
                                    <w:sz w:val="52"/>
                                    <w:szCs w:val="52"/>
                                  </w:rPr>
                                </w:pPr>
                                <w:bookmarkStart w:id="1" w:name="_Toc5793029"/>
                                <w:r>
                                  <w:rPr>
                                    <w:color w:val="5B9BD5" w:themeColor="accent1"/>
                                    <w:sz w:val="52"/>
                                    <w:szCs w:val="52"/>
                                  </w:rPr>
                                  <w:t xml:space="preserve">Candidate Number - </w:t>
                                </w:r>
                                <w:r w:rsidRPr="00321809">
                                  <w:rPr>
                                    <w:color w:val="5B9BD5" w:themeColor="accent1"/>
                                    <w:sz w:val="52"/>
                                    <w:szCs w:val="52"/>
                                  </w:rPr>
                                  <w:t>4141</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F146F" id="_x0000_t202" coordsize="21600,21600" o:spt="202" path="m,l,21600r21600,l21600,xe">
                    <v:stroke joinstyle="miter"/>
                    <v:path gradientshapeok="t" o:connecttype="rect"/>
                  </v:shapetype>
                  <v:shape id="Text Box 16" o:spid="_x0000_s1026" type="#_x0000_t202" style="position:absolute;margin-left:88.5pt;margin-top:357.5pt;width:4in;height:8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" fillcolor="white [3212]" strokecolor="white [3212]" strokeweight=".5pt">
                    <v:textbox>
                      <w:txbxContent>
                        <w:p w14:paraId="22030AC1" w14:textId="66F73364" w:rsidR="00D07692" w:rsidRPr="00321809" w:rsidRDefault="00D07692" w:rsidP="00321809">
                          <w:pPr>
                            <w:pStyle w:val="Heading2"/>
                            <w:jc w:val="center"/>
                            <w:rPr>
                              <w:color w:val="5B9BD5" w:themeColor="accent1"/>
                              <w:sz w:val="52"/>
                              <w:szCs w:val="52"/>
                            </w:rPr>
                          </w:pPr>
                          <w:bookmarkStart w:id="2" w:name="_Toc5793028"/>
                          <w:r>
                            <w:rPr>
                              <w:color w:val="5B9BD5" w:themeColor="accent1"/>
                              <w:sz w:val="52"/>
                              <w:szCs w:val="52"/>
                            </w:rPr>
                            <w:t xml:space="preserve">Centre Number - </w:t>
                          </w:r>
                          <w:r w:rsidRPr="00321809">
                            <w:rPr>
                              <w:color w:val="5B9BD5" w:themeColor="accent1"/>
                              <w:sz w:val="52"/>
                              <w:szCs w:val="52"/>
                            </w:rPr>
                            <w:t>71307</w:t>
                          </w:r>
                          <w:bookmarkEnd w:id="2"/>
                        </w:p>
                        <w:p w14:paraId="21513C23" w14:textId="5A5BA57D" w:rsidR="00D07692" w:rsidRPr="00321809" w:rsidRDefault="00D07692" w:rsidP="00321809">
                          <w:pPr>
                            <w:pStyle w:val="Heading2"/>
                            <w:jc w:val="center"/>
                            <w:rPr>
                              <w:color w:val="5B9BD5" w:themeColor="accent1"/>
                              <w:sz w:val="52"/>
                              <w:szCs w:val="52"/>
                            </w:rPr>
                          </w:pPr>
                          <w:bookmarkStart w:id="3" w:name="_Toc5793029"/>
                          <w:r>
                            <w:rPr>
                              <w:color w:val="5B9BD5" w:themeColor="accent1"/>
                              <w:sz w:val="52"/>
                              <w:szCs w:val="52"/>
                            </w:rPr>
                            <w:t xml:space="preserve">Candidate Number - </w:t>
                          </w:r>
                          <w:r w:rsidRPr="00321809">
                            <w:rPr>
                              <w:color w:val="5B9BD5" w:themeColor="accent1"/>
                              <w:sz w:val="52"/>
                              <w:szCs w:val="52"/>
                            </w:rPr>
                            <w:t>4141</w:t>
                          </w:r>
                          <w:bookmarkEnd w:id="3"/>
                        </w:p>
                      </w:txbxContent>
                    </v:textbox>
                    <w10:wrap anchorx="margin"/>
                  </v:shape>
                </w:pict>
              </mc:Fallback>
            </mc:AlternateContent>
          </w:r>
          <w:r w:rsidR="007A116A" w:rsidRPr="00C479AD">
            <w:rPr>
              <w:rFonts w:cs="Arial"/>
              <w:noProof/>
              <w:sz w:val="24"/>
              <w:szCs w:val="24"/>
              <w:lang w:eastAsia="en-GB"/>
            </w:rPr>
            <w:drawing>
              <wp:anchor distT="0" distB="0" distL="114300" distR="114300" simplePos="0" relativeHeight="251658240" behindDoc="0" locked="0" layoutInCell="1" allowOverlap="1" wp14:anchorId="43E71659" wp14:editId="2743DBC5">
                <wp:simplePos x="0" y="0"/>
                <wp:positionH relativeFrom="margin">
                  <wp:align>center</wp:align>
                </wp:positionH>
                <wp:positionV relativeFrom="paragraph">
                  <wp:posOffset>236855</wp:posOffset>
                </wp:positionV>
                <wp:extent cx="3429000" cy="3429000"/>
                <wp:effectExtent l="0" t="0" r="0" b="0"/>
                <wp:wrapSquare wrapText="bothSides"/>
                <wp:docPr id="1" name="Picture 1" descr="n:\Pictures\logo\lo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ictures\logo\logo\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16A">
            <w:rPr>
              <w:b/>
              <w:i/>
              <w:sz w:val="32"/>
              <w:szCs w:val="24"/>
            </w:rPr>
            <w:br w:type="page"/>
          </w:r>
        </w:p>
        <w:sdt>
          <w:sdtPr>
            <w:rPr>
              <w:rFonts w:asciiTheme="minorHAnsi" w:eastAsiaTheme="minorHAnsi" w:hAnsiTheme="minorHAnsi" w:cstheme="minorBidi"/>
              <w:color w:val="auto"/>
              <w:sz w:val="22"/>
              <w:szCs w:val="22"/>
              <w:lang w:val="en-GB"/>
            </w:rPr>
            <w:id w:val="1921529759"/>
            <w:docPartObj>
              <w:docPartGallery w:val="Table of Contents"/>
              <w:docPartUnique/>
            </w:docPartObj>
          </w:sdtPr>
          <w:sdtEndPr>
            <w:rPr>
              <w:b/>
              <w:bCs/>
              <w:noProof/>
            </w:rPr>
          </w:sdtEndPr>
          <w:sdtContent>
            <w:p w14:paraId="31A76EDE" w14:textId="13296596" w:rsidR="007A116A" w:rsidRDefault="007A116A">
              <w:pPr>
                <w:pStyle w:val="TOCHeading"/>
              </w:pPr>
              <w:r>
                <w:t>Contents</w:t>
              </w:r>
              <w:r w:rsidR="009D6A7B">
                <w:tab/>
              </w:r>
              <w:r w:rsidR="009D6A7B">
                <w:tab/>
              </w:r>
              <w:r w:rsidR="009D6A7B">
                <w:tab/>
              </w:r>
              <w:r w:rsidR="009D6A7B">
                <w:tab/>
              </w:r>
            </w:p>
            <w:p w14:paraId="0AFB10C8" w14:textId="34280211" w:rsidR="009D6A7B" w:rsidRDefault="007A116A" w:rsidP="00D07692">
              <w:pPr>
                <w:pStyle w:val="TOC2"/>
                <w:tabs>
                  <w:tab w:val="right" w:leader="dot" w:pos="9016"/>
                </w:tabs>
                <w:rPr>
                  <w:rFonts w:cstheme="minorBidi"/>
                  <w:noProof/>
                  <w:lang w:val="en-GB" w:eastAsia="en-GB"/>
                </w:rPr>
              </w:pPr>
              <w:r>
                <w:fldChar w:fldCharType="begin"/>
              </w:r>
              <w:r>
                <w:instrText xml:space="preserve"> TOC \o "1-3" \h \z \u </w:instrText>
              </w:r>
              <w:r>
                <w:fldChar w:fldCharType="separate"/>
              </w:r>
            </w:p>
            <w:p w14:paraId="5CBF881E" w14:textId="2FE1A496" w:rsidR="009D6A7B" w:rsidRDefault="00D07692">
              <w:pPr>
                <w:pStyle w:val="TOC1"/>
                <w:tabs>
                  <w:tab w:val="right" w:leader="dot" w:pos="9016"/>
                </w:tabs>
                <w:rPr>
                  <w:rFonts w:cstheme="minorBidi"/>
                  <w:noProof/>
                  <w:lang w:val="en-GB" w:eastAsia="en-GB"/>
                </w:rPr>
              </w:pPr>
              <w:hyperlink w:anchor="_Toc5793030" w:history="1">
                <w:r w:rsidR="009D6A7B" w:rsidRPr="007C5826">
                  <w:rPr>
                    <w:rStyle w:val="Hyperlink"/>
                    <w:b/>
                    <w:i/>
                    <w:noProof/>
                  </w:rPr>
                  <w:t>Background</w:t>
                </w:r>
                <w:r w:rsidR="009D6A7B">
                  <w:rPr>
                    <w:noProof/>
                    <w:webHidden/>
                  </w:rPr>
                  <w:tab/>
                </w:r>
                <w:r w:rsidR="009D6A7B">
                  <w:rPr>
                    <w:noProof/>
                    <w:webHidden/>
                  </w:rPr>
                  <w:fldChar w:fldCharType="begin"/>
                </w:r>
                <w:r w:rsidR="009D6A7B">
                  <w:rPr>
                    <w:noProof/>
                    <w:webHidden/>
                  </w:rPr>
                  <w:instrText xml:space="preserve"> PAGEREF _Toc5793030 \h </w:instrText>
                </w:r>
                <w:r w:rsidR="009D6A7B">
                  <w:rPr>
                    <w:noProof/>
                    <w:webHidden/>
                  </w:rPr>
                </w:r>
                <w:r w:rsidR="009D6A7B">
                  <w:rPr>
                    <w:noProof/>
                    <w:webHidden/>
                  </w:rPr>
                  <w:fldChar w:fldCharType="separate"/>
                </w:r>
                <w:r w:rsidR="000E06F6">
                  <w:rPr>
                    <w:noProof/>
                    <w:webHidden/>
                  </w:rPr>
                  <w:t>2</w:t>
                </w:r>
                <w:r w:rsidR="009D6A7B">
                  <w:rPr>
                    <w:noProof/>
                    <w:webHidden/>
                  </w:rPr>
                  <w:fldChar w:fldCharType="end"/>
                </w:r>
              </w:hyperlink>
            </w:p>
            <w:p w14:paraId="3AD5E155" w14:textId="600D205F" w:rsidR="009D6A7B" w:rsidRDefault="00D07692">
              <w:pPr>
                <w:pStyle w:val="TOC1"/>
                <w:tabs>
                  <w:tab w:val="right" w:leader="dot" w:pos="9016"/>
                </w:tabs>
                <w:rPr>
                  <w:rFonts w:cstheme="minorBidi"/>
                  <w:noProof/>
                  <w:lang w:val="en-GB" w:eastAsia="en-GB"/>
                </w:rPr>
              </w:pPr>
              <w:hyperlink w:anchor="_Toc5793031" w:history="1">
                <w:r w:rsidR="009D6A7B" w:rsidRPr="007C5826">
                  <w:rPr>
                    <w:rStyle w:val="Hyperlink"/>
                    <w:b/>
                    <w:i/>
                    <w:noProof/>
                  </w:rPr>
                  <w:t>Target Audience – Staff and Competitors</w:t>
                </w:r>
                <w:r w:rsidR="009D6A7B">
                  <w:rPr>
                    <w:noProof/>
                    <w:webHidden/>
                  </w:rPr>
                  <w:tab/>
                </w:r>
                <w:r w:rsidR="009D6A7B">
                  <w:rPr>
                    <w:noProof/>
                    <w:webHidden/>
                  </w:rPr>
                  <w:fldChar w:fldCharType="begin"/>
                </w:r>
                <w:r w:rsidR="009D6A7B">
                  <w:rPr>
                    <w:noProof/>
                    <w:webHidden/>
                  </w:rPr>
                  <w:instrText xml:space="preserve"> PAGEREF _Toc5793031 \h </w:instrText>
                </w:r>
                <w:r w:rsidR="009D6A7B">
                  <w:rPr>
                    <w:noProof/>
                    <w:webHidden/>
                  </w:rPr>
                </w:r>
                <w:r w:rsidR="009D6A7B">
                  <w:rPr>
                    <w:noProof/>
                    <w:webHidden/>
                  </w:rPr>
                  <w:fldChar w:fldCharType="separate"/>
                </w:r>
                <w:r w:rsidR="000E06F6">
                  <w:rPr>
                    <w:noProof/>
                    <w:webHidden/>
                  </w:rPr>
                  <w:t>2</w:t>
                </w:r>
                <w:r w:rsidR="009D6A7B">
                  <w:rPr>
                    <w:noProof/>
                    <w:webHidden/>
                  </w:rPr>
                  <w:fldChar w:fldCharType="end"/>
                </w:r>
              </w:hyperlink>
            </w:p>
            <w:p w14:paraId="3A324C13" w14:textId="78E63588" w:rsidR="009D6A7B" w:rsidRDefault="00D07692">
              <w:pPr>
                <w:pStyle w:val="TOC1"/>
                <w:tabs>
                  <w:tab w:val="right" w:leader="dot" w:pos="9016"/>
                </w:tabs>
                <w:rPr>
                  <w:rFonts w:cstheme="minorBidi"/>
                  <w:noProof/>
                  <w:lang w:val="en-GB" w:eastAsia="en-GB"/>
                </w:rPr>
              </w:pPr>
              <w:hyperlink w:anchor="_Toc5793032" w:history="1">
                <w:r w:rsidR="009D6A7B" w:rsidRPr="007C5826">
                  <w:rPr>
                    <w:rStyle w:val="Hyperlink"/>
                    <w:b/>
                    <w:i/>
                    <w:noProof/>
                  </w:rPr>
                  <w:t>User requirements</w:t>
                </w:r>
                <w:r w:rsidR="009D6A7B">
                  <w:rPr>
                    <w:noProof/>
                    <w:webHidden/>
                  </w:rPr>
                  <w:tab/>
                </w:r>
                <w:r w:rsidR="009D6A7B">
                  <w:rPr>
                    <w:noProof/>
                    <w:webHidden/>
                  </w:rPr>
                  <w:fldChar w:fldCharType="begin"/>
                </w:r>
                <w:r w:rsidR="009D6A7B">
                  <w:rPr>
                    <w:noProof/>
                    <w:webHidden/>
                  </w:rPr>
                  <w:instrText xml:space="preserve"> PAGEREF _Toc5793032 \h </w:instrText>
                </w:r>
                <w:r w:rsidR="009D6A7B">
                  <w:rPr>
                    <w:noProof/>
                    <w:webHidden/>
                  </w:rPr>
                </w:r>
                <w:r w:rsidR="009D6A7B">
                  <w:rPr>
                    <w:noProof/>
                    <w:webHidden/>
                  </w:rPr>
                  <w:fldChar w:fldCharType="separate"/>
                </w:r>
                <w:r w:rsidR="000E06F6">
                  <w:rPr>
                    <w:noProof/>
                    <w:webHidden/>
                  </w:rPr>
                  <w:t>3</w:t>
                </w:r>
                <w:r w:rsidR="009D6A7B">
                  <w:rPr>
                    <w:noProof/>
                    <w:webHidden/>
                  </w:rPr>
                  <w:fldChar w:fldCharType="end"/>
                </w:r>
              </w:hyperlink>
            </w:p>
            <w:p w14:paraId="369D58B5" w14:textId="545AB125" w:rsidR="009D6A7B" w:rsidRDefault="00D07692">
              <w:pPr>
                <w:pStyle w:val="TOC1"/>
                <w:tabs>
                  <w:tab w:val="right" w:leader="dot" w:pos="9016"/>
                </w:tabs>
                <w:rPr>
                  <w:rFonts w:cstheme="minorBidi"/>
                  <w:noProof/>
                  <w:lang w:val="en-GB" w:eastAsia="en-GB"/>
                </w:rPr>
              </w:pPr>
              <w:hyperlink w:anchor="_Toc5793033" w:history="1">
                <w:r w:rsidR="009D6A7B" w:rsidRPr="007C5826">
                  <w:rPr>
                    <w:rStyle w:val="Hyperlink"/>
                    <w:b/>
                    <w:i/>
                    <w:noProof/>
                  </w:rPr>
                  <w:t>Data Requirements</w:t>
                </w:r>
                <w:r w:rsidR="009D6A7B">
                  <w:rPr>
                    <w:noProof/>
                    <w:webHidden/>
                  </w:rPr>
                  <w:tab/>
                </w:r>
                <w:r w:rsidR="009D6A7B">
                  <w:rPr>
                    <w:noProof/>
                    <w:webHidden/>
                  </w:rPr>
                  <w:fldChar w:fldCharType="begin"/>
                </w:r>
                <w:r w:rsidR="009D6A7B">
                  <w:rPr>
                    <w:noProof/>
                    <w:webHidden/>
                  </w:rPr>
                  <w:instrText xml:space="preserve"> PAGEREF _Toc5793033 \h </w:instrText>
                </w:r>
                <w:r w:rsidR="009D6A7B">
                  <w:rPr>
                    <w:noProof/>
                    <w:webHidden/>
                  </w:rPr>
                </w:r>
                <w:r w:rsidR="009D6A7B">
                  <w:rPr>
                    <w:noProof/>
                    <w:webHidden/>
                  </w:rPr>
                  <w:fldChar w:fldCharType="separate"/>
                </w:r>
                <w:r w:rsidR="000E06F6">
                  <w:rPr>
                    <w:noProof/>
                    <w:webHidden/>
                  </w:rPr>
                  <w:t>5</w:t>
                </w:r>
                <w:r w:rsidR="009D6A7B">
                  <w:rPr>
                    <w:noProof/>
                    <w:webHidden/>
                  </w:rPr>
                  <w:fldChar w:fldCharType="end"/>
                </w:r>
              </w:hyperlink>
            </w:p>
            <w:p w14:paraId="4D60EF7F" w14:textId="6E8BB8F3" w:rsidR="009D6A7B" w:rsidRDefault="00D07692">
              <w:pPr>
                <w:pStyle w:val="TOC1"/>
                <w:tabs>
                  <w:tab w:val="right" w:leader="dot" w:pos="9016"/>
                </w:tabs>
                <w:rPr>
                  <w:rFonts w:cstheme="minorBidi"/>
                  <w:noProof/>
                  <w:lang w:val="en-GB" w:eastAsia="en-GB"/>
                </w:rPr>
              </w:pPr>
              <w:r w:rsidRPr="00D07692">
                <w:rPr>
                  <w:rStyle w:val="Hyperlink"/>
                  <w:noProof/>
                  <w:u w:val="none"/>
                </w:rPr>
                <w:t xml:space="preserve">    </w:t>
              </w:r>
              <w:r>
                <w:rPr>
                  <w:rStyle w:val="Hyperlink"/>
                  <w:noProof/>
                  <w:u w:val="none"/>
                </w:rPr>
                <w:t xml:space="preserve">- </w:t>
              </w:r>
              <w:hyperlink w:anchor="_Toc5793034" w:history="1">
                <w:r w:rsidR="009D6A7B" w:rsidRPr="007C5826">
                  <w:rPr>
                    <w:rStyle w:val="Hyperlink"/>
                    <w:b/>
                    <w:i/>
                    <w:noProof/>
                  </w:rPr>
                  <w:t>Inputs</w:t>
                </w:r>
                <w:r w:rsidR="009D6A7B">
                  <w:rPr>
                    <w:noProof/>
                    <w:webHidden/>
                  </w:rPr>
                  <w:tab/>
                </w:r>
                <w:r w:rsidR="009D6A7B">
                  <w:rPr>
                    <w:noProof/>
                    <w:webHidden/>
                  </w:rPr>
                  <w:fldChar w:fldCharType="begin"/>
                </w:r>
                <w:r w:rsidR="009D6A7B">
                  <w:rPr>
                    <w:noProof/>
                    <w:webHidden/>
                  </w:rPr>
                  <w:instrText xml:space="preserve"> PAGEREF _Toc5793034 \h </w:instrText>
                </w:r>
                <w:r w:rsidR="009D6A7B">
                  <w:rPr>
                    <w:noProof/>
                    <w:webHidden/>
                  </w:rPr>
                </w:r>
                <w:r w:rsidR="009D6A7B">
                  <w:rPr>
                    <w:noProof/>
                    <w:webHidden/>
                  </w:rPr>
                  <w:fldChar w:fldCharType="separate"/>
                </w:r>
                <w:r w:rsidR="000E06F6">
                  <w:rPr>
                    <w:noProof/>
                    <w:webHidden/>
                  </w:rPr>
                  <w:t>7</w:t>
                </w:r>
                <w:r w:rsidR="009D6A7B">
                  <w:rPr>
                    <w:noProof/>
                    <w:webHidden/>
                  </w:rPr>
                  <w:fldChar w:fldCharType="end"/>
                </w:r>
              </w:hyperlink>
            </w:p>
            <w:p w14:paraId="1AD0A984" w14:textId="0AB3AD5F" w:rsidR="009D6A7B" w:rsidRDefault="00D07692">
              <w:pPr>
                <w:pStyle w:val="TOC1"/>
                <w:tabs>
                  <w:tab w:val="right" w:leader="dot" w:pos="9016"/>
                </w:tabs>
                <w:rPr>
                  <w:rFonts w:cstheme="minorBidi"/>
                  <w:noProof/>
                  <w:lang w:val="en-GB" w:eastAsia="en-GB"/>
                </w:rPr>
              </w:pPr>
              <w:r w:rsidRPr="00D07692">
                <w:rPr>
                  <w:rStyle w:val="Hyperlink"/>
                  <w:noProof/>
                  <w:u w:val="none"/>
                </w:rPr>
                <w:t xml:space="preserve">    </w:t>
              </w:r>
              <w:r>
                <w:rPr>
                  <w:rStyle w:val="Hyperlink"/>
                  <w:noProof/>
                  <w:u w:val="none"/>
                </w:rPr>
                <w:t xml:space="preserve">- </w:t>
              </w:r>
              <w:hyperlink w:anchor="_Toc5793035" w:history="1">
                <w:r w:rsidR="009D6A7B" w:rsidRPr="007C5826">
                  <w:rPr>
                    <w:rStyle w:val="Hyperlink"/>
                    <w:b/>
                    <w:i/>
                    <w:noProof/>
                  </w:rPr>
                  <w:t>Storage</w:t>
                </w:r>
                <w:r w:rsidR="009D6A7B">
                  <w:rPr>
                    <w:noProof/>
                    <w:webHidden/>
                  </w:rPr>
                  <w:tab/>
                </w:r>
                <w:r w:rsidR="009D6A7B">
                  <w:rPr>
                    <w:noProof/>
                    <w:webHidden/>
                  </w:rPr>
                  <w:fldChar w:fldCharType="begin"/>
                </w:r>
                <w:r w:rsidR="009D6A7B">
                  <w:rPr>
                    <w:noProof/>
                    <w:webHidden/>
                  </w:rPr>
                  <w:instrText xml:space="preserve"> PAGEREF _Toc5793035 \h </w:instrText>
                </w:r>
                <w:r w:rsidR="009D6A7B">
                  <w:rPr>
                    <w:noProof/>
                    <w:webHidden/>
                  </w:rPr>
                </w:r>
                <w:r w:rsidR="009D6A7B">
                  <w:rPr>
                    <w:noProof/>
                    <w:webHidden/>
                  </w:rPr>
                  <w:fldChar w:fldCharType="separate"/>
                </w:r>
                <w:r w:rsidR="000E06F6">
                  <w:rPr>
                    <w:noProof/>
                    <w:webHidden/>
                  </w:rPr>
                  <w:t>7</w:t>
                </w:r>
                <w:r w:rsidR="009D6A7B">
                  <w:rPr>
                    <w:noProof/>
                    <w:webHidden/>
                  </w:rPr>
                  <w:fldChar w:fldCharType="end"/>
                </w:r>
              </w:hyperlink>
            </w:p>
            <w:p w14:paraId="5203E047" w14:textId="12FC9DB3" w:rsidR="009D6A7B" w:rsidRDefault="00D07692">
              <w:pPr>
                <w:pStyle w:val="TOC1"/>
                <w:tabs>
                  <w:tab w:val="right" w:leader="dot" w:pos="9016"/>
                </w:tabs>
                <w:rPr>
                  <w:rFonts w:cstheme="minorBidi"/>
                  <w:noProof/>
                  <w:lang w:val="en-GB" w:eastAsia="en-GB"/>
                </w:rPr>
              </w:pPr>
              <w:r w:rsidRPr="00D07692">
                <w:rPr>
                  <w:rStyle w:val="Hyperlink"/>
                  <w:noProof/>
                  <w:u w:val="none"/>
                </w:rPr>
                <w:t xml:space="preserve">    </w:t>
              </w:r>
              <w:r>
                <w:rPr>
                  <w:rStyle w:val="Hyperlink"/>
                  <w:noProof/>
                  <w:u w:val="none"/>
                </w:rPr>
                <w:t xml:space="preserve">- </w:t>
              </w:r>
              <w:hyperlink w:anchor="_Toc5793036" w:history="1">
                <w:r w:rsidR="009D6A7B" w:rsidRPr="007C5826">
                  <w:rPr>
                    <w:rStyle w:val="Hyperlink"/>
                    <w:b/>
                    <w:i/>
                    <w:noProof/>
                  </w:rPr>
                  <w:t>Outputs</w:t>
                </w:r>
                <w:r w:rsidR="009D6A7B">
                  <w:rPr>
                    <w:noProof/>
                    <w:webHidden/>
                  </w:rPr>
                  <w:tab/>
                </w:r>
                <w:r w:rsidR="009D6A7B">
                  <w:rPr>
                    <w:noProof/>
                    <w:webHidden/>
                  </w:rPr>
                  <w:fldChar w:fldCharType="begin"/>
                </w:r>
                <w:r w:rsidR="009D6A7B">
                  <w:rPr>
                    <w:noProof/>
                    <w:webHidden/>
                  </w:rPr>
                  <w:instrText xml:space="preserve"> PAGEREF _Toc5793036 \h </w:instrText>
                </w:r>
                <w:r w:rsidR="009D6A7B">
                  <w:rPr>
                    <w:noProof/>
                    <w:webHidden/>
                  </w:rPr>
                </w:r>
                <w:r w:rsidR="009D6A7B">
                  <w:rPr>
                    <w:noProof/>
                    <w:webHidden/>
                  </w:rPr>
                  <w:fldChar w:fldCharType="separate"/>
                </w:r>
                <w:r w:rsidR="000E06F6">
                  <w:rPr>
                    <w:noProof/>
                    <w:webHidden/>
                  </w:rPr>
                  <w:t>8</w:t>
                </w:r>
                <w:r w:rsidR="009D6A7B">
                  <w:rPr>
                    <w:noProof/>
                    <w:webHidden/>
                  </w:rPr>
                  <w:fldChar w:fldCharType="end"/>
                </w:r>
              </w:hyperlink>
            </w:p>
            <w:p w14:paraId="79BFEDE3" w14:textId="648CE7D8" w:rsidR="009D6A7B" w:rsidRDefault="00D07692">
              <w:pPr>
                <w:pStyle w:val="TOC1"/>
                <w:tabs>
                  <w:tab w:val="right" w:leader="dot" w:pos="9016"/>
                </w:tabs>
                <w:rPr>
                  <w:rFonts w:cstheme="minorBidi"/>
                  <w:noProof/>
                  <w:lang w:val="en-GB" w:eastAsia="en-GB"/>
                </w:rPr>
              </w:pPr>
              <w:r>
                <w:rPr>
                  <w:rStyle w:val="Hyperlink"/>
                  <w:noProof/>
                  <w:u w:val="none"/>
                </w:rPr>
                <w:t xml:space="preserve">           - </w:t>
              </w:r>
              <w:hyperlink w:anchor="_Toc5793037" w:history="1">
                <w:r w:rsidR="009D6A7B" w:rsidRPr="007C5826">
                  <w:rPr>
                    <w:rStyle w:val="Hyperlink"/>
                    <w:b/>
                    <w:i/>
                    <w:noProof/>
                  </w:rPr>
                  <w:t>Reports</w:t>
                </w:r>
                <w:r w:rsidR="009D6A7B">
                  <w:rPr>
                    <w:noProof/>
                    <w:webHidden/>
                  </w:rPr>
                  <w:tab/>
                </w:r>
                <w:r w:rsidR="009D6A7B">
                  <w:rPr>
                    <w:noProof/>
                    <w:webHidden/>
                  </w:rPr>
                  <w:fldChar w:fldCharType="begin"/>
                </w:r>
                <w:r w:rsidR="009D6A7B">
                  <w:rPr>
                    <w:noProof/>
                    <w:webHidden/>
                  </w:rPr>
                  <w:instrText xml:space="preserve"> PAGEREF _Toc5793037 \h </w:instrText>
                </w:r>
                <w:r w:rsidR="009D6A7B">
                  <w:rPr>
                    <w:noProof/>
                    <w:webHidden/>
                  </w:rPr>
                </w:r>
                <w:r w:rsidR="009D6A7B">
                  <w:rPr>
                    <w:noProof/>
                    <w:webHidden/>
                  </w:rPr>
                  <w:fldChar w:fldCharType="separate"/>
                </w:r>
                <w:r w:rsidR="000E06F6">
                  <w:rPr>
                    <w:noProof/>
                    <w:webHidden/>
                  </w:rPr>
                  <w:t>8</w:t>
                </w:r>
                <w:r w:rsidR="009D6A7B">
                  <w:rPr>
                    <w:noProof/>
                    <w:webHidden/>
                  </w:rPr>
                  <w:fldChar w:fldCharType="end"/>
                </w:r>
              </w:hyperlink>
            </w:p>
            <w:p w14:paraId="53162575" w14:textId="05E97C4B" w:rsidR="009D6A7B" w:rsidRDefault="00D07692">
              <w:pPr>
                <w:pStyle w:val="TOC1"/>
                <w:tabs>
                  <w:tab w:val="right" w:leader="dot" w:pos="9016"/>
                </w:tabs>
                <w:rPr>
                  <w:rFonts w:cstheme="minorBidi"/>
                  <w:noProof/>
                  <w:lang w:val="en-GB" w:eastAsia="en-GB"/>
                </w:rPr>
              </w:pPr>
              <w:hyperlink w:anchor="_Toc5793038" w:history="1">
                <w:r w:rsidR="009D6A7B" w:rsidRPr="007C5826">
                  <w:rPr>
                    <w:rStyle w:val="Hyperlink"/>
                    <w:b/>
                    <w:i/>
                    <w:noProof/>
                  </w:rPr>
                  <w:t>Navigation Drawings</w:t>
                </w:r>
                <w:r w:rsidR="009D6A7B">
                  <w:rPr>
                    <w:noProof/>
                    <w:webHidden/>
                  </w:rPr>
                  <w:tab/>
                </w:r>
                <w:r w:rsidR="009D6A7B">
                  <w:rPr>
                    <w:noProof/>
                    <w:webHidden/>
                  </w:rPr>
                  <w:fldChar w:fldCharType="begin"/>
                </w:r>
                <w:r w:rsidR="009D6A7B">
                  <w:rPr>
                    <w:noProof/>
                    <w:webHidden/>
                  </w:rPr>
                  <w:instrText xml:space="preserve"> PAGEREF _Toc5793038 \h </w:instrText>
                </w:r>
                <w:r w:rsidR="009D6A7B">
                  <w:rPr>
                    <w:noProof/>
                    <w:webHidden/>
                  </w:rPr>
                </w:r>
                <w:r w:rsidR="009D6A7B">
                  <w:rPr>
                    <w:noProof/>
                    <w:webHidden/>
                  </w:rPr>
                  <w:fldChar w:fldCharType="separate"/>
                </w:r>
                <w:r w:rsidR="000E06F6">
                  <w:rPr>
                    <w:noProof/>
                    <w:webHidden/>
                  </w:rPr>
                  <w:t>9</w:t>
                </w:r>
                <w:r w:rsidR="009D6A7B">
                  <w:rPr>
                    <w:noProof/>
                    <w:webHidden/>
                  </w:rPr>
                  <w:fldChar w:fldCharType="end"/>
                </w:r>
              </w:hyperlink>
            </w:p>
            <w:p w14:paraId="13A7ED6C" w14:textId="095ED6A0" w:rsidR="009D6A7B" w:rsidRDefault="00D07692">
              <w:pPr>
                <w:pStyle w:val="TOC1"/>
                <w:tabs>
                  <w:tab w:val="right" w:leader="dot" w:pos="9016"/>
                </w:tabs>
                <w:rPr>
                  <w:rFonts w:cstheme="minorBidi"/>
                  <w:noProof/>
                  <w:lang w:val="en-GB" w:eastAsia="en-GB"/>
                </w:rPr>
              </w:pPr>
              <w:r w:rsidRPr="00D07692">
                <w:rPr>
                  <w:rStyle w:val="Hyperlink"/>
                  <w:noProof/>
                  <w:u w:val="none"/>
                </w:rPr>
                <w:t xml:space="preserve">    </w:t>
              </w:r>
              <w:r>
                <w:rPr>
                  <w:rStyle w:val="Hyperlink"/>
                  <w:noProof/>
                  <w:u w:val="none"/>
                </w:rPr>
                <w:t xml:space="preserve">- </w:t>
              </w:r>
              <w:hyperlink w:anchor="_Toc5793039" w:history="1">
                <w:r w:rsidR="009D6A7B" w:rsidRPr="007C5826">
                  <w:rPr>
                    <w:rStyle w:val="Hyperlink"/>
                    <w:b/>
                    <w:i/>
                    <w:noProof/>
                  </w:rPr>
                  <w:t>Draft Drawings</w:t>
                </w:r>
                <w:r w:rsidR="009D6A7B">
                  <w:rPr>
                    <w:noProof/>
                    <w:webHidden/>
                  </w:rPr>
                  <w:tab/>
                </w:r>
                <w:r w:rsidR="009D6A7B">
                  <w:rPr>
                    <w:noProof/>
                    <w:webHidden/>
                  </w:rPr>
                  <w:fldChar w:fldCharType="begin"/>
                </w:r>
                <w:r w:rsidR="009D6A7B">
                  <w:rPr>
                    <w:noProof/>
                    <w:webHidden/>
                  </w:rPr>
                  <w:instrText xml:space="preserve"> PAGEREF _Toc5793039 \h </w:instrText>
                </w:r>
                <w:r w:rsidR="009D6A7B">
                  <w:rPr>
                    <w:noProof/>
                    <w:webHidden/>
                  </w:rPr>
                </w:r>
                <w:r w:rsidR="009D6A7B">
                  <w:rPr>
                    <w:noProof/>
                    <w:webHidden/>
                  </w:rPr>
                  <w:fldChar w:fldCharType="separate"/>
                </w:r>
                <w:r w:rsidR="000E06F6">
                  <w:rPr>
                    <w:noProof/>
                    <w:webHidden/>
                  </w:rPr>
                  <w:t>9</w:t>
                </w:r>
                <w:r w:rsidR="009D6A7B">
                  <w:rPr>
                    <w:noProof/>
                    <w:webHidden/>
                  </w:rPr>
                  <w:fldChar w:fldCharType="end"/>
                </w:r>
              </w:hyperlink>
            </w:p>
            <w:p w14:paraId="2C4BFBA3" w14:textId="714B539E" w:rsidR="009D6A7B" w:rsidRDefault="00D07692">
              <w:pPr>
                <w:pStyle w:val="TOC1"/>
                <w:tabs>
                  <w:tab w:val="right" w:leader="dot" w:pos="9016"/>
                </w:tabs>
                <w:rPr>
                  <w:rFonts w:cstheme="minorBidi"/>
                  <w:noProof/>
                  <w:lang w:val="en-GB" w:eastAsia="en-GB"/>
                </w:rPr>
              </w:pPr>
              <w:r w:rsidRPr="00D07692">
                <w:rPr>
                  <w:rStyle w:val="Hyperlink"/>
                  <w:noProof/>
                  <w:u w:val="none"/>
                </w:rPr>
                <w:t xml:space="preserve">    </w:t>
              </w:r>
              <w:r>
                <w:rPr>
                  <w:rStyle w:val="Hyperlink"/>
                  <w:noProof/>
                  <w:u w:val="none"/>
                </w:rPr>
                <w:t xml:space="preserve">- </w:t>
              </w:r>
              <w:hyperlink w:anchor="_Toc5793040" w:history="1">
                <w:r w:rsidR="009D6A7B" w:rsidRPr="007C5826">
                  <w:rPr>
                    <w:rStyle w:val="Hyperlink"/>
                    <w:b/>
                    <w:i/>
                    <w:noProof/>
                  </w:rPr>
                  <w:t>Digital Navigation Drawings</w:t>
                </w:r>
                <w:r w:rsidR="009D6A7B">
                  <w:rPr>
                    <w:noProof/>
                    <w:webHidden/>
                  </w:rPr>
                  <w:tab/>
                </w:r>
                <w:r w:rsidR="009D6A7B">
                  <w:rPr>
                    <w:noProof/>
                    <w:webHidden/>
                  </w:rPr>
                  <w:fldChar w:fldCharType="begin"/>
                </w:r>
                <w:r w:rsidR="009D6A7B">
                  <w:rPr>
                    <w:noProof/>
                    <w:webHidden/>
                  </w:rPr>
                  <w:instrText xml:space="preserve"> PAGEREF _Toc5793040 \h </w:instrText>
                </w:r>
                <w:r w:rsidR="009D6A7B">
                  <w:rPr>
                    <w:noProof/>
                    <w:webHidden/>
                  </w:rPr>
                </w:r>
                <w:r w:rsidR="009D6A7B">
                  <w:rPr>
                    <w:noProof/>
                    <w:webHidden/>
                  </w:rPr>
                  <w:fldChar w:fldCharType="separate"/>
                </w:r>
                <w:r w:rsidR="000E06F6">
                  <w:rPr>
                    <w:noProof/>
                    <w:webHidden/>
                  </w:rPr>
                  <w:t>12</w:t>
                </w:r>
                <w:r w:rsidR="009D6A7B">
                  <w:rPr>
                    <w:noProof/>
                    <w:webHidden/>
                  </w:rPr>
                  <w:fldChar w:fldCharType="end"/>
                </w:r>
              </w:hyperlink>
            </w:p>
            <w:p w14:paraId="7A0166EA" w14:textId="63654E29" w:rsidR="009D6A7B" w:rsidRDefault="00D07692">
              <w:pPr>
                <w:pStyle w:val="TOC1"/>
                <w:tabs>
                  <w:tab w:val="right" w:leader="dot" w:pos="9016"/>
                </w:tabs>
                <w:rPr>
                  <w:rFonts w:cstheme="minorBidi"/>
                  <w:noProof/>
                  <w:lang w:val="en-GB" w:eastAsia="en-GB"/>
                </w:rPr>
              </w:pPr>
              <w:hyperlink w:anchor="_Toc5793041" w:history="1">
                <w:r w:rsidR="009D6A7B" w:rsidRPr="007C5826">
                  <w:rPr>
                    <w:rStyle w:val="Hyperlink"/>
                    <w:b/>
                    <w:i/>
                    <w:noProof/>
                  </w:rPr>
                  <w:t>Designing Algorithms</w:t>
                </w:r>
                <w:r w:rsidR="009D6A7B">
                  <w:rPr>
                    <w:noProof/>
                    <w:webHidden/>
                  </w:rPr>
                  <w:tab/>
                </w:r>
                <w:r w:rsidR="009D6A7B">
                  <w:rPr>
                    <w:noProof/>
                    <w:webHidden/>
                  </w:rPr>
                  <w:fldChar w:fldCharType="begin"/>
                </w:r>
                <w:r w:rsidR="009D6A7B">
                  <w:rPr>
                    <w:noProof/>
                    <w:webHidden/>
                  </w:rPr>
                  <w:instrText xml:space="preserve"> PAGEREF _Toc5793041 \h </w:instrText>
                </w:r>
                <w:r w:rsidR="009D6A7B">
                  <w:rPr>
                    <w:noProof/>
                    <w:webHidden/>
                  </w:rPr>
                </w:r>
                <w:r w:rsidR="009D6A7B">
                  <w:rPr>
                    <w:noProof/>
                    <w:webHidden/>
                  </w:rPr>
                  <w:fldChar w:fldCharType="separate"/>
                </w:r>
                <w:r w:rsidR="000E06F6">
                  <w:rPr>
                    <w:noProof/>
                    <w:webHidden/>
                  </w:rPr>
                  <w:t>15</w:t>
                </w:r>
                <w:r w:rsidR="009D6A7B">
                  <w:rPr>
                    <w:noProof/>
                    <w:webHidden/>
                  </w:rPr>
                  <w:fldChar w:fldCharType="end"/>
                </w:r>
              </w:hyperlink>
            </w:p>
            <w:p w14:paraId="22D622E2" w14:textId="4C8FA330" w:rsidR="009D6A7B" w:rsidRDefault="00D07692">
              <w:pPr>
                <w:pStyle w:val="TOC1"/>
                <w:tabs>
                  <w:tab w:val="right" w:leader="dot" w:pos="9016"/>
                </w:tabs>
                <w:rPr>
                  <w:rFonts w:cstheme="minorBidi"/>
                  <w:noProof/>
                  <w:lang w:val="en-GB" w:eastAsia="en-GB"/>
                </w:rPr>
              </w:pPr>
              <w:r w:rsidRPr="00D07692">
                <w:rPr>
                  <w:rStyle w:val="Hyperlink"/>
                  <w:noProof/>
                  <w:u w:val="none"/>
                </w:rPr>
                <w:t xml:space="preserve">    </w:t>
              </w:r>
              <w:r>
                <w:rPr>
                  <w:rStyle w:val="Hyperlink"/>
                  <w:noProof/>
                  <w:u w:val="none"/>
                </w:rPr>
                <w:t xml:space="preserve">- </w:t>
              </w:r>
              <w:hyperlink w:anchor="_Toc5793042" w:history="1">
                <w:r w:rsidR="009D6A7B" w:rsidRPr="007C5826">
                  <w:rPr>
                    <w:rStyle w:val="Hyperlink"/>
                    <w:b/>
                    <w:i/>
                    <w:noProof/>
                  </w:rPr>
                  <w:t>Success Criteria</w:t>
                </w:r>
                <w:r w:rsidR="009D6A7B">
                  <w:rPr>
                    <w:noProof/>
                    <w:webHidden/>
                  </w:rPr>
                  <w:tab/>
                </w:r>
                <w:r w:rsidR="009D6A7B">
                  <w:rPr>
                    <w:noProof/>
                    <w:webHidden/>
                  </w:rPr>
                  <w:fldChar w:fldCharType="begin"/>
                </w:r>
                <w:r w:rsidR="009D6A7B">
                  <w:rPr>
                    <w:noProof/>
                    <w:webHidden/>
                  </w:rPr>
                  <w:instrText xml:space="preserve"> PAGEREF _Toc5793042 \h </w:instrText>
                </w:r>
                <w:r w:rsidR="009D6A7B">
                  <w:rPr>
                    <w:noProof/>
                    <w:webHidden/>
                  </w:rPr>
                </w:r>
                <w:r w:rsidR="009D6A7B">
                  <w:rPr>
                    <w:noProof/>
                    <w:webHidden/>
                  </w:rPr>
                  <w:fldChar w:fldCharType="separate"/>
                </w:r>
                <w:r w:rsidR="000E06F6">
                  <w:rPr>
                    <w:noProof/>
                    <w:webHidden/>
                  </w:rPr>
                  <w:t>15</w:t>
                </w:r>
                <w:r w:rsidR="009D6A7B">
                  <w:rPr>
                    <w:noProof/>
                    <w:webHidden/>
                  </w:rPr>
                  <w:fldChar w:fldCharType="end"/>
                </w:r>
              </w:hyperlink>
            </w:p>
            <w:p w14:paraId="0C0505F5" w14:textId="328C5388"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43" w:history="1">
                <w:r w:rsidR="009D6A7B" w:rsidRPr="007C5826">
                  <w:rPr>
                    <w:rStyle w:val="Hyperlink"/>
                    <w:b/>
                    <w:i/>
                    <w:noProof/>
                  </w:rPr>
                  <w:t>Logging on:</w:t>
                </w:r>
                <w:r w:rsidR="009D6A7B">
                  <w:rPr>
                    <w:noProof/>
                    <w:webHidden/>
                  </w:rPr>
                  <w:tab/>
                </w:r>
                <w:r w:rsidR="009D6A7B">
                  <w:rPr>
                    <w:noProof/>
                    <w:webHidden/>
                  </w:rPr>
                  <w:fldChar w:fldCharType="begin"/>
                </w:r>
                <w:r w:rsidR="009D6A7B">
                  <w:rPr>
                    <w:noProof/>
                    <w:webHidden/>
                  </w:rPr>
                  <w:instrText xml:space="preserve"> PAGEREF _Toc5793043 \h </w:instrText>
                </w:r>
                <w:r w:rsidR="009D6A7B">
                  <w:rPr>
                    <w:noProof/>
                    <w:webHidden/>
                  </w:rPr>
                </w:r>
                <w:r w:rsidR="009D6A7B">
                  <w:rPr>
                    <w:noProof/>
                    <w:webHidden/>
                  </w:rPr>
                  <w:fldChar w:fldCharType="separate"/>
                </w:r>
                <w:r w:rsidR="000E06F6">
                  <w:rPr>
                    <w:noProof/>
                    <w:webHidden/>
                  </w:rPr>
                  <w:t>15</w:t>
                </w:r>
                <w:r w:rsidR="009D6A7B">
                  <w:rPr>
                    <w:noProof/>
                    <w:webHidden/>
                  </w:rPr>
                  <w:fldChar w:fldCharType="end"/>
                </w:r>
              </w:hyperlink>
            </w:p>
            <w:p w14:paraId="37C230EA" w14:textId="1A22AAC9"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44" w:history="1">
                <w:r w:rsidR="009D6A7B" w:rsidRPr="007C5826">
                  <w:rPr>
                    <w:rStyle w:val="Hyperlink"/>
                    <w:b/>
                    <w:i/>
                    <w:noProof/>
                  </w:rPr>
                  <w:t>Menu System:</w:t>
                </w:r>
                <w:r w:rsidR="009D6A7B">
                  <w:rPr>
                    <w:noProof/>
                    <w:webHidden/>
                  </w:rPr>
                  <w:tab/>
                </w:r>
                <w:r w:rsidR="009D6A7B">
                  <w:rPr>
                    <w:noProof/>
                    <w:webHidden/>
                  </w:rPr>
                  <w:fldChar w:fldCharType="begin"/>
                </w:r>
                <w:r w:rsidR="009D6A7B">
                  <w:rPr>
                    <w:noProof/>
                    <w:webHidden/>
                  </w:rPr>
                  <w:instrText xml:space="preserve"> PAGEREF _Toc5793044 \h </w:instrText>
                </w:r>
                <w:r w:rsidR="009D6A7B">
                  <w:rPr>
                    <w:noProof/>
                    <w:webHidden/>
                  </w:rPr>
                </w:r>
                <w:r w:rsidR="009D6A7B">
                  <w:rPr>
                    <w:noProof/>
                    <w:webHidden/>
                  </w:rPr>
                  <w:fldChar w:fldCharType="separate"/>
                </w:r>
                <w:r w:rsidR="000E06F6">
                  <w:rPr>
                    <w:noProof/>
                    <w:webHidden/>
                  </w:rPr>
                  <w:t>16</w:t>
                </w:r>
                <w:r w:rsidR="009D6A7B">
                  <w:rPr>
                    <w:noProof/>
                    <w:webHidden/>
                  </w:rPr>
                  <w:fldChar w:fldCharType="end"/>
                </w:r>
              </w:hyperlink>
            </w:p>
            <w:p w14:paraId="2FDB6197" w14:textId="4C33E887"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45" w:history="1">
                <w:r w:rsidR="009D6A7B" w:rsidRPr="007C5826">
                  <w:rPr>
                    <w:rStyle w:val="Hyperlink"/>
                    <w:b/>
                    <w:i/>
                    <w:noProof/>
                  </w:rPr>
                  <w:t>Assigning An Auto Number:</w:t>
                </w:r>
                <w:r w:rsidR="009D6A7B">
                  <w:rPr>
                    <w:noProof/>
                    <w:webHidden/>
                  </w:rPr>
                  <w:tab/>
                </w:r>
                <w:r w:rsidR="009D6A7B">
                  <w:rPr>
                    <w:noProof/>
                    <w:webHidden/>
                  </w:rPr>
                  <w:fldChar w:fldCharType="begin"/>
                </w:r>
                <w:r w:rsidR="009D6A7B">
                  <w:rPr>
                    <w:noProof/>
                    <w:webHidden/>
                  </w:rPr>
                  <w:instrText xml:space="preserve"> PAGEREF _Toc5793045 \h </w:instrText>
                </w:r>
                <w:r w:rsidR="009D6A7B">
                  <w:rPr>
                    <w:noProof/>
                    <w:webHidden/>
                  </w:rPr>
                </w:r>
                <w:r w:rsidR="009D6A7B">
                  <w:rPr>
                    <w:noProof/>
                    <w:webHidden/>
                  </w:rPr>
                  <w:fldChar w:fldCharType="separate"/>
                </w:r>
                <w:r w:rsidR="000E06F6">
                  <w:rPr>
                    <w:noProof/>
                    <w:webHidden/>
                  </w:rPr>
                  <w:t>16</w:t>
                </w:r>
                <w:r w:rsidR="009D6A7B">
                  <w:rPr>
                    <w:noProof/>
                    <w:webHidden/>
                  </w:rPr>
                  <w:fldChar w:fldCharType="end"/>
                </w:r>
              </w:hyperlink>
            </w:p>
            <w:p w14:paraId="0E3BBCDE" w14:textId="1CA76D9F"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46" w:history="1">
                <w:r w:rsidR="009D6A7B" w:rsidRPr="007C5826">
                  <w:rPr>
                    <w:rStyle w:val="Hyperlink"/>
                    <w:b/>
                    <w:i/>
                    <w:noProof/>
                  </w:rPr>
                  <w:t>Add Competitor:</w:t>
                </w:r>
                <w:r w:rsidR="009D6A7B">
                  <w:rPr>
                    <w:noProof/>
                    <w:webHidden/>
                  </w:rPr>
                  <w:tab/>
                </w:r>
                <w:r w:rsidR="009D6A7B">
                  <w:rPr>
                    <w:noProof/>
                    <w:webHidden/>
                  </w:rPr>
                  <w:fldChar w:fldCharType="begin"/>
                </w:r>
                <w:r w:rsidR="009D6A7B">
                  <w:rPr>
                    <w:noProof/>
                    <w:webHidden/>
                  </w:rPr>
                  <w:instrText xml:space="preserve"> PAGEREF _Toc5793046 \h </w:instrText>
                </w:r>
                <w:r w:rsidR="009D6A7B">
                  <w:rPr>
                    <w:noProof/>
                    <w:webHidden/>
                  </w:rPr>
                </w:r>
                <w:r w:rsidR="009D6A7B">
                  <w:rPr>
                    <w:noProof/>
                    <w:webHidden/>
                  </w:rPr>
                  <w:fldChar w:fldCharType="separate"/>
                </w:r>
                <w:r w:rsidR="000E06F6">
                  <w:rPr>
                    <w:noProof/>
                    <w:webHidden/>
                  </w:rPr>
                  <w:t>16</w:t>
                </w:r>
                <w:r w:rsidR="009D6A7B">
                  <w:rPr>
                    <w:noProof/>
                    <w:webHidden/>
                  </w:rPr>
                  <w:fldChar w:fldCharType="end"/>
                </w:r>
              </w:hyperlink>
            </w:p>
            <w:p w14:paraId="24C9506A" w14:textId="55FE6008"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47" w:history="1">
                <w:r w:rsidR="009D6A7B" w:rsidRPr="007C5826">
                  <w:rPr>
                    <w:rStyle w:val="Hyperlink"/>
                    <w:b/>
                    <w:i/>
                    <w:noProof/>
                  </w:rPr>
                  <w:t>Reaction Time Tests:</w:t>
                </w:r>
                <w:r w:rsidR="009D6A7B">
                  <w:rPr>
                    <w:noProof/>
                    <w:webHidden/>
                  </w:rPr>
                  <w:tab/>
                </w:r>
                <w:r w:rsidR="009D6A7B">
                  <w:rPr>
                    <w:noProof/>
                    <w:webHidden/>
                  </w:rPr>
                  <w:fldChar w:fldCharType="begin"/>
                </w:r>
                <w:r w:rsidR="009D6A7B">
                  <w:rPr>
                    <w:noProof/>
                    <w:webHidden/>
                  </w:rPr>
                  <w:instrText xml:space="preserve"> PAGEREF _Toc5793047 \h </w:instrText>
                </w:r>
                <w:r w:rsidR="009D6A7B">
                  <w:rPr>
                    <w:noProof/>
                    <w:webHidden/>
                  </w:rPr>
                </w:r>
                <w:r w:rsidR="009D6A7B">
                  <w:rPr>
                    <w:noProof/>
                    <w:webHidden/>
                  </w:rPr>
                  <w:fldChar w:fldCharType="separate"/>
                </w:r>
                <w:r w:rsidR="000E06F6">
                  <w:rPr>
                    <w:noProof/>
                    <w:webHidden/>
                  </w:rPr>
                  <w:t>17</w:t>
                </w:r>
                <w:r w:rsidR="009D6A7B">
                  <w:rPr>
                    <w:noProof/>
                    <w:webHidden/>
                  </w:rPr>
                  <w:fldChar w:fldCharType="end"/>
                </w:r>
              </w:hyperlink>
            </w:p>
            <w:p w14:paraId="5A1EBC16" w14:textId="785FD924" w:rsidR="009D6A7B" w:rsidRDefault="00D07692">
              <w:pPr>
                <w:pStyle w:val="TOC1"/>
                <w:tabs>
                  <w:tab w:val="right" w:leader="dot" w:pos="9016"/>
                </w:tabs>
                <w:rPr>
                  <w:rFonts w:cstheme="minorBidi"/>
                  <w:noProof/>
                  <w:lang w:val="en-GB" w:eastAsia="en-GB"/>
                </w:rPr>
              </w:pPr>
              <w:hyperlink w:anchor="_Toc5793048" w:history="1">
                <w:r w:rsidR="009D6A7B" w:rsidRPr="007C5826">
                  <w:rPr>
                    <w:rStyle w:val="Hyperlink"/>
                    <w:b/>
                    <w:i/>
                    <w:noProof/>
                  </w:rPr>
                  <w:t>Error Trapping Proposals</w:t>
                </w:r>
                <w:r w:rsidR="009D6A7B">
                  <w:rPr>
                    <w:noProof/>
                    <w:webHidden/>
                  </w:rPr>
                  <w:tab/>
                </w:r>
                <w:r w:rsidR="009D6A7B">
                  <w:rPr>
                    <w:noProof/>
                    <w:webHidden/>
                  </w:rPr>
                  <w:fldChar w:fldCharType="begin"/>
                </w:r>
                <w:r w:rsidR="009D6A7B">
                  <w:rPr>
                    <w:noProof/>
                    <w:webHidden/>
                  </w:rPr>
                  <w:instrText xml:space="preserve"> PAGEREF _Toc5793048 \h </w:instrText>
                </w:r>
                <w:r w:rsidR="009D6A7B">
                  <w:rPr>
                    <w:noProof/>
                    <w:webHidden/>
                  </w:rPr>
                </w:r>
                <w:r w:rsidR="009D6A7B">
                  <w:rPr>
                    <w:noProof/>
                    <w:webHidden/>
                  </w:rPr>
                  <w:fldChar w:fldCharType="separate"/>
                </w:r>
                <w:r w:rsidR="000E06F6">
                  <w:rPr>
                    <w:noProof/>
                    <w:webHidden/>
                  </w:rPr>
                  <w:t>20</w:t>
                </w:r>
                <w:r w:rsidR="009D6A7B">
                  <w:rPr>
                    <w:noProof/>
                    <w:webHidden/>
                  </w:rPr>
                  <w:fldChar w:fldCharType="end"/>
                </w:r>
              </w:hyperlink>
            </w:p>
            <w:p w14:paraId="68228011" w14:textId="560A52A1"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49" w:history="1">
                <w:r w:rsidR="009D6A7B" w:rsidRPr="007C5826">
                  <w:rPr>
                    <w:rStyle w:val="Hyperlink"/>
                    <w:b/>
                    <w:i/>
                    <w:noProof/>
                  </w:rPr>
                  <w:t>Logging On</w:t>
                </w:r>
                <w:r w:rsidR="009D6A7B">
                  <w:rPr>
                    <w:noProof/>
                    <w:webHidden/>
                  </w:rPr>
                  <w:tab/>
                </w:r>
                <w:r w:rsidR="009D6A7B">
                  <w:rPr>
                    <w:noProof/>
                    <w:webHidden/>
                  </w:rPr>
                  <w:fldChar w:fldCharType="begin"/>
                </w:r>
                <w:r w:rsidR="009D6A7B">
                  <w:rPr>
                    <w:noProof/>
                    <w:webHidden/>
                  </w:rPr>
                  <w:instrText xml:space="preserve"> PAGEREF _Toc5793049 \h </w:instrText>
                </w:r>
                <w:r w:rsidR="009D6A7B">
                  <w:rPr>
                    <w:noProof/>
                    <w:webHidden/>
                  </w:rPr>
                </w:r>
                <w:r w:rsidR="009D6A7B">
                  <w:rPr>
                    <w:noProof/>
                    <w:webHidden/>
                  </w:rPr>
                  <w:fldChar w:fldCharType="separate"/>
                </w:r>
                <w:r w:rsidR="000E06F6">
                  <w:rPr>
                    <w:noProof/>
                    <w:webHidden/>
                  </w:rPr>
                  <w:t>20</w:t>
                </w:r>
                <w:r w:rsidR="009D6A7B">
                  <w:rPr>
                    <w:noProof/>
                    <w:webHidden/>
                  </w:rPr>
                  <w:fldChar w:fldCharType="end"/>
                </w:r>
              </w:hyperlink>
            </w:p>
            <w:p w14:paraId="0E97F17B" w14:textId="532E0F4F"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50" w:history="1">
                <w:r w:rsidR="009D6A7B" w:rsidRPr="007C5826">
                  <w:rPr>
                    <w:rStyle w:val="Hyperlink"/>
                    <w:b/>
                    <w:i/>
                    <w:noProof/>
                  </w:rPr>
                  <w:t>First Name Validation</w:t>
                </w:r>
                <w:r w:rsidR="009D6A7B">
                  <w:rPr>
                    <w:noProof/>
                    <w:webHidden/>
                  </w:rPr>
                  <w:tab/>
                </w:r>
                <w:r w:rsidR="009D6A7B">
                  <w:rPr>
                    <w:noProof/>
                    <w:webHidden/>
                  </w:rPr>
                  <w:fldChar w:fldCharType="begin"/>
                </w:r>
                <w:r w:rsidR="009D6A7B">
                  <w:rPr>
                    <w:noProof/>
                    <w:webHidden/>
                  </w:rPr>
                  <w:instrText xml:space="preserve"> PAGEREF _Toc5793050 \h </w:instrText>
                </w:r>
                <w:r w:rsidR="009D6A7B">
                  <w:rPr>
                    <w:noProof/>
                    <w:webHidden/>
                  </w:rPr>
                </w:r>
                <w:r w:rsidR="009D6A7B">
                  <w:rPr>
                    <w:noProof/>
                    <w:webHidden/>
                  </w:rPr>
                  <w:fldChar w:fldCharType="separate"/>
                </w:r>
                <w:r w:rsidR="000E06F6">
                  <w:rPr>
                    <w:noProof/>
                    <w:webHidden/>
                  </w:rPr>
                  <w:t>21</w:t>
                </w:r>
                <w:r w:rsidR="009D6A7B">
                  <w:rPr>
                    <w:noProof/>
                    <w:webHidden/>
                  </w:rPr>
                  <w:fldChar w:fldCharType="end"/>
                </w:r>
              </w:hyperlink>
            </w:p>
            <w:p w14:paraId="7617C556" w14:textId="228F679A"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51" w:history="1">
                <w:r w:rsidR="009D6A7B" w:rsidRPr="007C5826">
                  <w:rPr>
                    <w:rStyle w:val="Hyperlink"/>
                    <w:b/>
                    <w:i/>
                    <w:noProof/>
                  </w:rPr>
                  <w:t>Postcode Validation</w:t>
                </w:r>
                <w:r w:rsidR="009D6A7B">
                  <w:rPr>
                    <w:noProof/>
                    <w:webHidden/>
                  </w:rPr>
                  <w:tab/>
                </w:r>
                <w:r w:rsidR="009D6A7B">
                  <w:rPr>
                    <w:noProof/>
                    <w:webHidden/>
                  </w:rPr>
                  <w:fldChar w:fldCharType="begin"/>
                </w:r>
                <w:r w:rsidR="009D6A7B">
                  <w:rPr>
                    <w:noProof/>
                    <w:webHidden/>
                  </w:rPr>
                  <w:instrText xml:space="preserve"> PAGEREF _Toc5793051 \h </w:instrText>
                </w:r>
                <w:r w:rsidR="009D6A7B">
                  <w:rPr>
                    <w:noProof/>
                    <w:webHidden/>
                  </w:rPr>
                </w:r>
                <w:r w:rsidR="009D6A7B">
                  <w:rPr>
                    <w:noProof/>
                    <w:webHidden/>
                  </w:rPr>
                  <w:fldChar w:fldCharType="separate"/>
                </w:r>
                <w:r w:rsidR="000E06F6">
                  <w:rPr>
                    <w:noProof/>
                    <w:webHidden/>
                  </w:rPr>
                  <w:t>22</w:t>
                </w:r>
                <w:r w:rsidR="009D6A7B">
                  <w:rPr>
                    <w:noProof/>
                    <w:webHidden/>
                  </w:rPr>
                  <w:fldChar w:fldCharType="end"/>
                </w:r>
              </w:hyperlink>
            </w:p>
            <w:p w14:paraId="08FA634A" w14:textId="25C4174F" w:rsidR="009D6A7B" w:rsidRDefault="00D07692">
              <w:pPr>
                <w:pStyle w:val="TOC1"/>
                <w:tabs>
                  <w:tab w:val="right" w:leader="dot" w:pos="9016"/>
                </w:tabs>
                <w:rPr>
                  <w:rFonts w:cstheme="minorBidi"/>
                  <w:noProof/>
                  <w:lang w:val="en-GB" w:eastAsia="en-GB"/>
                </w:rPr>
              </w:pPr>
              <w:hyperlink w:anchor="_Toc5793052" w:history="1">
                <w:r w:rsidR="009D6A7B" w:rsidRPr="007C5826">
                  <w:rPr>
                    <w:rStyle w:val="Hyperlink"/>
                    <w:b/>
                    <w:i/>
                    <w:noProof/>
                  </w:rPr>
                  <w:t>Testing The Program</w:t>
                </w:r>
                <w:r w:rsidR="009D6A7B">
                  <w:rPr>
                    <w:noProof/>
                    <w:webHidden/>
                  </w:rPr>
                  <w:tab/>
                </w:r>
                <w:r w:rsidR="009D6A7B">
                  <w:rPr>
                    <w:noProof/>
                    <w:webHidden/>
                  </w:rPr>
                  <w:fldChar w:fldCharType="begin"/>
                </w:r>
                <w:r w:rsidR="009D6A7B">
                  <w:rPr>
                    <w:noProof/>
                    <w:webHidden/>
                  </w:rPr>
                  <w:instrText xml:space="preserve"> PAGEREF _Toc5793052 \h </w:instrText>
                </w:r>
                <w:r w:rsidR="009D6A7B">
                  <w:rPr>
                    <w:noProof/>
                    <w:webHidden/>
                  </w:rPr>
                </w:r>
                <w:r w:rsidR="009D6A7B">
                  <w:rPr>
                    <w:noProof/>
                    <w:webHidden/>
                  </w:rPr>
                  <w:fldChar w:fldCharType="separate"/>
                </w:r>
                <w:r w:rsidR="000E06F6">
                  <w:rPr>
                    <w:noProof/>
                    <w:webHidden/>
                  </w:rPr>
                  <w:t>24</w:t>
                </w:r>
                <w:r w:rsidR="009D6A7B">
                  <w:rPr>
                    <w:noProof/>
                    <w:webHidden/>
                  </w:rPr>
                  <w:fldChar w:fldCharType="end"/>
                </w:r>
              </w:hyperlink>
            </w:p>
            <w:p w14:paraId="08BFC8DB" w14:textId="2D28787C"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53" w:history="1">
                <w:r w:rsidR="009D6A7B" w:rsidRPr="007C5826">
                  <w:rPr>
                    <w:rStyle w:val="Hyperlink"/>
                    <w:b/>
                    <w:i/>
                    <w:noProof/>
                  </w:rPr>
                  <w:t>Corrective Testing</w:t>
                </w:r>
                <w:r w:rsidR="009D6A7B">
                  <w:rPr>
                    <w:noProof/>
                    <w:webHidden/>
                  </w:rPr>
                  <w:tab/>
                </w:r>
                <w:r w:rsidR="009D6A7B">
                  <w:rPr>
                    <w:noProof/>
                    <w:webHidden/>
                  </w:rPr>
                  <w:fldChar w:fldCharType="begin"/>
                </w:r>
                <w:r w:rsidR="009D6A7B">
                  <w:rPr>
                    <w:noProof/>
                    <w:webHidden/>
                  </w:rPr>
                  <w:instrText xml:space="preserve"> PAGEREF _Toc5793053 \h </w:instrText>
                </w:r>
                <w:r w:rsidR="009D6A7B">
                  <w:rPr>
                    <w:noProof/>
                    <w:webHidden/>
                  </w:rPr>
                </w:r>
                <w:r w:rsidR="009D6A7B">
                  <w:rPr>
                    <w:noProof/>
                    <w:webHidden/>
                  </w:rPr>
                  <w:fldChar w:fldCharType="separate"/>
                </w:r>
                <w:r w:rsidR="000E06F6">
                  <w:rPr>
                    <w:noProof/>
                    <w:webHidden/>
                  </w:rPr>
                  <w:t>31</w:t>
                </w:r>
                <w:r w:rsidR="009D6A7B">
                  <w:rPr>
                    <w:noProof/>
                    <w:webHidden/>
                  </w:rPr>
                  <w:fldChar w:fldCharType="end"/>
                </w:r>
              </w:hyperlink>
            </w:p>
            <w:p w14:paraId="40892B29" w14:textId="7CB68ADC" w:rsidR="009D6A7B" w:rsidRDefault="00D07692">
              <w:pPr>
                <w:pStyle w:val="TOC1"/>
                <w:tabs>
                  <w:tab w:val="right" w:leader="dot" w:pos="9016"/>
                </w:tabs>
                <w:rPr>
                  <w:rFonts w:cstheme="minorBidi"/>
                  <w:noProof/>
                  <w:lang w:val="en-GB" w:eastAsia="en-GB"/>
                </w:rPr>
              </w:pPr>
              <w:hyperlink w:anchor="_Toc5793054" w:history="1">
                <w:r w:rsidR="009D6A7B" w:rsidRPr="007C5826">
                  <w:rPr>
                    <w:rStyle w:val="Hyperlink"/>
                    <w:b/>
                    <w:i/>
                    <w:noProof/>
                  </w:rPr>
                  <w:t>Evaluation</w:t>
                </w:r>
                <w:r w:rsidR="009D6A7B">
                  <w:rPr>
                    <w:noProof/>
                    <w:webHidden/>
                  </w:rPr>
                  <w:tab/>
                </w:r>
                <w:r w:rsidR="009D6A7B">
                  <w:rPr>
                    <w:noProof/>
                    <w:webHidden/>
                  </w:rPr>
                  <w:fldChar w:fldCharType="begin"/>
                </w:r>
                <w:r w:rsidR="009D6A7B">
                  <w:rPr>
                    <w:noProof/>
                    <w:webHidden/>
                  </w:rPr>
                  <w:instrText xml:space="preserve"> PAGEREF _Toc5793054 \h </w:instrText>
                </w:r>
                <w:r w:rsidR="009D6A7B">
                  <w:rPr>
                    <w:noProof/>
                    <w:webHidden/>
                  </w:rPr>
                </w:r>
                <w:r w:rsidR="009D6A7B">
                  <w:rPr>
                    <w:noProof/>
                    <w:webHidden/>
                  </w:rPr>
                  <w:fldChar w:fldCharType="separate"/>
                </w:r>
                <w:r w:rsidR="000E06F6">
                  <w:rPr>
                    <w:noProof/>
                    <w:webHidden/>
                  </w:rPr>
                  <w:t>33</w:t>
                </w:r>
                <w:r w:rsidR="009D6A7B">
                  <w:rPr>
                    <w:noProof/>
                    <w:webHidden/>
                  </w:rPr>
                  <w:fldChar w:fldCharType="end"/>
                </w:r>
              </w:hyperlink>
            </w:p>
            <w:p w14:paraId="6949A72C" w14:textId="70566B90"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55" w:history="1">
                <w:r w:rsidR="009D6A7B" w:rsidRPr="007C5826">
                  <w:rPr>
                    <w:rStyle w:val="Hyperlink"/>
                    <w:b/>
                    <w:i/>
                    <w:noProof/>
                  </w:rPr>
                  <w:t>User requirements:</w:t>
                </w:r>
                <w:r w:rsidR="009D6A7B">
                  <w:rPr>
                    <w:noProof/>
                    <w:webHidden/>
                  </w:rPr>
                  <w:tab/>
                </w:r>
                <w:r w:rsidR="009D6A7B">
                  <w:rPr>
                    <w:noProof/>
                    <w:webHidden/>
                  </w:rPr>
                  <w:fldChar w:fldCharType="begin"/>
                </w:r>
                <w:r w:rsidR="009D6A7B">
                  <w:rPr>
                    <w:noProof/>
                    <w:webHidden/>
                  </w:rPr>
                  <w:instrText xml:space="preserve"> PAGEREF _Toc5793055 \h </w:instrText>
                </w:r>
                <w:r w:rsidR="009D6A7B">
                  <w:rPr>
                    <w:noProof/>
                    <w:webHidden/>
                  </w:rPr>
                </w:r>
                <w:r w:rsidR="009D6A7B">
                  <w:rPr>
                    <w:noProof/>
                    <w:webHidden/>
                  </w:rPr>
                  <w:fldChar w:fldCharType="separate"/>
                </w:r>
                <w:r w:rsidR="000E06F6">
                  <w:rPr>
                    <w:noProof/>
                    <w:webHidden/>
                  </w:rPr>
                  <w:t>33</w:t>
                </w:r>
                <w:r w:rsidR="009D6A7B">
                  <w:rPr>
                    <w:noProof/>
                    <w:webHidden/>
                  </w:rPr>
                  <w:fldChar w:fldCharType="end"/>
                </w:r>
              </w:hyperlink>
            </w:p>
            <w:p w14:paraId="499F36AC" w14:textId="6C22F2FD"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56" w:history="1">
                <w:r w:rsidR="009D6A7B" w:rsidRPr="007C5826">
                  <w:rPr>
                    <w:rStyle w:val="Hyperlink"/>
                    <w:b/>
                    <w:i/>
                    <w:noProof/>
                  </w:rPr>
                  <w:t>Performance during testing:</w:t>
                </w:r>
                <w:r w:rsidR="009D6A7B">
                  <w:rPr>
                    <w:noProof/>
                    <w:webHidden/>
                  </w:rPr>
                  <w:tab/>
                </w:r>
                <w:r w:rsidR="009D6A7B">
                  <w:rPr>
                    <w:noProof/>
                    <w:webHidden/>
                  </w:rPr>
                  <w:fldChar w:fldCharType="begin"/>
                </w:r>
                <w:r w:rsidR="009D6A7B">
                  <w:rPr>
                    <w:noProof/>
                    <w:webHidden/>
                  </w:rPr>
                  <w:instrText xml:space="preserve"> PAGEREF _Toc5793056 \h </w:instrText>
                </w:r>
                <w:r w:rsidR="009D6A7B">
                  <w:rPr>
                    <w:noProof/>
                    <w:webHidden/>
                  </w:rPr>
                </w:r>
                <w:r w:rsidR="009D6A7B">
                  <w:rPr>
                    <w:noProof/>
                    <w:webHidden/>
                  </w:rPr>
                  <w:fldChar w:fldCharType="separate"/>
                </w:r>
                <w:r w:rsidR="000E06F6">
                  <w:rPr>
                    <w:noProof/>
                    <w:webHidden/>
                  </w:rPr>
                  <w:t>34</w:t>
                </w:r>
                <w:r w:rsidR="009D6A7B">
                  <w:rPr>
                    <w:noProof/>
                    <w:webHidden/>
                  </w:rPr>
                  <w:fldChar w:fldCharType="end"/>
                </w:r>
              </w:hyperlink>
            </w:p>
            <w:p w14:paraId="7C014FB4" w14:textId="4B18E8DE"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57" w:history="1">
                <w:r w:rsidR="009D6A7B" w:rsidRPr="007C5826">
                  <w:rPr>
                    <w:rStyle w:val="Hyperlink"/>
                    <w:b/>
                    <w:i/>
                    <w:noProof/>
                  </w:rPr>
                  <w:t>Refinements following testing:</w:t>
                </w:r>
                <w:r w:rsidR="009D6A7B">
                  <w:rPr>
                    <w:noProof/>
                    <w:webHidden/>
                  </w:rPr>
                  <w:tab/>
                </w:r>
                <w:r w:rsidR="009D6A7B">
                  <w:rPr>
                    <w:noProof/>
                    <w:webHidden/>
                  </w:rPr>
                  <w:fldChar w:fldCharType="begin"/>
                </w:r>
                <w:r w:rsidR="009D6A7B">
                  <w:rPr>
                    <w:noProof/>
                    <w:webHidden/>
                  </w:rPr>
                  <w:instrText xml:space="preserve"> PAGEREF _Toc5793057 \h </w:instrText>
                </w:r>
                <w:r w:rsidR="009D6A7B">
                  <w:rPr>
                    <w:noProof/>
                    <w:webHidden/>
                  </w:rPr>
                </w:r>
                <w:r w:rsidR="009D6A7B">
                  <w:rPr>
                    <w:noProof/>
                    <w:webHidden/>
                  </w:rPr>
                  <w:fldChar w:fldCharType="separate"/>
                </w:r>
                <w:r w:rsidR="000E06F6">
                  <w:rPr>
                    <w:noProof/>
                    <w:webHidden/>
                  </w:rPr>
                  <w:t>34</w:t>
                </w:r>
                <w:r w:rsidR="009D6A7B">
                  <w:rPr>
                    <w:noProof/>
                    <w:webHidden/>
                  </w:rPr>
                  <w:fldChar w:fldCharType="end"/>
                </w:r>
              </w:hyperlink>
            </w:p>
            <w:p w14:paraId="595BA9D2" w14:textId="474FA261" w:rsidR="009D6A7B" w:rsidRDefault="00D07692">
              <w:pPr>
                <w:pStyle w:val="TOC1"/>
                <w:tabs>
                  <w:tab w:val="right" w:leader="dot" w:pos="9016"/>
                </w:tabs>
                <w:rPr>
                  <w:rFonts w:cstheme="minorBidi"/>
                  <w:noProof/>
                  <w:lang w:val="en-GB" w:eastAsia="en-GB"/>
                </w:rPr>
              </w:pPr>
              <w:r w:rsidRPr="00D07692">
                <w:rPr>
                  <w:rStyle w:val="Hyperlink"/>
                  <w:noProof/>
                  <w:u w:val="none"/>
                </w:rPr>
                <w:t xml:space="preserve">    - </w:t>
              </w:r>
              <w:hyperlink w:anchor="_Toc5793058" w:history="1">
                <w:r w:rsidR="009D6A7B" w:rsidRPr="007C5826">
                  <w:rPr>
                    <w:rStyle w:val="Hyperlink"/>
                    <w:b/>
                    <w:i/>
                    <w:noProof/>
                  </w:rPr>
                  <w:t>Robustness of the system:</w:t>
                </w:r>
                <w:r w:rsidR="009D6A7B">
                  <w:rPr>
                    <w:noProof/>
                    <w:webHidden/>
                  </w:rPr>
                  <w:tab/>
                </w:r>
                <w:r w:rsidR="009D6A7B">
                  <w:rPr>
                    <w:noProof/>
                    <w:webHidden/>
                  </w:rPr>
                  <w:fldChar w:fldCharType="begin"/>
                </w:r>
                <w:r w:rsidR="009D6A7B">
                  <w:rPr>
                    <w:noProof/>
                    <w:webHidden/>
                  </w:rPr>
                  <w:instrText xml:space="preserve"> PAGEREF _Toc5793058 \h </w:instrText>
                </w:r>
                <w:r w:rsidR="009D6A7B">
                  <w:rPr>
                    <w:noProof/>
                    <w:webHidden/>
                  </w:rPr>
                </w:r>
                <w:r w:rsidR="009D6A7B">
                  <w:rPr>
                    <w:noProof/>
                    <w:webHidden/>
                  </w:rPr>
                  <w:fldChar w:fldCharType="separate"/>
                </w:r>
                <w:r w:rsidR="000E06F6">
                  <w:rPr>
                    <w:noProof/>
                    <w:webHidden/>
                  </w:rPr>
                  <w:t>34</w:t>
                </w:r>
                <w:r w:rsidR="009D6A7B">
                  <w:rPr>
                    <w:noProof/>
                    <w:webHidden/>
                  </w:rPr>
                  <w:fldChar w:fldCharType="end"/>
                </w:r>
              </w:hyperlink>
            </w:p>
            <w:p w14:paraId="7F551575" w14:textId="40BE3609" w:rsidR="007A116A" w:rsidRDefault="007A116A">
              <w:r>
                <w:rPr>
                  <w:b/>
                  <w:bCs/>
                  <w:noProof/>
                </w:rPr>
                <w:fldChar w:fldCharType="end"/>
              </w:r>
            </w:p>
          </w:sdtContent>
        </w:sdt>
        <w:p w14:paraId="7CFFB354" w14:textId="3623CEA6" w:rsidR="007A116A" w:rsidRDefault="007A116A">
          <w:pPr>
            <w:rPr>
              <w:b/>
              <w:i/>
              <w:sz w:val="32"/>
              <w:szCs w:val="24"/>
            </w:rPr>
          </w:pPr>
          <w:r>
            <w:rPr>
              <w:b/>
              <w:i/>
              <w:sz w:val="32"/>
              <w:szCs w:val="24"/>
            </w:rPr>
            <w:br w:type="page"/>
          </w:r>
        </w:p>
        <w:p w14:paraId="072EFFF0" w14:textId="7BA82832" w:rsidR="007A116A" w:rsidRDefault="00D07692">
          <w:pPr>
            <w:rPr>
              <w:b/>
              <w:i/>
              <w:sz w:val="32"/>
              <w:szCs w:val="24"/>
            </w:rPr>
          </w:pPr>
        </w:p>
      </w:sdtContent>
    </w:sdt>
    <w:p w14:paraId="686D9125" w14:textId="77777777" w:rsidR="00C479AD" w:rsidRPr="007A116A" w:rsidRDefault="00C479AD" w:rsidP="007A116A">
      <w:pPr>
        <w:pStyle w:val="Heading1"/>
        <w:rPr>
          <w:b/>
          <w:i/>
          <w:u w:val="single"/>
        </w:rPr>
      </w:pPr>
      <w:bookmarkStart w:id="4" w:name="_Toc5793030"/>
      <w:r w:rsidRPr="007A116A">
        <w:rPr>
          <w:b/>
          <w:i/>
          <w:u w:val="single"/>
        </w:rPr>
        <w:t>Background</w:t>
      </w:r>
      <w:bookmarkEnd w:id="4"/>
    </w:p>
    <w:p w14:paraId="4E661700" w14:textId="2B61B597" w:rsidR="00C479AD" w:rsidRDefault="00BC55F6">
      <w:pPr>
        <w:rPr>
          <w:rFonts w:cs="Arial"/>
          <w:sz w:val="24"/>
          <w:szCs w:val="24"/>
        </w:rPr>
      </w:pPr>
      <w:r w:rsidRPr="00C479AD">
        <w:rPr>
          <w:rFonts w:cs="Arial"/>
          <w:sz w:val="24"/>
          <w:szCs w:val="24"/>
        </w:rPr>
        <w:t xml:space="preserve">Wonder Walls is a new climbing range </w:t>
      </w:r>
      <w:r w:rsidR="00640C75" w:rsidRPr="00C479AD">
        <w:rPr>
          <w:rFonts w:cs="Arial"/>
          <w:sz w:val="24"/>
          <w:szCs w:val="24"/>
        </w:rPr>
        <w:t xml:space="preserve">in Northern Ireland </w:t>
      </w:r>
      <w:r w:rsidRPr="00C479AD">
        <w:rPr>
          <w:rFonts w:cs="Arial"/>
          <w:sz w:val="24"/>
          <w:szCs w:val="24"/>
        </w:rPr>
        <w:t xml:space="preserve">which provides a variety of climbing and building scaling opportunities such as the Eiffel Tower because many of their new Banbridge centre’s climbing walls are based around such structures. </w:t>
      </w:r>
      <w:r w:rsidR="00F575CF" w:rsidRPr="00C479AD">
        <w:rPr>
          <w:rFonts w:cs="Arial"/>
          <w:sz w:val="24"/>
          <w:szCs w:val="24"/>
        </w:rPr>
        <w:t xml:space="preserve">Climbers can also climb skyscrapers and mountain faces in their new centre as they have many themed walls available for the customer to climb and challenge themselves on. </w:t>
      </w:r>
      <w:r w:rsidR="00640C75" w:rsidRPr="00C479AD">
        <w:rPr>
          <w:rFonts w:cs="Arial"/>
          <w:sz w:val="24"/>
          <w:szCs w:val="24"/>
        </w:rPr>
        <w:t xml:space="preserve">They offer facilities for parties, private bookings, work parties and group based activities. They have four party rooms, their own restaurant and a range of themed climbing walls. </w:t>
      </w:r>
      <w:r w:rsidR="00F575CF" w:rsidRPr="00C479AD">
        <w:rPr>
          <w:rFonts w:cs="Arial"/>
          <w:sz w:val="24"/>
          <w:szCs w:val="24"/>
        </w:rPr>
        <w:t xml:space="preserve">Wonder Walls charges £15 per person in parties and charges £25 for lessons. </w:t>
      </w:r>
      <w:r w:rsidR="00640C75" w:rsidRPr="00C479AD">
        <w:rPr>
          <w:rFonts w:cs="Arial"/>
          <w:sz w:val="24"/>
          <w:szCs w:val="24"/>
        </w:rPr>
        <w:t xml:space="preserve">Wonder Walls </w:t>
      </w:r>
      <w:r w:rsidR="00955C73" w:rsidRPr="00C479AD">
        <w:rPr>
          <w:rFonts w:cs="Arial"/>
          <w:sz w:val="24"/>
          <w:szCs w:val="24"/>
        </w:rPr>
        <w:t xml:space="preserve">are running a competition </w:t>
      </w:r>
      <w:r w:rsidR="00640C75" w:rsidRPr="00C479AD">
        <w:rPr>
          <w:rFonts w:cs="Arial"/>
          <w:sz w:val="24"/>
          <w:szCs w:val="24"/>
        </w:rPr>
        <w:t>for climbers aged 14-16</w:t>
      </w:r>
      <w:r w:rsidR="00955C73" w:rsidRPr="00C479AD">
        <w:rPr>
          <w:rFonts w:cs="Arial"/>
          <w:sz w:val="24"/>
          <w:szCs w:val="24"/>
        </w:rPr>
        <w:t>.</w:t>
      </w:r>
      <w:r w:rsidR="00640C75" w:rsidRPr="00C479AD">
        <w:rPr>
          <w:rFonts w:cs="Arial"/>
          <w:sz w:val="24"/>
          <w:szCs w:val="24"/>
        </w:rPr>
        <w:t xml:space="preserve"> each competitor must take two climbs and a reaction time assessment. </w:t>
      </w:r>
      <w:r w:rsidR="00411708" w:rsidRPr="00C479AD">
        <w:rPr>
          <w:rFonts w:cs="Arial"/>
          <w:sz w:val="24"/>
          <w:szCs w:val="24"/>
        </w:rPr>
        <w:t xml:space="preserve">Results are then published on the Wonder Walls </w:t>
      </w:r>
      <w:r w:rsidR="00955C73" w:rsidRPr="00C479AD">
        <w:rPr>
          <w:rFonts w:cs="Arial"/>
          <w:sz w:val="24"/>
          <w:szCs w:val="24"/>
        </w:rPr>
        <w:t xml:space="preserve">website </w:t>
      </w:r>
      <w:r w:rsidR="00411708" w:rsidRPr="00C479AD">
        <w:rPr>
          <w:rFonts w:cs="Arial"/>
          <w:sz w:val="24"/>
          <w:szCs w:val="24"/>
        </w:rPr>
        <w:t>two hours after the climbs. Wonder Walls needs to have a system that enab</w:t>
      </w:r>
      <w:r w:rsidR="00F575CF" w:rsidRPr="00C479AD">
        <w:rPr>
          <w:rFonts w:cs="Arial"/>
          <w:sz w:val="24"/>
          <w:szCs w:val="24"/>
        </w:rPr>
        <w:t xml:space="preserve">les Wonder Walls staff to access the system through an introductory logon screen in which they can record </w:t>
      </w:r>
      <w:r w:rsidR="00303976" w:rsidRPr="00C479AD">
        <w:rPr>
          <w:rFonts w:cs="Arial"/>
          <w:sz w:val="24"/>
          <w:szCs w:val="24"/>
        </w:rPr>
        <w:t>competitor det</w:t>
      </w:r>
      <w:r w:rsidR="00F575CF" w:rsidRPr="00C479AD">
        <w:rPr>
          <w:rFonts w:cs="Arial"/>
          <w:sz w:val="24"/>
          <w:szCs w:val="24"/>
        </w:rPr>
        <w:t xml:space="preserve">ails and an assigned number to which the competitor can be easily found, </w:t>
      </w:r>
      <w:r w:rsidR="00303976" w:rsidRPr="00C479AD">
        <w:rPr>
          <w:rFonts w:cs="Arial"/>
          <w:sz w:val="24"/>
          <w:szCs w:val="24"/>
        </w:rPr>
        <w:t>record performance details for each competitor</w:t>
      </w:r>
      <w:r w:rsidR="00F575CF" w:rsidRPr="00C479AD">
        <w:rPr>
          <w:rFonts w:cs="Arial"/>
          <w:sz w:val="24"/>
          <w:szCs w:val="24"/>
        </w:rPr>
        <w:t>’s climbs</w:t>
      </w:r>
      <w:r w:rsidR="00303976" w:rsidRPr="00C479AD">
        <w:rPr>
          <w:rFonts w:cs="Arial"/>
          <w:sz w:val="24"/>
          <w:szCs w:val="24"/>
        </w:rPr>
        <w:t xml:space="preserve"> and preform a reaction time test. </w:t>
      </w:r>
      <w:r w:rsidR="00F575CF" w:rsidRPr="00C479AD">
        <w:rPr>
          <w:rFonts w:cs="Arial"/>
          <w:sz w:val="24"/>
          <w:szCs w:val="24"/>
        </w:rPr>
        <w:t>They also need facilities to produce reports on competitor detail</w:t>
      </w:r>
      <w:r w:rsidR="00C479AD">
        <w:rPr>
          <w:rFonts w:cs="Arial"/>
          <w:sz w:val="24"/>
          <w:szCs w:val="24"/>
        </w:rPr>
        <w:t>s.</w:t>
      </w:r>
    </w:p>
    <w:p w14:paraId="3D8D3DAE" w14:textId="741F0FE6" w:rsidR="00C479AD" w:rsidRPr="007A116A" w:rsidRDefault="00C479AD" w:rsidP="007A116A">
      <w:pPr>
        <w:pStyle w:val="Heading1"/>
        <w:rPr>
          <w:b/>
          <w:i/>
          <w:u w:val="single"/>
        </w:rPr>
      </w:pPr>
      <w:bookmarkStart w:id="5" w:name="_Toc5793031"/>
      <w:r w:rsidRPr="007A116A">
        <w:rPr>
          <w:b/>
          <w:i/>
          <w:u w:val="single"/>
        </w:rPr>
        <w:t>Target Audience – Staff and Competitors</w:t>
      </w:r>
      <w:bookmarkEnd w:id="5"/>
    </w:p>
    <w:p w14:paraId="6E841E84" w14:textId="26BAE3DE" w:rsidR="00640C75" w:rsidRPr="00C479AD" w:rsidRDefault="00303976" w:rsidP="00AC1AFF">
      <w:pPr>
        <w:rPr>
          <w:rFonts w:cs="Arial"/>
          <w:sz w:val="24"/>
          <w:szCs w:val="24"/>
        </w:rPr>
      </w:pPr>
      <w:r w:rsidRPr="00C479AD">
        <w:rPr>
          <w:rFonts w:cs="Arial"/>
          <w:sz w:val="24"/>
          <w:szCs w:val="24"/>
        </w:rPr>
        <w:t>The target audience for this program is the wonder walls staff who require certain facilities to effe</w:t>
      </w:r>
      <w:r w:rsidR="00F575CF" w:rsidRPr="00C479AD">
        <w:rPr>
          <w:rFonts w:cs="Arial"/>
          <w:sz w:val="24"/>
          <w:szCs w:val="24"/>
        </w:rPr>
        <w:t>ctively run the</w:t>
      </w:r>
      <w:r w:rsidR="001A463F" w:rsidRPr="00C479AD">
        <w:rPr>
          <w:rFonts w:cs="Arial"/>
          <w:sz w:val="24"/>
          <w:szCs w:val="24"/>
        </w:rPr>
        <w:t>ir</w:t>
      </w:r>
      <w:r w:rsidR="00ED64D9" w:rsidRPr="00C479AD">
        <w:rPr>
          <w:rFonts w:cs="Arial"/>
          <w:sz w:val="24"/>
          <w:szCs w:val="24"/>
        </w:rPr>
        <w:t xml:space="preserve"> new</w:t>
      </w:r>
      <w:r w:rsidR="0057219B" w:rsidRPr="00C479AD">
        <w:rPr>
          <w:rFonts w:cs="Arial"/>
          <w:sz w:val="24"/>
          <w:szCs w:val="24"/>
        </w:rPr>
        <w:t xml:space="preserve"> competition. The Wonder Walls staff has asked for a system that will store various competitor details which are required to run the competition such as their name and their climb times throughout the competition this is to make data input easy and effective for them and will therefore allow staff to enter in competitor details and performance data for 3 climbs and a reaction time test which competitors have to take. The system will be made so that it is easily accessed by a member of the wonder walls staff and that they can quickly navigate to the desired operation within the system. The system will only be accessible to member of the Wonder Walls staff via a username and password tailored towards them. Competitors preform a reaction time test and climbs and then the </w:t>
      </w:r>
      <w:r w:rsidR="00AC1AFF" w:rsidRPr="00C479AD">
        <w:rPr>
          <w:rFonts w:cs="Arial"/>
          <w:sz w:val="24"/>
          <w:szCs w:val="24"/>
        </w:rPr>
        <w:t>Wonder Walls</w:t>
      </w:r>
      <w:r w:rsidR="0057219B" w:rsidRPr="00C479AD">
        <w:rPr>
          <w:rFonts w:cs="Arial"/>
          <w:sz w:val="24"/>
          <w:szCs w:val="24"/>
        </w:rPr>
        <w:t xml:space="preserve"> staff are required to enter in these results into the system, this allows all competitor data to be easily accessed by a member of staff to then be uploaded onto the website 2 hours after a competitor’s completed attempt. Although the system is primarily targeted towards</w:t>
      </w:r>
      <w:r w:rsidR="00DD05FA" w:rsidRPr="00C479AD">
        <w:rPr>
          <w:rFonts w:cs="Arial"/>
          <w:sz w:val="24"/>
          <w:szCs w:val="24"/>
        </w:rPr>
        <w:t xml:space="preserve"> staff and is made in a way that will make it effective for them to input and record data, the system is also targeted towards the competitors who as a part of the competition are required to </w:t>
      </w:r>
      <w:r w:rsidR="001C09F4" w:rsidRPr="00C479AD">
        <w:rPr>
          <w:rFonts w:cs="Arial"/>
          <w:sz w:val="24"/>
          <w:szCs w:val="24"/>
        </w:rPr>
        <w:t>perform</w:t>
      </w:r>
      <w:r w:rsidR="00DD05FA" w:rsidRPr="00C479AD">
        <w:rPr>
          <w:rFonts w:cs="Arial"/>
          <w:sz w:val="24"/>
          <w:szCs w:val="24"/>
        </w:rPr>
        <w:t xml:space="preserve"> a reaction time test which involves three visual tests such as pressing enter when a word appears on screen. The system must be tailored in a way to accommodate this and make it very simple for a competitor with the supervision of a member of staff to take this test. The system will store this data automatically allowing the process to be sped up for both the competitor and the member of staff as the competitor will not have to worry about what to do as there will be given clear instructions by the system and all it means that the member of staff does not have to waste time inputting the data as the system automatically does that. The system will also provide clear help and </w:t>
      </w:r>
      <w:r w:rsidR="00DD05FA" w:rsidRPr="00C479AD">
        <w:rPr>
          <w:rFonts w:cs="Arial"/>
          <w:sz w:val="24"/>
          <w:szCs w:val="24"/>
        </w:rPr>
        <w:lastRenderedPageBreak/>
        <w:t xml:space="preserve">instructions to the member of staff so that they know how to use the system and input the data correctly therefore managing competitor details. The System will be made to accommodate the needs of the Wonder Walls staff and ensure that they can easily and effectively input data into the system which will therefore aide them in running their competition. The competitors </w:t>
      </w:r>
      <w:r w:rsidR="00C479AD" w:rsidRPr="00C479AD">
        <w:rPr>
          <w:rFonts w:cs="Arial"/>
          <w:sz w:val="24"/>
          <w:szCs w:val="24"/>
        </w:rPr>
        <w:t xml:space="preserve">are aged </w:t>
      </w:r>
      <w:r w:rsidR="00AC1AFF" w:rsidRPr="00C479AD">
        <w:rPr>
          <w:rFonts w:cs="Arial"/>
          <w:sz w:val="24"/>
          <w:szCs w:val="24"/>
        </w:rPr>
        <w:t>from 14</w:t>
      </w:r>
      <w:r w:rsidR="00C479AD" w:rsidRPr="00C479AD">
        <w:rPr>
          <w:rFonts w:cs="Arial"/>
          <w:sz w:val="24"/>
          <w:szCs w:val="24"/>
        </w:rPr>
        <w:t>-16 and these entries are then processed and recorded by the Wonder Walls staff and in order to effectively run the competition they require a platform on which to record these entries and related data</w:t>
      </w:r>
      <w:r w:rsidR="00C479AD">
        <w:rPr>
          <w:rFonts w:cs="Arial"/>
          <w:sz w:val="24"/>
          <w:szCs w:val="24"/>
        </w:rPr>
        <w:t>. The system that will be made will ensure that this process is made simple for the staff and will correctly check for errors in the data and notify the member of staff who can then easily and quickly change the data. The system will also be tailored towards the young competitors and will be designed in a way in which they can simply complete a reaction time test as the system walks it through it. The audiences for this system will be closely looked at in order to make an exact and fully functional program for them to use effectively and easily</w:t>
      </w:r>
    </w:p>
    <w:p w14:paraId="5D9393C7" w14:textId="77777777" w:rsidR="00ED64D9" w:rsidRPr="007A116A" w:rsidRDefault="00ED64D9" w:rsidP="007A116A">
      <w:pPr>
        <w:pStyle w:val="Heading1"/>
        <w:rPr>
          <w:b/>
          <w:i/>
          <w:u w:val="single"/>
        </w:rPr>
      </w:pPr>
      <w:bookmarkStart w:id="6" w:name="_Toc5793032"/>
      <w:r w:rsidRPr="007A116A">
        <w:rPr>
          <w:b/>
          <w:i/>
          <w:u w:val="single"/>
        </w:rPr>
        <w:t>User requirements</w:t>
      </w:r>
      <w:bookmarkEnd w:id="6"/>
      <w:r w:rsidRPr="007A116A">
        <w:rPr>
          <w:b/>
          <w:i/>
          <w:u w:val="single"/>
        </w:rPr>
        <w:t xml:space="preserve"> </w:t>
      </w:r>
    </w:p>
    <w:p w14:paraId="019933CE" w14:textId="77777777" w:rsidR="00C479AD" w:rsidRDefault="00C479AD">
      <w:pPr>
        <w:rPr>
          <w:sz w:val="24"/>
          <w:szCs w:val="24"/>
        </w:rPr>
      </w:pPr>
      <w:r>
        <w:rPr>
          <w:sz w:val="24"/>
          <w:szCs w:val="24"/>
        </w:rPr>
        <w:t xml:space="preserve">The Wonder Walls staff require the program to have a various range of </w:t>
      </w:r>
      <w:r w:rsidR="005E5916">
        <w:rPr>
          <w:sz w:val="24"/>
          <w:szCs w:val="24"/>
        </w:rPr>
        <w:t>functions and options which they can use to input data into the system correctly</w:t>
      </w:r>
      <w:r w:rsidR="000B1451">
        <w:rPr>
          <w:sz w:val="24"/>
          <w:szCs w:val="24"/>
        </w:rPr>
        <w:t>. Including the program Wonder Walls also require a logo which can be seen at the start of the documentation. The main program must contain the following functions:</w:t>
      </w:r>
    </w:p>
    <w:p w14:paraId="6D6518A3" w14:textId="77777777" w:rsidR="005E5916" w:rsidRPr="00D06CA3" w:rsidRDefault="00AC1AFF" w:rsidP="00D06CA3">
      <w:pPr>
        <w:pStyle w:val="ListParagraph"/>
        <w:numPr>
          <w:ilvl w:val="0"/>
          <w:numId w:val="4"/>
        </w:numPr>
        <w:rPr>
          <w:sz w:val="24"/>
          <w:szCs w:val="24"/>
        </w:rPr>
      </w:pPr>
      <w:r w:rsidRPr="00D06CA3">
        <w:rPr>
          <w:sz w:val="24"/>
          <w:szCs w:val="24"/>
        </w:rPr>
        <w:t>Firstly,</w:t>
      </w:r>
      <w:r w:rsidR="005E5916" w:rsidRPr="00D06CA3">
        <w:rPr>
          <w:sz w:val="24"/>
          <w:szCs w:val="24"/>
        </w:rPr>
        <w:t xml:space="preserve"> the staff require an initial log on screen which will ask if they would like to either log onto the system or shut it down. When the user enters log on the system then prompts them to enter a username and password which is required to gain access to the system. The staff can request to have a set username and password such as WonderWalls and Admin1. The log on screen will also prevent the user from inputting an incorrect username and password a number of times and after three failed attempts the system will automatically shut off therefore preventing a person who is not a staff member from gaining access to the system.</w:t>
      </w:r>
    </w:p>
    <w:p w14:paraId="5A6F04E6" w14:textId="77777777" w:rsidR="005E5916" w:rsidRPr="00D06CA3" w:rsidRDefault="005E5916" w:rsidP="00D06CA3">
      <w:pPr>
        <w:pStyle w:val="ListParagraph"/>
        <w:numPr>
          <w:ilvl w:val="0"/>
          <w:numId w:val="4"/>
        </w:numPr>
        <w:rPr>
          <w:sz w:val="24"/>
          <w:szCs w:val="24"/>
        </w:rPr>
      </w:pPr>
      <w:r w:rsidRPr="00D06CA3">
        <w:rPr>
          <w:sz w:val="24"/>
          <w:szCs w:val="24"/>
        </w:rPr>
        <w:t xml:space="preserve">Once the user has successfully logged onto the system they require a menu which will outline the range of functions that are available to them such as adding a competitor or completing a reaction time test. The user is then required to enter in a valid option to be taken to the desired process. If the user inputs an invalid </w:t>
      </w:r>
      <w:r w:rsidR="00AC1AFF" w:rsidRPr="00D06CA3">
        <w:rPr>
          <w:sz w:val="24"/>
          <w:szCs w:val="24"/>
        </w:rPr>
        <w:t>entry,</w:t>
      </w:r>
      <w:r w:rsidRPr="00D06CA3">
        <w:rPr>
          <w:sz w:val="24"/>
          <w:szCs w:val="24"/>
        </w:rPr>
        <w:t xml:space="preserve"> then the program will notify the user that this is correct and the program will prompt the user to enter in a valid option from the list shown to the user. The menu will also provide the user with </w:t>
      </w:r>
      <w:r w:rsidR="00AC1AFF" w:rsidRPr="00D06CA3">
        <w:rPr>
          <w:sz w:val="24"/>
          <w:szCs w:val="24"/>
        </w:rPr>
        <w:t>an</w:t>
      </w:r>
      <w:r w:rsidRPr="00D06CA3">
        <w:rPr>
          <w:sz w:val="24"/>
          <w:szCs w:val="24"/>
        </w:rPr>
        <w:t xml:space="preserve"> option to log off and return to the initial introductory screen. The staff at Wonder Walls require a number of functions to be available to them through the menu system, these include</w:t>
      </w:r>
      <w:r w:rsidR="002D45F6" w:rsidRPr="00D06CA3">
        <w:rPr>
          <w:sz w:val="24"/>
          <w:szCs w:val="24"/>
        </w:rPr>
        <w:t xml:space="preserve"> the following:</w:t>
      </w:r>
    </w:p>
    <w:p w14:paraId="701BCF48" w14:textId="77777777" w:rsidR="002D45F6" w:rsidRPr="00D06CA3" w:rsidRDefault="002D45F6" w:rsidP="00D06CA3">
      <w:pPr>
        <w:pStyle w:val="ListParagraph"/>
        <w:numPr>
          <w:ilvl w:val="0"/>
          <w:numId w:val="4"/>
        </w:numPr>
        <w:rPr>
          <w:sz w:val="24"/>
          <w:szCs w:val="24"/>
        </w:rPr>
      </w:pPr>
      <w:r w:rsidRPr="00D06CA3">
        <w:rPr>
          <w:sz w:val="24"/>
          <w:szCs w:val="24"/>
        </w:rPr>
        <w:t xml:space="preserve">A function in which a competitor’s details can be entered by the member of staff. This function if chosen from the menu will prompt the user to enter in a </w:t>
      </w:r>
      <w:r w:rsidR="00AC1AFF" w:rsidRPr="00D06CA3">
        <w:rPr>
          <w:sz w:val="24"/>
          <w:szCs w:val="24"/>
        </w:rPr>
        <w:t>competitor’s</w:t>
      </w:r>
      <w:r w:rsidRPr="00D06CA3">
        <w:rPr>
          <w:sz w:val="24"/>
          <w:szCs w:val="24"/>
        </w:rPr>
        <w:t xml:space="preserve"> details such as a name, postcode and telephone number. The program will then automatically assign a competitor number to this person – this number will include both letters and characters and would look like this “WW1” As well as auto assigning a number to a competitor the system will also validate all data that is entered in as competitor details – this will ensure that for example the telephone number has the </w:t>
      </w:r>
      <w:r w:rsidRPr="00D06CA3">
        <w:rPr>
          <w:sz w:val="24"/>
          <w:szCs w:val="24"/>
        </w:rPr>
        <w:lastRenderedPageBreak/>
        <w:t>correct number of digits and the postcode is the right pattern of letters and numbers. This therefore limits the user’s time checking for errors in details as the program does it for them. A competitor can also be deleted from an option in the menu if the user so desires.</w:t>
      </w:r>
      <w:r w:rsidR="001C3736" w:rsidRPr="00D06CA3">
        <w:rPr>
          <w:sz w:val="24"/>
          <w:szCs w:val="24"/>
        </w:rPr>
        <w:t xml:space="preserve"> The program then asks if the user wants to add another competitor – if so this process restarts. If not the program returns the user back to the menu system.</w:t>
      </w:r>
    </w:p>
    <w:p w14:paraId="75EBF44A" w14:textId="77777777" w:rsidR="00412DC6" w:rsidRDefault="002D45F6" w:rsidP="00D06CA3">
      <w:pPr>
        <w:pStyle w:val="ListParagraph"/>
        <w:numPr>
          <w:ilvl w:val="0"/>
          <w:numId w:val="4"/>
        </w:numPr>
        <w:rPr>
          <w:sz w:val="24"/>
          <w:szCs w:val="24"/>
        </w:rPr>
      </w:pPr>
      <w:r w:rsidRPr="00D06CA3">
        <w:rPr>
          <w:sz w:val="24"/>
          <w:szCs w:val="24"/>
        </w:rPr>
        <w:t xml:space="preserve">A function in which a competitor can undergo 3 separate visual reaction time tests. When the user selects this function from the main menu they can take 3 different tests. </w:t>
      </w:r>
      <w:r w:rsidR="00DE0EE5" w:rsidRPr="00D06CA3">
        <w:rPr>
          <w:sz w:val="24"/>
          <w:szCs w:val="24"/>
        </w:rPr>
        <w:t xml:space="preserve">The user first has to enter in their name and competitor number for the system to find the correct person. The 3 tests are then taken. </w:t>
      </w:r>
    </w:p>
    <w:p w14:paraId="7807B3E4" w14:textId="77777777" w:rsidR="00412DC6" w:rsidRDefault="002D45F6" w:rsidP="00412DC6">
      <w:pPr>
        <w:pStyle w:val="ListParagraph"/>
        <w:numPr>
          <w:ilvl w:val="0"/>
          <w:numId w:val="6"/>
        </w:numPr>
        <w:rPr>
          <w:sz w:val="24"/>
          <w:szCs w:val="24"/>
        </w:rPr>
      </w:pPr>
      <w:r w:rsidRPr="00D06CA3">
        <w:rPr>
          <w:sz w:val="24"/>
          <w:szCs w:val="24"/>
        </w:rPr>
        <w:t xml:space="preserve">The first test involves the user pressing the enter key when a word is shown on screen. This test is then repeated 3 times and an average is taken from the three sets of results. This is shown to the user before it being inputted into a csv file with the rest of the competitor’s data. </w:t>
      </w:r>
    </w:p>
    <w:p w14:paraId="5A8D1927" w14:textId="77777777" w:rsidR="00412DC6" w:rsidRDefault="002D45F6" w:rsidP="00412DC6">
      <w:pPr>
        <w:pStyle w:val="ListParagraph"/>
        <w:numPr>
          <w:ilvl w:val="0"/>
          <w:numId w:val="6"/>
        </w:numPr>
        <w:rPr>
          <w:sz w:val="24"/>
          <w:szCs w:val="24"/>
        </w:rPr>
      </w:pPr>
      <w:r w:rsidRPr="00D06CA3">
        <w:rPr>
          <w:sz w:val="24"/>
          <w:szCs w:val="24"/>
        </w:rPr>
        <w:t xml:space="preserve">The second test will tell the user to press enter when a specific number appears on screen, the program then will show various numbers until the correct one is shown, their time is then recorded from the moment the number appears on screen. Like the other test this is repeated and averaged before being saved by the program along with the rest of the competitor’s data. </w:t>
      </w:r>
    </w:p>
    <w:p w14:paraId="720AD996" w14:textId="77777777" w:rsidR="00DE0EE5" w:rsidRPr="00D06CA3" w:rsidRDefault="00DE0EE5" w:rsidP="00412DC6">
      <w:pPr>
        <w:pStyle w:val="ListParagraph"/>
        <w:numPr>
          <w:ilvl w:val="0"/>
          <w:numId w:val="6"/>
        </w:numPr>
        <w:rPr>
          <w:sz w:val="24"/>
          <w:szCs w:val="24"/>
        </w:rPr>
      </w:pPr>
      <w:r w:rsidRPr="00D06CA3">
        <w:rPr>
          <w:sz w:val="24"/>
          <w:szCs w:val="24"/>
        </w:rPr>
        <w:t xml:space="preserve">The last of these tests requires the competitor to press a number of characters as fast as possible such as </w:t>
      </w:r>
      <w:r w:rsidR="00AC1AFF" w:rsidRPr="00D06CA3">
        <w:rPr>
          <w:sz w:val="24"/>
          <w:szCs w:val="24"/>
        </w:rPr>
        <w:t>“a</w:t>
      </w:r>
      <w:r w:rsidRPr="00D06CA3">
        <w:rPr>
          <w:sz w:val="24"/>
          <w:szCs w:val="24"/>
        </w:rPr>
        <w:t>, t. h, m” Likewise this is then repeated, averaged and then recorded along with all the other competitor’s data.</w:t>
      </w:r>
      <w:r w:rsidR="001C3736" w:rsidRPr="00D06CA3">
        <w:rPr>
          <w:sz w:val="24"/>
          <w:szCs w:val="24"/>
        </w:rPr>
        <w:t xml:space="preserve"> The program then returns the user to the main menu once this process has been repeated</w:t>
      </w:r>
    </w:p>
    <w:p w14:paraId="254A4954" w14:textId="77777777" w:rsidR="00DE0EE5" w:rsidRPr="00D06CA3" w:rsidRDefault="00DE0EE5" w:rsidP="00D06CA3">
      <w:pPr>
        <w:pStyle w:val="ListParagraph"/>
        <w:numPr>
          <w:ilvl w:val="0"/>
          <w:numId w:val="4"/>
        </w:numPr>
        <w:rPr>
          <w:sz w:val="24"/>
          <w:szCs w:val="24"/>
        </w:rPr>
      </w:pPr>
      <w:r w:rsidRPr="00D06CA3">
        <w:rPr>
          <w:sz w:val="24"/>
          <w:szCs w:val="24"/>
        </w:rPr>
        <w:t xml:space="preserve">A function in which the user can enter in competitor results for the 3 climbs. When chosen the user will be prompted to enter in the competitor’s assigned number and name so that the system can record the data to the right person. The user then enters the results of the three climbs separately as guided by the system. The system the validates this to ensure that the values entered are correct and </w:t>
      </w:r>
      <w:r w:rsidR="001C3736" w:rsidRPr="00D06CA3">
        <w:rPr>
          <w:sz w:val="24"/>
          <w:szCs w:val="24"/>
        </w:rPr>
        <w:t>that there will not be an error in their details. If incorrect the program will notify the user and prompt them to re-enter the data ensuring that it is correct. Once completed the program will ask whether the user wants to enter in another competitor’s scores before returning to the main menu.</w:t>
      </w:r>
    </w:p>
    <w:p w14:paraId="2DEBDC7B" w14:textId="77777777" w:rsidR="00412DC6" w:rsidRDefault="001C3736" w:rsidP="00D06CA3">
      <w:pPr>
        <w:pStyle w:val="ListParagraph"/>
        <w:numPr>
          <w:ilvl w:val="0"/>
          <w:numId w:val="4"/>
        </w:numPr>
        <w:rPr>
          <w:sz w:val="24"/>
          <w:szCs w:val="24"/>
        </w:rPr>
      </w:pPr>
      <w:r w:rsidRPr="00D06CA3">
        <w:rPr>
          <w:sz w:val="24"/>
          <w:szCs w:val="24"/>
        </w:rPr>
        <w:t xml:space="preserve">A sub-menu where the staff members can create a number of reports based on competitor data. The sub menu will offer 4 main types of reports that the user can chose from. </w:t>
      </w:r>
    </w:p>
    <w:p w14:paraId="4C7620AB" w14:textId="77777777" w:rsidR="00412DC6" w:rsidRDefault="001C3736" w:rsidP="00412DC6">
      <w:pPr>
        <w:pStyle w:val="ListParagraph"/>
        <w:numPr>
          <w:ilvl w:val="0"/>
          <w:numId w:val="5"/>
        </w:numPr>
        <w:rPr>
          <w:sz w:val="24"/>
          <w:szCs w:val="24"/>
        </w:rPr>
      </w:pPr>
      <w:r w:rsidRPr="00D06CA3">
        <w:rPr>
          <w:sz w:val="24"/>
          <w:szCs w:val="24"/>
        </w:rPr>
        <w:t xml:space="preserve">The first of which is a report on a single competitor’s data. This report will show their name and number and will also provide a summary of their results which includes the 3 reaction time tests which have been taken, the results of the 3 climbs which have been inputted into the system and an overall place in the competition. </w:t>
      </w:r>
    </w:p>
    <w:p w14:paraId="6AD00C9F" w14:textId="47BB0C2D" w:rsidR="00412DC6" w:rsidRDefault="001C3736" w:rsidP="00412DC6">
      <w:pPr>
        <w:pStyle w:val="ListParagraph"/>
        <w:numPr>
          <w:ilvl w:val="0"/>
          <w:numId w:val="5"/>
        </w:numPr>
        <w:rPr>
          <w:sz w:val="24"/>
          <w:szCs w:val="24"/>
        </w:rPr>
      </w:pPr>
      <w:r w:rsidRPr="00D06CA3">
        <w:rPr>
          <w:sz w:val="24"/>
          <w:szCs w:val="24"/>
        </w:rPr>
        <w:t>The Second repo</w:t>
      </w:r>
      <w:r w:rsidR="00E32F1D">
        <w:rPr>
          <w:sz w:val="24"/>
          <w:szCs w:val="24"/>
        </w:rPr>
        <w:t>rt shows the whole file in order of competitor number starting at “WW1”</w:t>
      </w:r>
    </w:p>
    <w:p w14:paraId="4A811B0F" w14:textId="14BA95F5" w:rsidR="00156FE9" w:rsidRPr="00D06CA3" w:rsidRDefault="001C3736" w:rsidP="00412DC6">
      <w:pPr>
        <w:pStyle w:val="ListParagraph"/>
        <w:numPr>
          <w:ilvl w:val="0"/>
          <w:numId w:val="5"/>
        </w:numPr>
        <w:rPr>
          <w:sz w:val="24"/>
          <w:szCs w:val="24"/>
        </w:rPr>
      </w:pPr>
      <w:r w:rsidRPr="00D06CA3">
        <w:rPr>
          <w:sz w:val="24"/>
          <w:szCs w:val="24"/>
        </w:rPr>
        <w:lastRenderedPageBreak/>
        <w:t>The third and fourth report wil</w:t>
      </w:r>
      <w:r w:rsidR="00E32F1D">
        <w:rPr>
          <w:sz w:val="24"/>
          <w:szCs w:val="24"/>
        </w:rPr>
        <w:t>l be leader boards</w:t>
      </w:r>
      <w:r w:rsidRPr="00D06CA3">
        <w:rPr>
          <w:sz w:val="24"/>
          <w:szCs w:val="24"/>
        </w:rPr>
        <w:t xml:space="preserve"> </w:t>
      </w:r>
      <w:r w:rsidR="00E32F1D">
        <w:rPr>
          <w:sz w:val="24"/>
          <w:szCs w:val="24"/>
        </w:rPr>
        <w:t xml:space="preserve">which </w:t>
      </w:r>
      <w:r w:rsidRPr="00D06CA3">
        <w:rPr>
          <w:sz w:val="24"/>
          <w:szCs w:val="24"/>
        </w:rPr>
        <w:t xml:space="preserve">each will be solely based on the </w:t>
      </w:r>
      <w:r w:rsidR="00E32F1D">
        <w:rPr>
          <w:sz w:val="24"/>
          <w:szCs w:val="24"/>
        </w:rPr>
        <w:t>first reaction time test and first climbs individually</w:t>
      </w:r>
      <w:r w:rsidRPr="00D06CA3">
        <w:rPr>
          <w:sz w:val="24"/>
          <w:szCs w:val="24"/>
        </w:rPr>
        <w:t xml:space="preserve"> whole. </w:t>
      </w:r>
      <w:r w:rsidR="00F974F2" w:rsidRPr="00D06CA3">
        <w:rPr>
          <w:sz w:val="24"/>
          <w:szCs w:val="24"/>
        </w:rPr>
        <w:t xml:space="preserve">These reports can be saved for later use by the user. </w:t>
      </w:r>
      <w:r w:rsidRPr="00D06CA3">
        <w:rPr>
          <w:sz w:val="24"/>
          <w:szCs w:val="24"/>
        </w:rPr>
        <w:t>This sub-menu will be easily exited back to the main menu by the user</w:t>
      </w:r>
      <w:r w:rsidR="00F974F2" w:rsidRPr="00D06CA3">
        <w:rPr>
          <w:sz w:val="24"/>
          <w:szCs w:val="24"/>
        </w:rPr>
        <w:t xml:space="preserve">. </w:t>
      </w:r>
    </w:p>
    <w:p w14:paraId="23382951" w14:textId="77777777" w:rsidR="00D06CA3" w:rsidRPr="007A116A" w:rsidRDefault="00D06CA3" w:rsidP="007A116A">
      <w:pPr>
        <w:pStyle w:val="Heading1"/>
        <w:rPr>
          <w:b/>
          <w:i/>
          <w:u w:val="single"/>
        </w:rPr>
      </w:pPr>
      <w:bookmarkStart w:id="7" w:name="_Toc5793033"/>
      <w:r w:rsidRPr="007A116A">
        <w:rPr>
          <w:b/>
          <w:i/>
          <w:u w:val="single"/>
        </w:rPr>
        <w:t>Data Requirements</w:t>
      </w:r>
      <w:bookmarkEnd w:id="7"/>
    </w:p>
    <w:tbl>
      <w:tblPr>
        <w:tblStyle w:val="TableGrid"/>
        <w:tblW w:w="9209" w:type="dxa"/>
        <w:tblInd w:w="0" w:type="dxa"/>
        <w:tblLook w:val="04A0" w:firstRow="1" w:lastRow="0" w:firstColumn="1" w:lastColumn="0" w:noHBand="0" w:noVBand="1"/>
      </w:tblPr>
      <w:tblGrid>
        <w:gridCol w:w="571"/>
        <w:gridCol w:w="1976"/>
        <w:gridCol w:w="1195"/>
        <w:gridCol w:w="1742"/>
        <w:gridCol w:w="2074"/>
        <w:gridCol w:w="1651"/>
      </w:tblGrid>
      <w:tr w:rsidR="00D06CA3" w14:paraId="36FE8FA5" w14:textId="77777777" w:rsidTr="00412DC6">
        <w:tc>
          <w:tcPr>
            <w:tcW w:w="571" w:type="dxa"/>
            <w:tcBorders>
              <w:top w:val="single" w:sz="4" w:space="0" w:color="auto"/>
              <w:left w:val="single" w:sz="4" w:space="0" w:color="auto"/>
              <w:bottom w:val="single" w:sz="4" w:space="0" w:color="auto"/>
              <w:right w:val="single" w:sz="4" w:space="0" w:color="auto"/>
            </w:tcBorders>
          </w:tcPr>
          <w:p w14:paraId="3C95BADA" w14:textId="77777777" w:rsidR="00D06CA3" w:rsidRDefault="00D06CA3" w:rsidP="00FE55BF">
            <w:pPr>
              <w:rPr>
                <w:b/>
              </w:rPr>
            </w:pPr>
          </w:p>
        </w:tc>
        <w:tc>
          <w:tcPr>
            <w:tcW w:w="1976" w:type="dxa"/>
            <w:tcBorders>
              <w:top w:val="single" w:sz="4" w:space="0" w:color="auto"/>
              <w:left w:val="single" w:sz="4" w:space="0" w:color="auto"/>
              <w:bottom w:val="single" w:sz="4" w:space="0" w:color="auto"/>
              <w:right w:val="single" w:sz="4" w:space="0" w:color="auto"/>
            </w:tcBorders>
            <w:hideMark/>
          </w:tcPr>
          <w:p w14:paraId="572E2066" w14:textId="77777777" w:rsidR="00D06CA3" w:rsidRDefault="00D06CA3" w:rsidP="00FE55BF">
            <w:pPr>
              <w:rPr>
                <w:b/>
              </w:rPr>
            </w:pPr>
            <w:r>
              <w:rPr>
                <w:b/>
              </w:rPr>
              <w:t>Data Item</w:t>
            </w:r>
          </w:p>
        </w:tc>
        <w:tc>
          <w:tcPr>
            <w:tcW w:w="1195" w:type="dxa"/>
            <w:tcBorders>
              <w:top w:val="single" w:sz="4" w:space="0" w:color="auto"/>
              <w:left w:val="single" w:sz="4" w:space="0" w:color="auto"/>
              <w:bottom w:val="single" w:sz="4" w:space="0" w:color="auto"/>
              <w:right w:val="single" w:sz="4" w:space="0" w:color="auto"/>
            </w:tcBorders>
            <w:hideMark/>
          </w:tcPr>
          <w:p w14:paraId="1F9DD5C7" w14:textId="77777777" w:rsidR="00D06CA3" w:rsidRDefault="00D06CA3" w:rsidP="00FE55BF">
            <w:pPr>
              <w:rPr>
                <w:b/>
              </w:rPr>
            </w:pPr>
            <w:r>
              <w:rPr>
                <w:b/>
              </w:rPr>
              <w:t>Data Type</w:t>
            </w:r>
          </w:p>
        </w:tc>
        <w:tc>
          <w:tcPr>
            <w:tcW w:w="1742" w:type="dxa"/>
            <w:tcBorders>
              <w:top w:val="single" w:sz="4" w:space="0" w:color="auto"/>
              <w:left w:val="single" w:sz="4" w:space="0" w:color="auto"/>
              <w:bottom w:val="single" w:sz="4" w:space="0" w:color="auto"/>
              <w:right w:val="single" w:sz="4" w:space="0" w:color="auto"/>
            </w:tcBorders>
          </w:tcPr>
          <w:p w14:paraId="051EFC47" w14:textId="77777777" w:rsidR="00D06CA3" w:rsidRDefault="00D06CA3" w:rsidP="00FE55BF">
            <w:pPr>
              <w:rPr>
                <w:b/>
              </w:rPr>
            </w:pPr>
            <w:r>
              <w:rPr>
                <w:b/>
              </w:rPr>
              <w:t>Validation</w:t>
            </w:r>
          </w:p>
        </w:tc>
        <w:tc>
          <w:tcPr>
            <w:tcW w:w="2074" w:type="dxa"/>
            <w:tcBorders>
              <w:top w:val="single" w:sz="4" w:space="0" w:color="auto"/>
              <w:left w:val="single" w:sz="4" w:space="0" w:color="auto"/>
              <w:bottom w:val="single" w:sz="4" w:space="0" w:color="auto"/>
              <w:right w:val="single" w:sz="4" w:space="0" w:color="auto"/>
            </w:tcBorders>
            <w:hideMark/>
          </w:tcPr>
          <w:p w14:paraId="10C0E020" w14:textId="77777777" w:rsidR="00D06CA3" w:rsidRDefault="00D06CA3" w:rsidP="00FE55BF">
            <w:pPr>
              <w:rPr>
                <w:b/>
              </w:rPr>
            </w:pPr>
            <w:r>
              <w:rPr>
                <w:b/>
              </w:rPr>
              <w:t>Sample data</w:t>
            </w:r>
          </w:p>
        </w:tc>
        <w:tc>
          <w:tcPr>
            <w:tcW w:w="1651" w:type="dxa"/>
            <w:tcBorders>
              <w:top w:val="single" w:sz="4" w:space="0" w:color="auto"/>
              <w:left w:val="single" w:sz="4" w:space="0" w:color="auto"/>
              <w:bottom w:val="single" w:sz="4" w:space="0" w:color="auto"/>
              <w:right w:val="single" w:sz="4" w:space="0" w:color="auto"/>
            </w:tcBorders>
            <w:hideMark/>
          </w:tcPr>
          <w:p w14:paraId="5262E52B" w14:textId="77777777" w:rsidR="00D06CA3" w:rsidRDefault="00D06CA3" w:rsidP="00FE55BF">
            <w:pPr>
              <w:rPr>
                <w:b/>
              </w:rPr>
            </w:pPr>
            <w:r>
              <w:rPr>
                <w:b/>
              </w:rPr>
              <w:t>Function of data item</w:t>
            </w:r>
          </w:p>
        </w:tc>
      </w:tr>
      <w:tr w:rsidR="00412DC6" w14:paraId="55FB4788" w14:textId="77777777" w:rsidTr="00FE55BF">
        <w:tc>
          <w:tcPr>
            <w:tcW w:w="9209" w:type="dxa"/>
            <w:gridSpan w:val="6"/>
            <w:tcBorders>
              <w:top w:val="single" w:sz="4" w:space="0" w:color="auto"/>
              <w:left w:val="single" w:sz="4" w:space="0" w:color="auto"/>
              <w:bottom w:val="single" w:sz="4" w:space="0" w:color="auto"/>
              <w:right w:val="single" w:sz="4" w:space="0" w:color="auto"/>
            </w:tcBorders>
          </w:tcPr>
          <w:p w14:paraId="5ED96B6E" w14:textId="77777777" w:rsidR="00412DC6" w:rsidRPr="00412DC6" w:rsidRDefault="00412DC6" w:rsidP="00412DC6">
            <w:pPr>
              <w:jc w:val="center"/>
            </w:pPr>
            <w:r w:rsidRPr="00412DC6">
              <w:rPr>
                <w:sz w:val="24"/>
              </w:rPr>
              <w:t>L</w:t>
            </w:r>
            <w:r>
              <w:rPr>
                <w:sz w:val="24"/>
              </w:rPr>
              <w:t>ogging on</w:t>
            </w:r>
          </w:p>
        </w:tc>
      </w:tr>
      <w:tr w:rsidR="00D06CA3" w14:paraId="75A5A3FF" w14:textId="77777777" w:rsidTr="00412DC6">
        <w:tc>
          <w:tcPr>
            <w:tcW w:w="571" w:type="dxa"/>
            <w:tcBorders>
              <w:top w:val="single" w:sz="4" w:space="0" w:color="auto"/>
              <w:left w:val="single" w:sz="4" w:space="0" w:color="auto"/>
              <w:bottom w:val="single" w:sz="4" w:space="0" w:color="auto"/>
              <w:right w:val="single" w:sz="4" w:space="0" w:color="auto"/>
            </w:tcBorders>
            <w:hideMark/>
          </w:tcPr>
          <w:p w14:paraId="23F40DD1" w14:textId="77777777" w:rsidR="00D06CA3" w:rsidRDefault="00D06CA3" w:rsidP="00FE55BF">
            <w:r>
              <w:t>1</w:t>
            </w:r>
          </w:p>
        </w:tc>
        <w:tc>
          <w:tcPr>
            <w:tcW w:w="1976" w:type="dxa"/>
            <w:tcBorders>
              <w:top w:val="single" w:sz="4" w:space="0" w:color="auto"/>
              <w:left w:val="single" w:sz="4" w:space="0" w:color="auto"/>
              <w:bottom w:val="single" w:sz="4" w:space="0" w:color="auto"/>
              <w:right w:val="single" w:sz="4" w:space="0" w:color="auto"/>
            </w:tcBorders>
            <w:hideMark/>
          </w:tcPr>
          <w:p w14:paraId="64C2C37F" w14:textId="77777777" w:rsidR="00D06CA3" w:rsidRDefault="00D06CA3" w:rsidP="00FE55BF">
            <w:r>
              <w:t>Username</w:t>
            </w:r>
          </w:p>
        </w:tc>
        <w:tc>
          <w:tcPr>
            <w:tcW w:w="1195" w:type="dxa"/>
            <w:tcBorders>
              <w:top w:val="single" w:sz="4" w:space="0" w:color="auto"/>
              <w:left w:val="single" w:sz="4" w:space="0" w:color="auto"/>
              <w:bottom w:val="single" w:sz="4" w:space="0" w:color="auto"/>
              <w:right w:val="single" w:sz="4" w:space="0" w:color="auto"/>
            </w:tcBorders>
            <w:hideMark/>
          </w:tcPr>
          <w:p w14:paraId="1ED2BE4C" w14:textId="77777777" w:rsidR="00D06CA3" w:rsidRDefault="00D06CA3" w:rsidP="00FE55BF">
            <w:r>
              <w:t>String</w:t>
            </w:r>
          </w:p>
        </w:tc>
        <w:tc>
          <w:tcPr>
            <w:tcW w:w="1742" w:type="dxa"/>
            <w:tcBorders>
              <w:top w:val="single" w:sz="4" w:space="0" w:color="auto"/>
              <w:left w:val="single" w:sz="4" w:space="0" w:color="auto"/>
              <w:bottom w:val="single" w:sz="4" w:space="0" w:color="auto"/>
              <w:right w:val="single" w:sz="4" w:space="0" w:color="auto"/>
            </w:tcBorders>
          </w:tcPr>
          <w:p w14:paraId="15DB3750" w14:textId="77777777" w:rsidR="00D06CA3" w:rsidRDefault="00D06CA3" w:rsidP="00FE55BF">
            <w:r>
              <w:t>= to value</w:t>
            </w:r>
          </w:p>
        </w:tc>
        <w:tc>
          <w:tcPr>
            <w:tcW w:w="2074" w:type="dxa"/>
            <w:tcBorders>
              <w:top w:val="single" w:sz="4" w:space="0" w:color="auto"/>
              <w:left w:val="single" w:sz="4" w:space="0" w:color="auto"/>
              <w:bottom w:val="single" w:sz="4" w:space="0" w:color="auto"/>
              <w:right w:val="single" w:sz="4" w:space="0" w:color="auto"/>
            </w:tcBorders>
            <w:hideMark/>
          </w:tcPr>
          <w:p w14:paraId="15E5B967" w14:textId="77777777" w:rsidR="00D06CA3" w:rsidRDefault="00D06CA3" w:rsidP="00FE55BF">
            <w:r>
              <w:t>WonderWalls</w:t>
            </w:r>
          </w:p>
        </w:tc>
        <w:tc>
          <w:tcPr>
            <w:tcW w:w="1651" w:type="dxa"/>
            <w:tcBorders>
              <w:top w:val="single" w:sz="4" w:space="0" w:color="auto"/>
              <w:left w:val="single" w:sz="4" w:space="0" w:color="auto"/>
              <w:bottom w:val="single" w:sz="4" w:space="0" w:color="auto"/>
              <w:right w:val="single" w:sz="4" w:space="0" w:color="auto"/>
            </w:tcBorders>
            <w:hideMark/>
          </w:tcPr>
          <w:p w14:paraId="290666E2" w14:textId="77777777" w:rsidR="00D06CA3" w:rsidRDefault="00D06CA3" w:rsidP="00FE55BF">
            <w:r>
              <w:t>Stores the staff members username to access the system</w:t>
            </w:r>
          </w:p>
        </w:tc>
      </w:tr>
      <w:tr w:rsidR="00D06CA3" w14:paraId="3668E549" w14:textId="77777777" w:rsidTr="00412DC6">
        <w:trPr>
          <w:trHeight w:val="1790"/>
        </w:trPr>
        <w:tc>
          <w:tcPr>
            <w:tcW w:w="571" w:type="dxa"/>
            <w:tcBorders>
              <w:top w:val="single" w:sz="4" w:space="0" w:color="auto"/>
              <w:left w:val="single" w:sz="4" w:space="0" w:color="auto"/>
              <w:bottom w:val="single" w:sz="4" w:space="0" w:color="auto"/>
              <w:right w:val="single" w:sz="4" w:space="0" w:color="auto"/>
            </w:tcBorders>
            <w:hideMark/>
          </w:tcPr>
          <w:p w14:paraId="6E915ACE" w14:textId="77777777" w:rsidR="00D06CA3" w:rsidRDefault="00D06CA3" w:rsidP="00FE55BF">
            <w:r>
              <w:t>2</w:t>
            </w:r>
          </w:p>
        </w:tc>
        <w:tc>
          <w:tcPr>
            <w:tcW w:w="1976" w:type="dxa"/>
            <w:tcBorders>
              <w:top w:val="single" w:sz="4" w:space="0" w:color="auto"/>
              <w:left w:val="single" w:sz="4" w:space="0" w:color="auto"/>
              <w:bottom w:val="single" w:sz="4" w:space="0" w:color="auto"/>
              <w:right w:val="single" w:sz="4" w:space="0" w:color="auto"/>
            </w:tcBorders>
            <w:hideMark/>
          </w:tcPr>
          <w:p w14:paraId="595583B3" w14:textId="77777777" w:rsidR="00D06CA3" w:rsidRDefault="00D06CA3" w:rsidP="00FE55BF">
            <w:r>
              <w:t>Password</w:t>
            </w:r>
          </w:p>
        </w:tc>
        <w:tc>
          <w:tcPr>
            <w:tcW w:w="1195" w:type="dxa"/>
            <w:tcBorders>
              <w:top w:val="single" w:sz="4" w:space="0" w:color="auto"/>
              <w:left w:val="single" w:sz="4" w:space="0" w:color="auto"/>
              <w:bottom w:val="single" w:sz="4" w:space="0" w:color="auto"/>
              <w:right w:val="single" w:sz="4" w:space="0" w:color="auto"/>
            </w:tcBorders>
            <w:hideMark/>
          </w:tcPr>
          <w:p w14:paraId="40AA5566" w14:textId="77777777" w:rsidR="00D06CA3" w:rsidRDefault="00D06CA3" w:rsidP="00FE55BF">
            <w:r>
              <w:t>String</w:t>
            </w:r>
          </w:p>
        </w:tc>
        <w:tc>
          <w:tcPr>
            <w:tcW w:w="1742" w:type="dxa"/>
            <w:tcBorders>
              <w:top w:val="single" w:sz="4" w:space="0" w:color="auto"/>
              <w:left w:val="single" w:sz="4" w:space="0" w:color="auto"/>
              <w:bottom w:val="single" w:sz="4" w:space="0" w:color="auto"/>
              <w:right w:val="single" w:sz="4" w:space="0" w:color="auto"/>
            </w:tcBorders>
          </w:tcPr>
          <w:p w14:paraId="619B0F0E" w14:textId="77777777" w:rsidR="00D06CA3" w:rsidRDefault="00D06CA3" w:rsidP="00FE55BF">
            <w:r>
              <w:t>= to value</w:t>
            </w:r>
          </w:p>
        </w:tc>
        <w:tc>
          <w:tcPr>
            <w:tcW w:w="2074" w:type="dxa"/>
            <w:tcBorders>
              <w:top w:val="single" w:sz="4" w:space="0" w:color="auto"/>
              <w:left w:val="single" w:sz="4" w:space="0" w:color="auto"/>
              <w:bottom w:val="single" w:sz="4" w:space="0" w:color="auto"/>
              <w:right w:val="single" w:sz="4" w:space="0" w:color="auto"/>
            </w:tcBorders>
            <w:hideMark/>
          </w:tcPr>
          <w:p w14:paraId="149D8699" w14:textId="77777777" w:rsidR="00D06CA3" w:rsidRDefault="00D06CA3" w:rsidP="00FE55BF">
            <w:r>
              <w:t>Admin1</w:t>
            </w:r>
          </w:p>
        </w:tc>
        <w:tc>
          <w:tcPr>
            <w:tcW w:w="1651" w:type="dxa"/>
            <w:tcBorders>
              <w:top w:val="single" w:sz="4" w:space="0" w:color="auto"/>
              <w:left w:val="single" w:sz="4" w:space="0" w:color="auto"/>
              <w:bottom w:val="single" w:sz="4" w:space="0" w:color="auto"/>
              <w:right w:val="single" w:sz="4" w:space="0" w:color="auto"/>
            </w:tcBorders>
            <w:hideMark/>
          </w:tcPr>
          <w:p w14:paraId="7A414E61" w14:textId="77777777" w:rsidR="00D06CA3" w:rsidRDefault="00D06CA3" w:rsidP="00FE55BF">
            <w:r>
              <w:t>Stores the staff members password to access the system</w:t>
            </w:r>
          </w:p>
        </w:tc>
      </w:tr>
      <w:tr w:rsidR="00412DC6" w14:paraId="7EE88CEF" w14:textId="77777777" w:rsidTr="00FE55BF">
        <w:trPr>
          <w:trHeight w:val="382"/>
        </w:trPr>
        <w:tc>
          <w:tcPr>
            <w:tcW w:w="9209" w:type="dxa"/>
            <w:gridSpan w:val="6"/>
            <w:tcBorders>
              <w:top w:val="single" w:sz="4" w:space="0" w:color="auto"/>
              <w:left w:val="single" w:sz="4" w:space="0" w:color="auto"/>
              <w:bottom w:val="single" w:sz="4" w:space="0" w:color="auto"/>
              <w:right w:val="single" w:sz="4" w:space="0" w:color="auto"/>
            </w:tcBorders>
          </w:tcPr>
          <w:p w14:paraId="7130F9B5" w14:textId="77777777" w:rsidR="00412DC6" w:rsidRPr="00412DC6" w:rsidRDefault="00412DC6" w:rsidP="00412DC6">
            <w:pPr>
              <w:jc w:val="center"/>
              <w:rPr>
                <w:sz w:val="24"/>
              </w:rPr>
            </w:pPr>
            <w:r>
              <w:rPr>
                <w:sz w:val="24"/>
              </w:rPr>
              <w:t>Menu System</w:t>
            </w:r>
          </w:p>
        </w:tc>
      </w:tr>
      <w:tr w:rsidR="00D06CA3" w14:paraId="2954FCA4" w14:textId="77777777" w:rsidTr="00412DC6">
        <w:tc>
          <w:tcPr>
            <w:tcW w:w="571" w:type="dxa"/>
            <w:tcBorders>
              <w:top w:val="single" w:sz="4" w:space="0" w:color="auto"/>
              <w:left w:val="single" w:sz="4" w:space="0" w:color="auto"/>
              <w:bottom w:val="single" w:sz="4" w:space="0" w:color="auto"/>
              <w:right w:val="single" w:sz="4" w:space="0" w:color="auto"/>
            </w:tcBorders>
          </w:tcPr>
          <w:p w14:paraId="3A73BA84" w14:textId="77777777" w:rsidR="00D06CA3" w:rsidRDefault="00D06CA3" w:rsidP="00FE55BF">
            <w:r>
              <w:t>3</w:t>
            </w:r>
          </w:p>
        </w:tc>
        <w:tc>
          <w:tcPr>
            <w:tcW w:w="1976" w:type="dxa"/>
            <w:tcBorders>
              <w:top w:val="single" w:sz="4" w:space="0" w:color="auto"/>
              <w:left w:val="single" w:sz="4" w:space="0" w:color="auto"/>
              <w:bottom w:val="single" w:sz="4" w:space="0" w:color="auto"/>
              <w:right w:val="single" w:sz="4" w:space="0" w:color="auto"/>
            </w:tcBorders>
          </w:tcPr>
          <w:p w14:paraId="04C72004" w14:textId="77777777" w:rsidR="00D06CA3" w:rsidRDefault="00D06CA3" w:rsidP="00FE55BF">
            <w:r>
              <w:t>Chose</w:t>
            </w:r>
          </w:p>
        </w:tc>
        <w:tc>
          <w:tcPr>
            <w:tcW w:w="1195" w:type="dxa"/>
            <w:tcBorders>
              <w:top w:val="single" w:sz="4" w:space="0" w:color="auto"/>
              <w:left w:val="single" w:sz="4" w:space="0" w:color="auto"/>
              <w:bottom w:val="single" w:sz="4" w:space="0" w:color="auto"/>
              <w:right w:val="single" w:sz="4" w:space="0" w:color="auto"/>
            </w:tcBorders>
          </w:tcPr>
          <w:p w14:paraId="6623E68F" w14:textId="77777777" w:rsidR="00D06CA3" w:rsidRDefault="00D06CA3" w:rsidP="00FE55BF">
            <w:r>
              <w:t>integer</w:t>
            </w:r>
          </w:p>
        </w:tc>
        <w:tc>
          <w:tcPr>
            <w:tcW w:w="1742" w:type="dxa"/>
            <w:tcBorders>
              <w:top w:val="single" w:sz="4" w:space="0" w:color="auto"/>
              <w:left w:val="single" w:sz="4" w:space="0" w:color="auto"/>
              <w:bottom w:val="single" w:sz="4" w:space="0" w:color="auto"/>
              <w:right w:val="single" w:sz="4" w:space="0" w:color="auto"/>
            </w:tcBorders>
          </w:tcPr>
          <w:p w14:paraId="0A50E321" w14:textId="77777777" w:rsidR="00D06CA3" w:rsidRDefault="00D06CA3" w:rsidP="00FE55BF">
            <w:r>
              <w:t>Is a digit and a valid choice</w:t>
            </w:r>
          </w:p>
        </w:tc>
        <w:tc>
          <w:tcPr>
            <w:tcW w:w="2074" w:type="dxa"/>
            <w:tcBorders>
              <w:top w:val="single" w:sz="4" w:space="0" w:color="auto"/>
              <w:left w:val="single" w:sz="4" w:space="0" w:color="auto"/>
              <w:bottom w:val="single" w:sz="4" w:space="0" w:color="auto"/>
              <w:right w:val="single" w:sz="4" w:space="0" w:color="auto"/>
            </w:tcBorders>
          </w:tcPr>
          <w:p w14:paraId="5C262109" w14:textId="77777777" w:rsidR="00D06CA3" w:rsidRDefault="00D06CA3" w:rsidP="00FE55BF">
            <w:r>
              <w:t>1</w:t>
            </w:r>
          </w:p>
        </w:tc>
        <w:tc>
          <w:tcPr>
            <w:tcW w:w="1651" w:type="dxa"/>
            <w:tcBorders>
              <w:top w:val="single" w:sz="4" w:space="0" w:color="auto"/>
              <w:left w:val="single" w:sz="4" w:space="0" w:color="auto"/>
              <w:bottom w:val="single" w:sz="4" w:space="0" w:color="auto"/>
              <w:right w:val="single" w:sz="4" w:space="0" w:color="auto"/>
            </w:tcBorders>
          </w:tcPr>
          <w:p w14:paraId="3DCE2B04" w14:textId="77777777" w:rsidR="00D06CA3" w:rsidRDefault="00D06CA3" w:rsidP="00FE55BF">
            <w:r>
              <w:t>Allows member of staff to access different functions by entering in the function number</w:t>
            </w:r>
          </w:p>
        </w:tc>
      </w:tr>
      <w:tr w:rsidR="00412DC6" w14:paraId="3798BE5C" w14:textId="77777777" w:rsidTr="00FE55BF">
        <w:tc>
          <w:tcPr>
            <w:tcW w:w="9209" w:type="dxa"/>
            <w:gridSpan w:val="6"/>
            <w:tcBorders>
              <w:top w:val="single" w:sz="4" w:space="0" w:color="auto"/>
              <w:left w:val="single" w:sz="4" w:space="0" w:color="auto"/>
              <w:bottom w:val="single" w:sz="4" w:space="0" w:color="auto"/>
              <w:right w:val="single" w:sz="4" w:space="0" w:color="auto"/>
            </w:tcBorders>
          </w:tcPr>
          <w:p w14:paraId="3C6CDE4B" w14:textId="77777777" w:rsidR="00412DC6" w:rsidRDefault="00412DC6" w:rsidP="00412DC6">
            <w:pPr>
              <w:jc w:val="center"/>
            </w:pPr>
            <w:r>
              <w:t>Adding A Competitor</w:t>
            </w:r>
          </w:p>
        </w:tc>
      </w:tr>
      <w:tr w:rsidR="00D06CA3" w14:paraId="261DA4A5" w14:textId="77777777" w:rsidTr="00412DC6">
        <w:tc>
          <w:tcPr>
            <w:tcW w:w="571" w:type="dxa"/>
            <w:tcBorders>
              <w:top w:val="single" w:sz="4" w:space="0" w:color="auto"/>
              <w:left w:val="single" w:sz="4" w:space="0" w:color="auto"/>
              <w:bottom w:val="single" w:sz="4" w:space="0" w:color="auto"/>
              <w:right w:val="single" w:sz="4" w:space="0" w:color="auto"/>
            </w:tcBorders>
            <w:hideMark/>
          </w:tcPr>
          <w:p w14:paraId="79CBA476" w14:textId="77777777" w:rsidR="00D06CA3" w:rsidRDefault="00D06CA3" w:rsidP="00FE55BF">
            <w:r>
              <w:t>4</w:t>
            </w:r>
          </w:p>
        </w:tc>
        <w:tc>
          <w:tcPr>
            <w:tcW w:w="1976" w:type="dxa"/>
            <w:tcBorders>
              <w:top w:val="single" w:sz="4" w:space="0" w:color="auto"/>
              <w:left w:val="single" w:sz="4" w:space="0" w:color="auto"/>
              <w:bottom w:val="single" w:sz="4" w:space="0" w:color="auto"/>
              <w:right w:val="single" w:sz="4" w:space="0" w:color="auto"/>
            </w:tcBorders>
            <w:hideMark/>
          </w:tcPr>
          <w:p w14:paraId="1471494B" w14:textId="77777777" w:rsidR="00D06CA3" w:rsidRDefault="00D06CA3" w:rsidP="00FE55BF">
            <w:r>
              <w:t>CompetitorNumber</w:t>
            </w:r>
          </w:p>
        </w:tc>
        <w:tc>
          <w:tcPr>
            <w:tcW w:w="1195" w:type="dxa"/>
            <w:tcBorders>
              <w:top w:val="single" w:sz="4" w:space="0" w:color="auto"/>
              <w:left w:val="single" w:sz="4" w:space="0" w:color="auto"/>
              <w:bottom w:val="single" w:sz="4" w:space="0" w:color="auto"/>
              <w:right w:val="single" w:sz="4" w:space="0" w:color="auto"/>
            </w:tcBorders>
            <w:hideMark/>
          </w:tcPr>
          <w:p w14:paraId="591570A0" w14:textId="77777777" w:rsidR="00D06CA3" w:rsidRDefault="00D06CA3" w:rsidP="00FE55BF">
            <w:r>
              <w:t>String</w:t>
            </w:r>
          </w:p>
        </w:tc>
        <w:tc>
          <w:tcPr>
            <w:tcW w:w="1742" w:type="dxa"/>
            <w:tcBorders>
              <w:top w:val="single" w:sz="4" w:space="0" w:color="auto"/>
              <w:left w:val="single" w:sz="4" w:space="0" w:color="auto"/>
              <w:bottom w:val="single" w:sz="4" w:space="0" w:color="auto"/>
              <w:right w:val="single" w:sz="4" w:space="0" w:color="auto"/>
            </w:tcBorders>
          </w:tcPr>
          <w:p w14:paraId="268E94AD" w14:textId="77777777" w:rsidR="00D06CA3" w:rsidRDefault="00D06CA3" w:rsidP="00FE55BF">
            <w:r>
              <w:t>N/A</w:t>
            </w:r>
          </w:p>
        </w:tc>
        <w:tc>
          <w:tcPr>
            <w:tcW w:w="2074" w:type="dxa"/>
            <w:tcBorders>
              <w:top w:val="single" w:sz="4" w:space="0" w:color="auto"/>
              <w:left w:val="single" w:sz="4" w:space="0" w:color="auto"/>
              <w:bottom w:val="single" w:sz="4" w:space="0" w:color="auto"/>
              <w:right w:val="single" w:sz="4" w:space="0" w:color="auto"/>
            </w:tcBorders>
            <w:hideMark/>
          </w:tcPr>
          <w:p w14:paraId="46EA6F90" w14:textId="77777777" w:rsidR="00D06CA3" w:rsidRDefault="00D06CA3" w:rsidP="00FE55BF">
            <w:r>
              <w:t>WW3</w:t>
            </w:r>
          </w:p>
        </w:tc>
        <w:tc>
          <w:tcPr>
            <w:tcW w:w="1651" w:type="dxa"/>
            <w:tcBorders>
              <w:top w:val="single" w:sz="4" w:space="0" w:color="auto"/>
              <w:left w:val="single" w:sz="4" w:space="0" w:color="auto"/>
              <w:bottom w:val="single" w:sz="4" w:space="0" w:color="auto"/>
              <w:right w:val="single" w:sz="4" w:space="0" w:color="auto"/>
            </w:tcBorders>
            <w:hideMark/>
          </w:tcPr>
          <w:p w14:paraId="2AC6C26D" w14:textId="77777777" w:rsidR="00D06CA3" w:rsidRDefault="00D06CA3" w:rsidP="00FE55BF">
            <w:r>
              <w:t>Stores a unique set of letters and numbers to easily identify competitors</w:t>
            </w:r>
          </w:p>
        </w:tc>
      </w:tr>
      <w:tr w:rsidR="00D06CA3" w14:paraId="05C32856" w14:textId="77777777" w:rsidTr="00412DC6">
        <w:tc>
          <w:tcPr>
            <w:tcW w:w="571" w:type="dxa"/>
            <w:tcBorders>
              <w:top w:val="single" w:sz="4" w:space="0" w:color="auto"/>
              <w:left w:val="single" w:sz="4" w:space="0" w:color="auto"/>
              <w:bottom w:val="single" w:sz="4" w:space="0" w:color="auto"/>
              <w:right w:val="single" w:sz="4" w:space="0" w:color="auto"/>
            </w:tcBorders>
            <w:hideMark/>
          </w:tcPr>
          <w:p w14:paraId="5A4207A3" w14:textId="77777777" w:rsidR="00D06CA3" w:rsidRDefault="00D06CA3" w:rsidP="00FE55BF">
            <w:r>
              <w:t>5</w:t>
            </w:r>
          </w:p>
        </w:tc>
        <w:tc>
          <w:tcPr>
            <w:tcW w:w="1976" w:type="dxa"/>
            <w:tcBorders>
              <w:top w:val="single" w:sz="4" w:space="0" w:color="auto"/>
              <w:left w:val="single" w:sz="4" w:space="0" w:color="auto"/>
              <w:bottom w:val="single" w:sz="4" w:space="0" w:color="auto"/>
              <w:right w:val="single" w:sz="4" w:space="0" w:color="auto"/>
            </w:tcBorders>
            <w:hideMark/>
          </w:tcPr>
          <w:p w14:paraId="322BCCCF" w14:textId="77777777" w:rsidR="00D06CA3" w:rsidRDefault="00D06CA3" w:rsidP="00FE55BF">
            <w:r>
              <w:t>FirstName</w:t>
            </w:r>
          </w:p>
        </w:tc>
        <w:tc>
          <w:tcPr>
            <w:tcW w:w="1195" w:type="dxa"/>
            <w:tcBorders>
              <w:top w:val="single" w:sz="4" w:space="0" w:color="auto"/>
              <w:left w:val="single" w:sz="4" w:space="0" w:color="auto"/>
              <w:bottom w:val="single" w:sz="4" w:space="0" w:color="auto"/>
              <w:right w:val="single" w:sz="4" w:space="0" w:color="auto"/>
            </w:tcBorders>
            <w:hideMark/>
          </w:tcPr>
          <w:p w14:paraId="555CFDCF" w14:textId="77777777" w:rsidR="00D06CA3" w:rsidRDefault="00D06CA3" w:rsidP="00FE55BF">
            <w:r>
              <w:t>String</w:t>
            </w:r>
          </w:p>
        </w:tc>
        <w:tc>
          <w:tcPr>
            <w:tcW w:w="1742" w:type="dxa"/>
            <w:tcBorders>
              <w:top w:val="single" w:sz="4" w:space="0" w:color="auto"/>
              <w:left w:val="single" w:sz="4" w:space="0" w:color="auto"/>
              <w:bottom w:val="single" w:sz="4" w:space="0" w:color="auto"/>
              <w:right w:val="single" w:sz="4" w:space="0" w:color="auto"/>
            </w:tcBorders>
          </w:tcPr>
          <w:p w14:paraId="6B81DB84" w14:textId="77777777" w:rsidR="00D06CA3" w:rsidRDefault="00D06CA3" w:rsidP="00FE55BF">
            <w:r>
              <w:t>Is made of letters</w:t>
            </w:r>
          </w:p>
        </w:tc>
        <w:tc>
          <w:tcPr>
            <w:tcW w:w="2074" w:type="dxa"/>
            <w:tcBorders>
              <w:top w:val="single" w:sz="4" w:space="0" w:color="auto"/>
              <w:left w:val="single" w:sz="4" w:space="0" w:color="auto"/>
              <w:bottom w:val="single" w:sz="4" w:space="0" w:color="auto"/>
              <w:right w:val="single" w:sz="4" w:space="0" w:color="auto"/>
            </w:tcBorders>
            <w:hideMark/>
          </w:tcPr>
          <w:p w14:paraId="6FCF57AD" w14:textId="77777777" w:rsidR="00D06CA3" w:rsidRDefault="00D06CA3" w:rsidP="00FE55BF">
            <w:r>
              <w:t>James</w:t>
            </w:r>
          </w:p>
        </w:tc>
        <w:tc>
          <w:tcPr>
            <w:tcW w:w="1651" w:type="dxa"/>
            <w:tcBorders>
              <w:top w:val="single" w:sz="4" w:space="0" w:color="auto"/>
              <w:left w:val="single" w:sz="4" w:space="0" w:color="auto"/>
              <w:bottom w:val="single" w:sz="4" w:space="0" w:color="auto"/>
              <w:right w:val="single" w:sz="4" w:space="0" w:color="auto"/>
            </w:tcBorders>
            <w:hideMark/>
          </w:tcPr>
          <w:p w14:paraId="00638A74" w14:textId="77777777" w:rsidR="00D06CA3" w:rsidRDefault="00D06CA3" w:rsidP="00FE55BF">
            <w:r>
              <w:t>Stores a competitor’s first name for use in identifying them or in reports</w:t>
            </w:r>
          </w:p>
        </w:tc>
      </w:tr>
      <w:tr w:rsidR="00D06CA3" w14:paraId="7C561704" w14:textId="77777777" w:rsidTr="00412DC6">
        <w:tc>
          <w:tcPr>
            <w:tcW w:w="571" w:type="dxa"/>
            <w:tcBorders>
              <w:top w:val="single" w:sz="4" w:space="0" w:color="auto"/>
              <w:left w:val="single" w:sz="4" w:space="0" w:color="auto"/>
              <w:bottom w:val="single" w:sz="4" w:space="0" w:color="auto"/>
              <w:right w:val="single" w:sz="4" w:space="0" w:color="auto"/>
            </w:tcBorders>
          </w:tcPr>
          <w:p w14:paraId="2AEF1475" w14:textId="77777777" w:rsidR="00D06CA3" w:rsidRDefault="00D06CA3" w:rsidP="00FE55BF">
            <w:r>
              <w:t>6</w:t>
            </w:r>
          </w:p>
        </w:tc>
        <w:tc>
          <w:tcPr>
            <w:tcW w:w="1976" w:type="dxa"/>
            <w:tcBorders>
              <w:top w:val="single" w:sz="4" w:space="0" w:color="auto"/>
              <w:left w:val="single" w:sz="4" w:space="0" w:color="auto"/>
              <w:bottom w:val="single" w:sz="4" w:space="0" w:color="auto"/>
              <w:right w:val="single" w:sz="4" w:space="0" w:color="auto"/>
            </w:tcBorders>
          </w:tcPr>
          <w:p w14:paraId="30F08A9B" w14:textId="77777777" w:rsidR="00D06CA3" w:rsidRDefault="00D06CA3" w:rsidP="00FE55BF">
            <w:r>
              <w:t>LastName</w:t>
            </w:r>
          </w:p>
        </w:tc>
        <w:tc>
          <w:tcPr>
            <w:tcW w:w="1195" w:type="dxa"/>
            <w:tcBorders>
              <w:top w:val="single" w:sz="4" w:space="0" w:color="auto"/>
              <w:left w:val="single" w:sz="4" w:space="0" w:color="auto"/>
              <w:bottom w:val="single" w:sz="4" w:space="0" w:color="auto"/>
              <w:right w:val="single" w:sz="4" w:space="0" w:color="auto"/>
            </w:tcBorders>
          </w:tcPr>
          <w:p w14:paraId="17023583" w14:textId="77777777" w:rsidR="00D06CA3" w:rsidRDefault="00D06CA3" w:rsidP="00FE55BF">
            <w:r>
              <w:t>string</w:t>
            </w:r>
          </w:p>
        </w:tc>
        <w:tc>
          <w:tcPr>
            <w:tcW w:w="1742" w:type="dxa"/>
            <w:tcBorders>
              <w:top w:val="single" w:sz="4" w:space="0" w:color="auto"/>
              <w:left w:val="single" w:sz="4" w:space="0" w:color="auto"/>
              <w:bottom w:val="single" w:sz="4" w:space="0" w:color="auto"/>
              <w:right w:val="single" w:sz="4" w:space="0" w:color="auto"/>
            </w:tcBorders>
          </w:tcPr>
          <w:p w14:paraId="4ACBB293" w14:textId="77777777" w:rsidR="00D06CA3" w:rsidRDefault="00D06CA3" w:rsidP="00FE55BF">
            <w:r>
              <w:t>Is made of characters</w:t>
            </w:r>
          </w:p>
        </w:tc>
        <w:tc>
          <w:tcPr>
            <w:tcW w:w="2074" w:type="dxa"/>
            <w:tcBorders>
              <w:top w:val="single" w:sz="4" w:space="0" w:color="auto"/>
              <w:left w:val="single" w:sz="4" w:space="0" w:color="auto"/>
              <w:bottom w:val="single" w:sz="4" w:space="0" w:color="auto"/>
              <w:right w:val="single" w:sz="4" w:space="0" w:color="auto"/>
            </w:tcBorders>
          </w:tcPr>
          <w:p w14:paraId="038E9AA5" w14:textId="77777777" w:rsidR="00D06CA3" w:rsidRDefault="00D06CA3" w:rsidP="00FE55BF">
            <w:r>
              <w:t>Ross</w:t>
            </w:r>
          </w:p>
        </w:tc>
        <w:tc>
          <w:tcPr>
            <w:tcW w:w="1651" w:type="dxa"/>
            <w:tcBorders>
              <w:top w:val="single" w:sz="4" w:space="0" w:color="auto"/>
              <w:left w:val="single" w:sz="4" w:space="0" w:color="auto"/>
              <w:bottom w:val="single" w:sz="4" w:space="0" w:color="auto"/>
              <w:right w:val="single" w:sz="4" w:space="0" w:color="auto"/>
            </w:tcBorders>
          </w:tcPr>
          <w:p w14:paraId="10CF50A9" w14:textId="77777777" w:rsidR="00D06CA3" w:rsidRDefault="00D06CA3" w:rsidP="00FE55BF">
            <w:r>
              <w:t>Stores a competitor’s last name for use in identifying them or in reports</w:t>
            </w:r>
          </w:p>
        </w:tc>
      </w:tr>
      <w:tr w:rsidR="00D06CA3" w14:paraId="5AAE389E" w14:textId="77777777" w:rsidTr="00412DC6">
        <w:tc>
          <w:tcPr>
            <w:tcW w:w="571" w:type="dxa"/>
            <w:tcBorders>
              <w:top w:val="single" w:sz="4" w:space="0" w:color="auto"/>
              <w:left w:val="single" w:sz="4" w:space="0" w:color="auto"/>
              <w:bottom w:val="single" w:sz="4" w:space="0" w:color="auto"/>
              <w:right w:val="single" w:sz="4" w:space="0" w:color="auto"/>
            </w:tcBorders>
          </w:tcPr>
          <w:p w14:paraId="0DBDFA6E" w14:textId="77777777" w:rsidR="00D06CA3" w:rsidRDefault="00D06CA3" w:rsidP="00FE55BF">
            <w:r>
              <w:lastRenderedPageBreak/>
              <w:t>7</w:t>
            </w:r>
          </w:p>
        </w:tc>
        <w:tc>
          <w:tcPr>
            <w:tcW w:w="1976" w:type="dxa"/>
            <w:tcBorders>
              <w:top w:val="single" w:sz="4" w:space="0" w:color="auto"/>
              <w:left w:val="single" w:sz="4" w:space="0" w:color="auto"/>
              <w:bottom w:val="single" w:sz="4" w:space="0" w:color="auto"/>
              <w:right w:val="single" w:sz="4" w:space="0" w:color="auto"/>
            </w:tcBorders>
          </w:tcPr>
          <w:p w14:paraId="4C3CF8BF" w14:textId="77777777" w:rsidR="00D06CA3" w:rsidRDefault="00D06CA3" w:rsidP="00FE55BF">
            <w:r>
              <w:t>Postcode</w:t>
            </w:r>
          </w:p>
        </w:tc>
        <w:tc>
          <w:tcPr>
            <w:tcW w:w="1195" w:type="dxa"/>
            <w:tcBorders>
              <w:top w:val="single" w:sz="4" w:space="0" w:color="auto"/>
              <w:left w:val="single" w:sz="4" w:space="0" w:color="auto"/>
              <w:bottom w:val="single" w:sz="4" w:space="0" w:color="auto"/>
              <w:right w:val="single" w:sz="4" w:space="0" w:color="auto"/>
            </w:tcBorders>
          </w:tcPr>
          <w:p w14:paraId="5A1F865C" w14:textId="77777777" w:rsidR="00D06CA3" w:rsidRDefault="00D06CA3" w:rsidP="00FE55BF">
            <w:r>
              <w:t>string</w:t>
            </w:r>
          </w:p>
        </w:tc>
        <w:tc>
          <w:tcPr>
            <w:tcW w:w="1742" w:type="dxa"/>
            <w:tcBorders>
              <w:top w:val="single" w:sz="4" w:space="0" w:color="auto"/>
              <w:left w:val="single" w:sz="4" w:space="0" w:color="auto"/>
              <w:bottom w:val="single" w:sz="4" w:space="0" w:color="auto"/>
              <w:right w:val="single" w:sz="4" w:space="0" w:color="auto"/>
            </w:tcBorders>
          </w:tcPr>
          <w:p w14:paraId="06726280" w14:textId="77777777" w:rsidR="00D06CA3" w:rsidRDefault="00D06CA3" w:rsidP="00FE55BF">
            <w:r>
              <w:t>The first 2 and last 2 characters are letters and the rest are digits</w:t>
            </w:r>
          </w:p>
        </w:tc>
        <w:tc>
          <w:tcPr>
            <w:tcW w:w="2074" w:type="dxa"/>
            <w:tcBorders>
              <w:top w:val="single" w:sz="4" w:space="0" w:color="auto"/>
              <w:left w:val="single" w:sz="4" w:space="0" w:color="auto"/>
              <w:bottom w:val="single" w:sz="4" w:space="0" w:color="auto"/>
              <w:right w:val="single" w:sz="4" w:space="0" w:color="auto"/>
            </w:tcBorders>
          </w:tcPr>
          <w:p w14:paraId="6D396B44" w14:textId="77777777" w:rsidR="00D06CA3" w:rsidRDefault="00D06CA3" w:rsidP="00FE55BF">
            <w:r>
              <w:t>BT422DX</w:t>
            </w:r>
          </w:p>
        </w:tc>
        <w:tc>
          <w:tcPr>
            <w:tcW w:w="1651" w:type="dxa"/>
            <w:tcBorders>
              <w:top w:val="single" w:sz="4" w:space="0" w:color="auto"/>
              <w:left w:val="single" w:sz="4" w:space="0" w:color="auto"/>
              <w:bottom w:val="single" w:sz="4" w:space="0" w:color="auto"/>
              <w:right w:val="single" w:sz="4" w:space="0" w:color="auto"/>
            </w:tcBorders>
          </w:tcPr>
          <w:p w14:paraId="4ED4F455" w14:textId="77777777" w:rsidR="00D06CA3" w:rsidRDefault="00D06CA3" w:rsidP="00FE55BF">
            <w:r>
              <w:t>Stores a competitor’s postcode into the csv file which can be used as personal contact information</w:t>
            </w:r>
          </w:p>
        </w:tc>
      </w:tr>
      <w:tr w:rsidR="00D06CA3" w14:paraId="14BB05DF" w14:textId="77777777" w:rsidTr="00412DC6">
        <w:tc>
          <w:tcPr>
            <w:tcW w:w="571" w:type="dxa"/>
            <w:tcBorders>
              <w:top w:val="single" w:sz="4" w:space="0" w:color="auto"/>
              <w:left w:val="single" w:sz="4" w:space="0" w:color="auto"/>
              <w:bottom w:val="single" w:sz="4" w:space="0" w:color="auto"/>
              <w:right w:val="single" w:sz="4" w:space="0" w:color="auto"/>
            </w:tcBorders>
          </w:tcPr>
          <w:p w14:paraId="68BEFA22" w14:textId="77777777" w:rsidR="00D06CA3" w:rsidRDefault="00D06CA3" w:rsidP="00FE55BF">
            <w:r>
              <w:t>8</w:t>
            </w:r>
          </w:p>
        </w:tc>
        <w:tc>
          <w:tcPr>
            <w:tcW w:w="1976" w:type="dxa"/>
            <w:tcBorders>
              <w:top w:val="single" w:sz="4" w:space="0" w:color="auto"/>
              <w:left w:val="single" w:sz="4" w:space="0" w:color="auto"/>
              <w:bottom w:val="single" w:sz="4" w:space="0" w:color="auto"/>
              <w:right w:val="single" w:sz="4" w:space="0" w:color="auto"/>
            </w:tcBorders>
          </w:tcPr>
          <w:p w14:paraId="018EEA68" w14:textId="77777777" w:rsidR="00D06CA3" w:rsidRDefault="00D06CA3" w:rsidP="00FE55BF">
            <w:r>
              <w:t>PhoneNumber</w:t>
            </w:r>
          </w:p>
        </w:tc>
        <w:tc>
          <w:tcPr>
            <w:tcW w:w="1195" w:type="dxa"/>
            <w:tcBorders>
              <w:top w:val="single" w:sz="4" w:space="0" w:color="auto"/>
              <w:left w:val="single" w:sz="4" w:space="0" w:color="auto"/>
              <w:bottom w:val="single" w:sz="4" w:space="0" w:color="auto"/>
              <w:right w:val="single" w:sz="4" w:space="0" w:color="auto"/>
            </w:tcBorders>
          </w:tcPr>
          <w:p w14:paraId="62C35B84" w14:textId="77777777" w:rsidR="00D06CA3" w:rsidRDefault="00D06CA3" w:rsidP="00FE55BF">
            <w:r>
              <w:t>integer</w:t>
            </w:r>
          </w:p>
        </w:tc>
        <w:tc>
          <w:tcPr>
            <w:tcW w:w="1742" w:type="dxa"/>
            <w:tcBorders>
              <w:top w:val="single" w:sz="4" w:space="0" w:color="auto"/>
              <w:left w:val="single" w:sz="4" w:space="0" w:color="auto"/>
              <w:bottom w:val="single" w:sz="4" w:space="0" w:color="auto"/>
              <w:right w:val="single" w:sz="4" w:space="0" w:color="auto"/>
            </w:tcBorders>
          </w:tcPr>
          <w:p w14:paraId="7B9AB895" w14:textId="77777777" w:rsidR="00D06CA3" w:rsidRDefault="00D06CA3" w:rsidP="00FE55BF">
            <w:r>
              <w:t>Contains only digits and is a certain length</w:t>
            </w:r>
          </w:p>
        </w:tc>
        <w:tc>
          <w:tcPr>
            <w:tcW w:w="2074" w:type="dxa"/>
            <w:tcBorders>
              <w:top w:val="single" w:sz="4" w:space="0" w:color="auto"/>
              <w:left w:val="single" w:sz="4" w:space="0" w:color="auto"/>
              <w:bottom w:val="single" w:sz="4" w:space="0" w:color="auto"/>
              <w:right w:val="single" w:sz="4" w:space="0" w:color="auto"/>
            </w:tcBorders>
          </w:tcPr>
          <w:p w14:paraId="79A82B6E" w14:textId="77777777" w:rsidR="00D06CA3" w:rsidRDefault="00D06CA3" w:rsidP="00FE55BF">
            <w:r>
              <w:t>07946119013</w:t>
            </w:r>
          </w:p>
        </w:tc>
        <w:tc>
          <w:tcPr>
            <w:tcW w:w="1651" w:type="dxa"/>
            <w:tcBorders>
              <w:top w:val="single" w:sz="4" w:space="0" w:color="auto"/>
              <w:left w:val="single" w:sz="4" w:space="0" w:color="auto"/>
              <w:bottom w:val="single" w:sz="4" w:space="0" w:color="auto"/>
              <w:right w:val="single" w:sz="4" w:space="0" w:color="auto"/>
            </w:tcBorders>
          </w:tcPr>
          <w:p w14:paraId="43970C2D" w14:textId="77777777" w:rsidR="00D06CA3" w:rsidRDefault="00D06CA3" w:rsidP="00FE55BF">
            <w:r>
              <w:t>Stores a competitor’s phone number into the csv file which can be used as personal contact information</w:t>
            </w:r>
          </w:p>
        </w:tc>
      </w:tr>
      <w:tr w:rsidR="00D06CA3" w14:paraId="391A2EF0" w14:textId="77777777" w:rsidTr="00412DC6">
        <w:tc>
          <w:tcPr>
            <w:tcW w:w="571" w:type="dxa"/>
            <w:tcBorders>
              <w:top w:val="single" w:sz="4" w:space="0" w:color="auto"/>
              <w:left w:val="single" w:sz="4" w:space="0" w:color="auto"/>
              <w:bottom w:val="single" w:sz="4" w:space="0" w:color="auto"/>
              <w:right w:val="single" w:sz="4" w:space="0" w:color="auto"/>
            </w:tcBorders>
          </w:tcPr>
          <w:p w14:paraId="65DD0896" w14:textId="77777777" w:rsidR="00D06CA3" w:rsidRDefault="00D06CA3" w:rsidP="00FE55BF">
            <w:r>
              <w:t>9</w:t>
            </w:r>
          </w:p>
        </w:tc>
        <w:tc>
          <w:tcPr>
            <w:tcW w:w="1976" w:type="dxa"/>
            <w:tcBorders>
              <w:top w:val="single" w:sz="4" w:space="0" w:color="auto"/>
              <w:left w:val="single" w:sz="4" w:space="0" w:color="auto"/>
              <w:bottom w:val="single" w:sz="4" w:space="0" w:color="auto"/>
              <w:right w:val="single" w:sz="4" w:space="0" w:color="auto"/>
            </w:tcBorders>
          </w:tcPr>
          <w:p w14:paraId="6B9F54C1" w14:textId="77777777" w:rsidR="00D06CA3" w:rsidRDefault="00D06CA3" w:rsidP="00FE55BF">
            <w:r>
              <w:t>Email</w:t>
            </w:r>
          </w:p>
        </w:tc>
        <w:tc>
          <w:tcPr>
            <w:tcW w:w="1195" w:type="dxa"/>
            <w:tcBorders>
              <w:top w:val="single" w:sz="4" w:space="0" w:color="auto"/>
              <w:left w:val="single" w:sz="4" w:space="0" w:color="auto"/>
              <w:bottom w:val="single" w:sz="4" w:space="0" w:color="auto"/>
              <w:right w:val="single" w:sz="4" w:space="0" w:color="auto"/>
            </w:tcBorders>
          </w:tcPr>
          <w:p w14:paraId="5A837064" w14:textId="77777777" w:rsidR="00D06CA3" w:rsidRDefault="00D06CA3" w:rsidP="00FE55BF">
            <w:r>
              <w:t>String</w:t>
            </w:r>
          </w:p>
        </w:tc>
        <w:tc>
          <w:tcPr>
            <w:tcW w:w="1742" w:type="dxa"/>
            <w:tcBorders>
              <w:top w:val="single" w:sz="4" w:space="0" w:color="auto"/>
              <w:left w:val="single" w:sz="4" w:space="0" w:color="auto"/>
              <w:bottom w:val="single" w:sz="4" w:space="0" w:color="auto"/>
              <w:right w:val="single" w:sz="4" w:space="0" w:color="auto"/>
            </w:tcBorders>
          </w:tcPr>
          <w:p w14:paraId="7F7B84F7" w14:textId="77777777" w:rsidR="00D06CA3" w:rsidRDefault="00D06CA3" w:rsidP="00FE55BF">
            <w:r>
              <w:t>Has the correct address endings</w:t>
            </w:r>
          </w:p>
        </w:tc>
        <w:tc>
          <w:tcPr>
            <w:tcW w:w="2074" w:type="dxa"/>
            <w:tcBorders>
              <w:top w:val="single" w:sz="4" w:space="0" w:color="auto"/>
              <w:left w:val="single" w:sz="4" w:space="0" w:color="auto"/>
              <w:bottom w:val="single" w:sz="4" w:space="0" w:color="auto"/>
              <w:right w:val="single" w:sz="4" w:space="0" w:color="auto"/>
            </w:tcBorders>
          </w:tcPr>
          <w:p w14:paraId="40A8F35D" w14:textId="77777777" w:rsidR="00D06CA3" w:rsidRDefault="00D06CA3" w:rsidP="00FE55BF">
            <w:r>
              <w:t>Jrross@Hotmail.com</w:t>
            </w:r>
          </w:p>
        </w:tc>
        <w:tc>
          <w:tcPr>
            <w:tcW w:w="1651" w:type="dxa"/>
            <w:tcBorders>
              <w:top w:val="single" w:sz="4" w:space="0" w:color="auto"/>
              <w:left w:val="single" w:sz="4" w:space="0" w:color="auto"/>
              <w:bottom w:val="single" w:sz="4" w:space="0" w:color="auto"/>
              <w:right w:val="single" w:sz="4" w:space="0" w:color="auto"/>
            </w:tcBorders>
          </w:tcPr>
          <w:p w14:paraId="2C8D0589" w14:textId="77777777" w:rsidR="00D06CA3" w:rsidRDefault="00D06CA3" w:rsidP="00FE55BF">
            <w:r>
              <w:t>Stores a competitor’s email address into the csv file which can be used as personal contact information</w:t>
            </w:r>
          </w:p>
        </w:tc>
      </w:tr>
      <w:tr w:rsidR="0002639A" w14:paraId="35AD30B7" w14:textId="77777777" w:rsidTr="00FE55BF">
        <w:tc>
          <w:tcPr>
            <w:tcW w:w="9209" w:type="dxa"/>
            <w:gridSpan w:val="6"/>
            <w:tcBorders>
              <w:top w:val="single" w:sz="4" w:space="0" w:color="auto"/>
              <w:left w:val="single" w:sz="4" w:space="0" w:color="auto"/>
              <w:bottom w:val="single" w:sz="4" w:space="0" w:color="auto"/>
              <w:right w:val="single" w:sz="4" w:space="0" w:color="auto"/>
            </w:tcBorders>
          </w:tcPr>
          <w:p w14:paraId="3C8782AE" w14:textId="77777777" w:rsidR="0002639A" w:rsidRPr="0002639A" w:rsidRDefault="0002639A" w:rsidP="0002639A">
            <w:pPr>
              <w:jc w:val="center"/>
              <w:rPr>
                <w:sz w:val="24"/>
              </w:rPr>
            </w:pPr>
            <w:r>
              <w:rPr>
                <w:sz w:val="24"/>
              </w:rPr>
              <w:t>Reaction Time Tests</w:t>
            </w:r>
          </w:p>
        </w:tc>
      </w:tr>
      <w:tr w:rsidR="00D06CA3" w14:paraId="1E97878E" w14:textId="77777777" w:rsidTr="00412DC6">
        <w:tc>
          <w:tcPr>
            <w:tcW w:w="571" w:type="dxa"/>
            <w:tcBorders>
              <w:top w:val="single" w:sz="4" w:space="0" w:color="auto"/>
              <w:left w:val="single" w:sz="4" w:space="0" w:color="auto"/>
              <w:bottom w:val="single" w:sz="4" w:space="0" w:color="auto"/>
              <w:right w:val="single" w:sz="4" w:space="0" w:color="auto"/>
            </w:tcBorders>
          </w:tcPr>
          <w:p w14:paraId="5032BEB6" w14:textId="77777777" w:rsidR="00D06CA3" w:rsidRDefault="00D06CA3" w:rsidP="00FE55BF">
            <w:pPr>
              <w:jc w:val="center"/>
            </w:pPr>
            <w:r>
              <w:t>10</w:t>
            </w:r>
          </w:p>
        </w:tc>
        <w:tc>
          <w:tcPr>
            <w:tcW w:w="1976" w:type="dxa"/>
            <w:tcBorders>
              <w:top w:val="single" w:sz="4" w:space="0" w:color="auto"/>
              <w:left w:val="single" w:sz="4" w:space="0" w:color="auto"/>
              <w:bottom w:val="single" w:sz="4" w:space="0" w:color="auto"/>
              <w:right w:val="single" w:sz="4" w:space="0" w:color="auto"/>
            </w:tcBorders>
          </w:tcPr>
          <w:p w14:paraId="45CB2AFA" w14:textId="77777777" w:rsidR="00D06CA3" w:rsidRDefault="00D06CA3" w:rsidP="00FE55BF">
            <w:r>
              <w:t>Test 1</w:t>
            </w:r>
          </w:p>
        </w:tc>
        <w:tc>
          <w:tcPr>
            <w:tcW w:w="1195" w:type="dxa"/>
            <w:tcBorders>
              <w:top w:val="single" w:sz="4" w:space="0" w:color="auto"/>
              <w:left w:val="single" w:sz="4" w:space="0" w:color="auto"/>
              <w:bottom w:val="single" w:sz="4" w:space="0" w:color="auto"/>
              <w:right w:val="single" w:sz="4" w:space="0" w:color="auto"/>
            </w:tcBorders>
          </w:tcPr>
          <w:p w14:paraId="1E3C9103" w14:textId="77777777" w:rsidR="00D06CA3" w:rsidRDefault="00D06CA3" w:rsidP="00FE55BF">
            <w:r>
              <w:t>float</w:t>
            </w:r>
          </w:p>
        </w:tc>
        <w:tc>
          <w:tcPr>
            <w:tcW w:w="1742" w:type="dxa"/>
            <w:tcBorders>
              <w:top w:val="single" w:sz="4" w:space="0" w:color="auto"/>
              <w:left w:val="single" w:sz="4" w:space="0" w:color="auto"/>
              <w:bottom w:val="single" w:sz="4" w:space="0" w:color="auto"/>
              <w:right w:val="single" w:sz="4" w:space="0" w:color="auto"/>
            </w:tcBorders>
          </w:tcPr>
          <w:p w14:paraId="1493F1EA" w14:textId="77777777" w:rsidR="00D06CA3" w:rsidRDefault="00D06CA3" w:rsidP="00FE55BF">
            <w:r>
              <w:t>N/A</w:t>
            </w:r>
          </w:p>
        </w:tc>
        <w:tc>
          <w:tcPr>
            <w:tcW w:w="2074" w:type="dxa"/>
            <w:tcBorders>
              <w:top w:val="single" w:sz="4" w:space="0" w:color="auto"/>
              <w:left w:val="single" w:sz="4" w:space="0" w:color="auto"/>
              <w:bottom w:val="single" w:sz="4" w:space="0" w:color="auto"/>
              <w:right w:val="single" w:sz="4" w:space="0" w:color="auto"/>
            </w:tcBorders>
          </w:tcPr>
          <w:p w14:paraId="0AB45EF9" w14:textId="77777777" w:rsidR="00D06CA3" w:rsidRDefault="00D06CA3" w:rsidP="00FE55BF">
            <w:r>
              <w:t>0.121</w:t>
            </w:r>
          </w:p>
        </w:tc>
        <w:tc>
          <w:tcPr>
            <w:tcW w:w="1651" w:type="dxa"/>
            <w:tcBorders>
              <w:top w:val="single" w:sz="4" w:space="0" w:color="auto"/>
              <w:left w:val="single" w:sz="4" w:space="0" w:color="auto"/>
              <w:bottom w:val="single" w:sz="4" w:space="0" w:color="auto"/>
              <w:right w:val="single" w:sz="4" w:space="0" w:color="auto"/>
            </w:tcBorders>
          </w:tcPr>
          <w:p w14:paraId="44AC3C71" w14:textId="77777777" w:rsidR="00D06CA3" w:rsidRDefault="00D06CA3" w:rsidP="00FE55BF">
            <w:r>
              <w:t>Stores the first of a competitor’s 3 reaction time test to a csv file and can be used later in reports</w:t>
            </w:r>
          </w:p>
        </w:tc>
      </w:tr>
      <w:tr w:rsidR="00D06CA3" w14:paraId="56B1EDB0" w14:textId="77777777" w:rsidTr="00412DC6">
        <w:tc>
          <w:tcPr>
            <w:tcW w:w="571" w:type="dxa"/>
            <w:tcBorders>
              <w:top w:val="single" w:sz="4" w:space="0" w:color="auto"/>
              <w:left w:val="single" w:sz="4" w:space="0" w:color="auto"/>
              <w:bottom w:val="single" w:sz="4" w:space="0" w:color="auto"/>
              <w:right w:val="single" w:sz="4" w:space="0" w:color="auto"/>
            </w:tcBorders>
          </w:tcPr>
          <w:p w14:paraId="36381785" w14:textId="77777777" w:rsidR="00D06CA3" w:rsidRDefault="00D06CA3" w:rsidP="00FE55BF">
            <w:pPr>
              <w:jc w:val="center"/>
            </w:pPr>
            <w:r>
              <w:t>11</w:t>
            </w:r>
          </w:p>
        </w:tc>
        <w:tc>
          <w:tcPr>
            <w:tcW w:w="1976" w:type="dxa"/>
            <w:tcBorders>
              <w:top w:val="single" w:sz="4" w:space="0" w:color="auto"/>
              <w:left w:val="single" w:sz="4" w:space="0" w:color="auto"/>
              <w:bottom w:val="single" w:sz="4" w:space="0" w:color="auto"/>
              <w:right w:val="single" w:sz="4" w:space="0" w:color="auto"/>
            </w:tcBorders>
          </w:tcPr>
          <w:p w14:paraId="20EB275B" w14:textId="77777777" w:rsidR="00D06CA3" w:rsidRDefault="00D06CA3" w:rsidP="00FE55BF">
            <w:r>
              <w:t>Test 2</w:t>
            </w:r>
          </w:p>
        </w:tc>
        <w:tc>
          <w:tcPr>
            <w:tcW w:w="1195" w:type="dxa"/>
            <w:tcBorders>
              <w:top w:val="single" w:sz="4" w:space="0" w:color="auto"/>
              <w:left w:val="single" w:sz="4" w:space="0" w:color="auto"/>
              <w:bottom w:val="single" w:sz="4" w:space="0" w:color="auto"/>
              <w:right w:val="single" w:sz="4" w:space="0" w:color="auto"/>
            </w:tcBorders>
          </w:tcPr>
          <w:p w14:paraId="78517FF5" w14:textId="77777777" w:rsidR="00D06CA3" w:rsidRDefault="00D06CA3" w:rsidP="00FE55BF">
            <w:r>
              <w:t>float</w:t>
            </w:r>
          </w:p>
        </w:tc>
        <w:tc>
          <w:tcPr>
            <w:tcW w:w="1742" w:type="dxa"/>
            <w:tcBorders>
              <w:top w:val="single" w:sz="4" w:space="0" w:color="auto"/>
              <w:left w:val="single" w:sz="4" w:space="0" w:color="auto"/>
              <w:bottom w:val="single" w:sz="4" w:space="0" w:color="auto"/>
              <w:right w:val="single" w:sz="4" w:space="0" w:color="auto"/>
            </w:tcBorders>
          </w:tcPr>
          <w:p w14:paraId="69A6D928" w14:textId="77777777" w:rsidR="00D06CA3" w:rsidRDefault="00D06CA3" w:rsidP="00FE55BF">
            <w:r>
              <w:t>N/A</w:t>
            </w:r>
          </w:p>
        </w:tc>
        <w:tc>
          <w:tcPr>
            <w:tcW w:w="2074" w:type="dxa"/>
            <w:tcBorders>
              <w:top w:val="single" w:sz="4" w:space="0" w:color="auto"/>
              <w:left w:val="single" w:sz="4" w:space="0" w:color="auto"/>
              <w:bottom w:val="single" w:sz="4" w:space="0" w:color="auto"/>
              <w:right w:val="single" w:sz="4" w:space="0" w:color="auto"/>
            </w:tcBorders>
          </w:tcPr>
          <w:p w14:paraId="40E5B6D0" w14:textId="77777777" w:rsidR="00D06CA3" w:rsidRDefault="00D06CA3" w:rsidP="00FE55BF">
            <w:r>
              <w:t>0.333</w:t>
            </w:r>
          </w:p>
        </w:tc>
        <w:tc>
          <w:tcPr>
            <w:tcW w:w="1651" w:type="dxa"/>
            <w:tcBorders>
              <w:top w:val="single" w:sz="4" w:space="0" w:color="auto"/>
              <w:left w:val="single" w:sz="4" w:space="0" w:color="auto"/>
              <w:bottom w:val="single" w:sz="4" w:space="0" w:color="auto"/>
              <w:right w:val="single" w:sz="4" w:space="0" w:color="auto"/>
            </w:tcBorders>
          </w:tcPr>
          <w:p w14:paraId="47A316E3" w14:textId="77777777" w:rsidR="00D06CA3" w:rsidRDefault="00D06CA3" w:rsidP="00FE55BF">
            <w:r>
              <w:t>Stores the second of a competitor’s 3 reaction time test to a csv file and can be used later in reports</w:t>
            </w:r>
          </w:p>
        </w:tc>
      </w:tr>
      <w:tr w:rsidR="00D06CA3" w14:paraId="369CE95C" w14:textId="77777777" w:rsidTr="00412DC6">
        <w:tc>
          <w:tcPr>
            <w:tcW w:w="571" w:type="dxa"/>
            <w:tcBorders>
              <w:top w:val="single" w:sz="4" w:space="0" w:color="auto"/>
              <w:left w:val="single" w:sz="4" w:space="0" w:color="auto"/>
              <w:bottom w:val="single" w:sz="4" w:space="0" w:color="auto"/>
              <w:right w:val="single" w:sz="4" w:space="0" w:color="auto"/>
            </w:tcBorders>
          </w:tcPr>
          <w:p w14:paraId="02F85002" w14:textId="77777777" w:rsidR="00D06CA3" w:rsidRDefault="00D06CA3" w:rsidP="00FE55BF">
            <w:pPr>
              <w:jc w:val="center"/>
            </w:pPr>
            <w:r>
              <w:t>12</w:t>
            </w:r>
          </w:p>
        </w:tc>
        <w:tc>
          <w:tcPr>
            <w:tcW w:w="1976" w:type="dxa"/>
            <w:tcBorders>
              <w:top w:val="single" w:sz="4" w:space="0" w:color="auto"/>
              <w:left w:val="single" w:sz="4" w:space="0" w:color="auto"/>
              <w:bottom w:val="single" w:sz="4" w:space="0" w:color="auto"/>
              <w:right w:val="single" w:sz="4" w:space="0" w:color="auto"/>
            </w:tcBorders>
          </w:tcPr>
          <w:p w14:paraId="0B2212C1" w14:textId="77777777" w:rsidR="00D06CA3" w:rsidRDefault="00D06CA3" w:rsidP="00FE55BF">
            <w:r>
              <w:t>Test 3</w:t>
            </w:r>
          </w:p>
        </w:tc>
        <w:tc>
          <w:tcPr>
            <w:tcW w:w="1195" w:type="dxa"/>
            <w:tcBorders>
              <w:top w:val="single" w:sz="4" w:space="0" w:color="auto"/>
              <w:left w:val="single" w:sz="4" w:space="0" w:color="auto"/>
              <w:bottom w:val="single" w:sz="4" w:space="0" w:color="auto"/>
              <w:right w:val="single" w:sz="4" w:space="0" w:color="auto"/>
            </w:tcBorders>
          </w:tcPr>
          <w:p w14:paraId="3536282B" w14:textId="77777777" w:rsidR="00D06CA3" w:rsidRDefault="00D06CA3" w:rsidP="00FE55BF">
            <w:r>
              <w:t>float</w:t>
            </w:r>
          </w:p>
        </w:tc>
        <w:tc>
          <w:tcPr>
            <w:tcW w:w="1742" w:type="dxa"/>
            <w:tcBorders>
              <w:top w:val="single" w:sz="4" w:space="0" w:color="auto"/>
              <w:left w:val="single" w:sz="4" w:space="0" w:color="auto"/>
              <w:bottom w:val="single" w:sz="4" w:space="0" w:color="auto"/>
              <w:right w:val="single" w:sz="4" w:space="0" w:color="auto"/>
            </w:tcBorders>
          </w:tcPr>
          <w:p w14:paraId="79AFD0FA" w14:textId="77777777" w:rsidR="00D06CA3" w:rsidRDefault="00D06CA3" w:rsidP="00FE55BF">
            <w:r>
              <w:t>N/A</w:t>
            </w:r>
          </w:p>
        </w:tc>
        <w:tc>
          <w:tcPr>
            <w:tcW w:w="2074" w:type="dxa"/>
            <w:tcBorders>
              <w:top w:val="single" w:sz="4" w:space="0" w:color="auto"/>
              <w:left w:val="single" w:sz="4" w:space="0" w:color="auto"/>
              <w:bottom w:val="single" w:sz="4" w:space="0" w:color="auto"/>
              <w:right w:val="single" w:sz="4" w:space="0" w:color="auto"/>
            </w:tcBorders>
          </w:tcPr>
          <w:p w14:paraId="68F0EFD5" w14:textId="77777777" w:rsidR="00D06CA3" w:rsidRDefault="00D06CA3" w:rsidP="00FE55BF">
            <w:r>
              <w:t>0.543</w:t>
            </w:r>
          </w:p>
        </w:tc>
        <w:tc>
          <w:tcPr>
            <w:tcW w:w="1651" w:type="dxa"/>
            <w:tcBorders>
              <w:top w:val="single" w:sz="4" w:space="0" w:color="auto"/>
              <w:left w:val="single" w:sz="4" w:space="0" w:color="auto"/>
              <w:bottom w:val="single" w:sz="4" w:space="0" w:color="auto"/>
              <w:right w:val="single" w:sz="4" w:space="0" w:color="auto"/>
            </w:tcBorders>
          </w:tcPr>
          <w:p w14:paraId="7E2D9AE9" w14:textId="77777777" w:rsidR="00D06CA3" w:rsidRDefault="00D06CA3" w:rsidP="00FE55BF">
            <w:r>
              <w:t xml:space="preserve">Stores the third of a competitor’s 3 reaction time test to a csv file and can be </w:t>
            </w:r>
            <w:r>
              <w:lastRenderedPageBreak/>
              <w:t>used later in reports</w:t>
            </w:r>
          </w:p>
        </w:tc>
      </w:tr>
      <w:tr w:rsidR="0002639A" w14:paraId="78E5FBBB" w14:textId="77777777" w:rsidTr="00FE55BF">
        <w:tc>
          <w:tcPr>
            <w:tcW w:w="9209" w:type="dxa"/>
            <w:gridSpan w:val="6"/>
            <w:tcBorders>
              <w:top w:val="single" w:sz="4" w:space="0" w:color="auto"/>
              <w:left w:val="single" w:sz="4" w:space="0" w:color="auto"/>
              <w:bottom w:val="single" w:sz="4" w:space="0" w:color="auto"/>
              <w:right w:val="single" w:sz="4" w:space="0" w:color="auto"/>
            </w:tcBorders>
          </w:tcPr>
          <w:p w14:paraId="3CB14D0F" w14:textId="77777777" w:rsidR="0002639A" w:rsidRPr="0002639A" w:rsidRDefault="0002639A" w:rsidP="0002639A">
            <w:pPr>
              <w:jc w:val="center"/>
              <w:rPr>
                <w:sz w:val="24"/>
              </w:rPr>
            </w:pPr>
            <w:r>
              <w:rPr>
                <w:sz w:val="24"/>
              </w:rPr>
              <w:lastRenderedPageBreak/>
              <w:t>Climb Times</w:t>
            </w:r>
          </w:p>
        </w:tc>
      </w:tr>
      <w:tr w:rsidR="00D06CA3" w14:paraId="4A6C7487" w14:textId="77777777" w:rsidTr="00412DC6">
        <w:tc>
          <w:tcPr>
            <w:tcW w:w="571" w:type="dxa"/>
            <w:tcBorders>
              <w:top w:val="single" w:sz="4" w:space="0" w:color="auto"/>
              <w:left w:val="single" w:sz="4" w:space="0" w:color="auto"/>
              <w:bottom w:val="single" w:sz="4" w:space="0" w:color="auto"/>
              <w:right w:val="single" w:sz="4" w:space="0" w:color="auto"/>
            </w:tcBorders>
          </w:tcPr>
          <w:p w14:paraId="29F7397C" w14:textId="77777777" w:rsidR="00D06CA3" w:rsidRDefault="00D06CA3" w:rsidP="00FE55BF">
            <w:r>
              <w:t>13</w:t>
            </w:r>
          </w:p>
        </w:tc>
        <w:tc>
          <w:tcPr>
            <w:tcW w:w="1976" w:type="dxa"/>
            <w:tcBorders>
              <w:top w:val="single" w:sz="4" w:space="0" w:color="auto"/>
              <w:left w:val="single" w:sz="4" w:space="0" w:color="auto"/>
              <w:bottom w:val="single" w:sz="4" w:space="0" w:color="auto"/>
              <w:right w:val="single" w:sz="4" w:space="0" w:color="auto"/>
            </w:tcBorders>
          </w:tcPr>
          <w:p w14:paraId="0C6509F7" w14:textId="77777777" w:rsidR="00D06CA3" w:rsidRDefault="00D06CA3" w:rsidP="00FE55BF">
            <w:r>
              <w:t>Climb 1</w:t>
            </w:r>
          </w:p>
        </w:tc>
        <w:tc>
          <w:tcPr>
            <w:tcW w:w="1195" w:type="dxa"/>
            <w:tcBorders>
              <w:top w:val="single" w:sz="4" w:space="0" w:color="auto"/>
              <w:left w:val="single" w:sz="4" w:space="0" w:color="auto"/>
              <w:bottom w:val="single" w:sz="4" w:space="0" w:color="auto"/>
              <w:right w:val="single" w:sz="4" w:space="0" w:color="auto"/>
            </w:tcBorders>
          </w:tcPr>
          <w:p w14:paraId="1B3BF9E3" w14:textId="77777777" w:rsidR="00D06CA3" w:rsidRDefault="00D06CA3" w:rsidP="00FE55BF">
            <w:r>
              <w:t>float</w:t>
            </w:r>
          </w:p>
        </w:tc>
        <w:tc>
          <w:tcPr>
            <w:tcW w:w="1742" w:type="dxa"/>
            <w:tcBorders>
              <w:top w:val="single" w:sz="4" w:space="0" w:color="auto"/>
              <w:left w:val="single" w:sz="4" w:space="0" w:color="auto"/>
              <w:bottom w:val="single" w:sz="4" w:space="0" w:color="auto"/>
              <w:right w:val="single" w:sz="4" w:space="0" w:color="auto"/>
            </w:tcBorders>
          </w:tcPr>
          <w:p w14:paraId="66EE32EF" w14:textId="77777777" w:rsidR="00D06CA3" w:rsidRDefault="00D06CA3" w:rsidP="00FE55BF">
            <w:r>
              <w:t>Is a digit</w:t>
            </w:r>
          </w:p>
        </w:tc>
        <w:tc>
          <w:tcPr>
            <w:tcW w:w="2074" w:type="dxa"/>
            <w:tcBorders>
              <w:top w:val="single" w:sz="4" w:space="0" w:color="auto"/>
              <w:left w:val="single" w:sz="4" w:space="0" w:color="auto"/>
              <w:bottom w:val="single" w:sz="4" w:space="0" w:color="auto"/>
              <w:right w:val="single" w:sz="4" w:space="0" w:color="auto"/>
            </w:tcBorders>
          </w:tcPr>
          <w:p w14:paraId="5B24E0E0" w14:textId="77777777" w:rsidR="00D06CA3" w:rsidRDefault="00D06CA3" w:rsidP="00FE55BF">
            <w:r>
              <w:t>12.1</w:t>
            </w:r>
          </w:p>
        </w:tc>
        <w:tc>
          <w:tcPr>
            <w:tcW w:w="1651" w:type="dxa"/>
            <w:tcBorders>
              <w:top w:val="single" w:sz="4" w:space="0" w:color="auto"/>
              <w:left w:val="single" w:sz="4" w:space="0" w:color="auto"/>
              <w:bottom w:val="single" w:sz="4" w:space="0" w:color="auto"/>
              <w:right w:val="single" w:sz="4" w:space="0" w:color="auto"/>
            </w:tcBorders>
          </w:tcPr>
          <w:p w14:paraId="30D3DA5A" w14:textId="77777777" w:rsidR="00D06CA3" w:rsidRDefault="00D06CA3" w:rsidP="00FE55BF">
            <w:r>
              <w:t>Stores the first of a competitor’s 3 climb times  to a csv file and can be used later in reports</w:t>
            </w:r>
          </w:p>
        </w:tc>
      </w:tr>
      <w:tr w:rsidR="00D06CA3" w14:paraId="626C9D60" w14:textId="77777777" w:rsidTr="00412DC6">
        <w:tc>
          <w:tcPr>
            <w:tcW w:w="571" w:type="dxa"/>
            <w:tcBorders>
              <w:top w:val="single" w:sz="4" w:space="0" w:color="auto"/>
              <w:left w:val="single" w:sz="4" w:space="0" w:color="auto"/>
              <w:bottom w:val="single" w:sz="4" w:space="0" w:color="auto"/>
              <w:right w:val="single" w:sz="4" w:space="0" w:color="auto"/>
            </w:tcBorders>
          </w:tcPr>
          <w:p w14:paraId="3DBF43F9" w14:textId="77777777" w:rsidR="00D06CA3" w:rsidRDefault="00D06CA3" w:rsidP="00FE55BF">
            <w:r>
              <w:t>14</w:t>
            </w:r>
          </w:p>
        </w:tc>
        <w:tc>
          <w:tcPr>
            <w:tcW w:w="1976" w:type="dxa"/>
            <w:tcBorders>
              <w:top w:val="single" w:sz="4" w:space="0" w:color="auto"/>
              <w:left w:val="single" w:sz="4" w:space="0" w:color="auto"/>
              <w:bottom w:val="single" w:sz="4" w:space="0" w:color="auto"/>
              <w:right w:val="single" w:sz="4" w:space="0" w:color="auto"/>
            </w:tcBorders>
          </w:tcPr>
          <w:p w14:paraId="6D9F74A1" w14:textId="77777777" w:rsidR="00D06CA3" w:rsidRDefault="00D06CA3" w:rsidP="00FE55BF">
            <w:r>
              <w:t>Climb 2</w:t>
            </w:r>
          </w:p>
        </w:tc>
        <w:tc>
          <w:tcPr>
            <w:tcW w:w="1195" w:type="dxa"/>
            <w:tcBorders>
              <w:top w:val="single" w:sz="4" w:space="0" w:color="auto"/>
              <w:left w:val="single" w:sz="4" w:space="0" w:color="auto"/>
              <w:bottom w:val="single" w:sz="4" w:space="0" w:color="auto"/>
              <w:right w:val="single" w:sz="4" w:space="0" w:color="auto"/>
            </w:tcBorders>
          </w:tcPr>
          <w:p w14:paraId="194A4824" w14:textId="77777777" w:rsidR="00D06CA3" w:rsidRDefault="00D06CA3" w:rsidP="00FE55BF">
            <w:r>
              <w:t>float</w:t>
            </w:r>
          </w:p>
        </w:tc>
        <w:tc>
          <w:tcPr>
            <w:tcW w:w="1742" w:type="dxa"/>
            <w:tcBorders>
              <w:top w:val="single" w:sz="4" w:space="0" w:color="auto"/>
              <w:left w:val="single" w:sz="4" w:space="0" w:color="auto"/>
              <w:bottom w:val="single" w:sz="4" w:space="0" w:color="auto"/>
              <w:right w:val="single" w:sz="4" w:space="0" w:color="auto"/>
            </w:tcBorders>
          </w:tcPr>
          <w:p w14:paraId="51BE4619" w14:textId="77777777" w:rsidR="00D06CA3" w:rsidRDefault="00D06CA3" w:rsidP="00FE55BF">
            <w:r>
              <w:t>Is a digit</w:t>
            </w:r>
          </w:p>
        </w:tc>
        <w:tc>
          <w:tcPr>
            <w:tcW w:w="2074" w:type="dxa"/>
            <w:tcBorders>
              <w:top w:val="single" w:sz="4" w:space="0" w:color="auto"/>
              <w:left w:val="single" w:sz="4" w:space="0" w:color="auto"/>
              <w:bottom w:val="single" w:sz="4" w:space="0" w:color="auto"/>
              <w:right w:val="single" w:sz="4" w:space="0" w:color="auto"/>
            </w:tcBorders>
          </w:tcPr>
          <w:p w14:paraId="0B940FB1" w14:textId="77777777" w:rsidR="00D06CA3" w:rsidRDefault="00D06CA3" w:rsidP="00FE55BF">
            <w:r>
              <w:t>23.5</w:t>
            </w:r>
          </w:p>
        </w:tc>
        <w:tc>
          <w:tcPr>
            <w:tcW w:w="1651" w:type="dxa"/>
            <w:tcBorders>
              <w:top w:val="single" w:sz="4" w:space="0" w:color="auto"/>
              <w:left w:val="single" w:sz="4" w:space="0" w:color="auto"/>
              <w:bottom w:val="single" w:sz="4" w:space="0" w:color="auto"/>
              <w:right w:val="single" w:sz="4" w:space="0" w:color="auto"/>
            </w:tcBorders>
          </w:tcPr>
          <w:p w14:paraId="4A2AAE46" w14:textId="77777777" w:rsidR="00D06CA3" w:rsidRDefault="00D06CA3" w:rsidP="00FE55BF">
            <w:r>
              <w:t>Stores the second of a competitor’s 3 climb times  to a csv file and can be used later in reports</w:t>
            </w:r>
          </w:p>
        </w:tc>
      </w:tr>
      <w:tr w:rsidR="00D06CA3" w14:paraId="27D7D57D" w14:textId="77777777" w:rsidTr="00412DC6">
        <w:tc>
          <w:tcPr>
            <w:tcW w:w="571" w:type="dxa"/>
            <w:tcBorders>
              <w:top w:val="single" w:sz="4" w:space="0" w:color="auto"/>
              <w:left w:val="single" w:sz="4" w:space="0" w:color="auto"/>
              <w:bottom w:val="single" w:sz="4" w:space="0" w:color="auto"/>
              <w:right w:val="single" w:sz="4" w:space="0" w:color="auto"/>
            </w:tcBorders>
          </w:tcPr>
          <w:p w14:paraId="7BDE65EE" w14:textId="77777777" w:rsidR="00D06CA3" w:rsidRDefault="00D06CA3" w:rsidP="00FE55BF">
            <w:r>
              <w:t>15</w:t>
            </w:r>
          </w:p>
        </w:tc>
        <w:tc>
          <w:tcPr>
            <w:tcW w:w="1976" w:type="dxa"/>
            <w:tcBorders>
              <w:top w:val="single" w:sz="4" w:space="0" w:color="auto"/>
              <w:left w:val="single" w:sz="4" w:space="0" w:color="auto"/>
              <w:bottom w:val="single" w:sz="4" w:space="0" w:color="auto"/>
              <w:right w:val="single" w:sz="4" w:space="0" w:color="auto"/>
            </w:tcBorders>
          </w:tcPr>
          <w:p w14:paraId="1DF9578B" w14:textId="77777777" w:rsidR="00D06CA3" w:rsidRDefault="00D06CA3" w:rsidP="00FE55BF">
            <w:r>
              <w:t>Climb 3</w:t>
            </w:r>
          </w:p>
        </w:tc>
        <w:tc>
          <w:tcPr>
            <w:tcW w:w="1195" w:type="dxa"/>
            <w:tcBorders>
              <w:top w:val="single" w:sz="4" w:space="0" w:color="auto"/>
              <w:left w:val="single" w:sz="4" w:space="0" w:color="auto"/>
              <w:bottom w:val="single" w:sz="4" w:space="0" w:color="auto"/>
              <w:right w:val="single" w:sz="4" w:space="0" w:color="auto"/>
            </w:tcBorders>
          </w:tcPr>
          <w:p w14:paraId="01A0418C" w14:textId="77777777" w:rsidR="00D06CA3" w:rsidRDefault="00D06CA3" w:rsidP="00FE55BF">
            <w:r>
              <w:t>float</w:t>
            </w:r>
          </w:p>
        </w:tc>
        <w:tc>
          <w:tcPr>
            <w:tcW w:w="1742" w:type="dxa"/>
            <w:tcBorders>
              <w:top w:val="single" w:sz="4" w:space="0" w:color="auto"/>
              <w:left w:val="single" w:sz="4" w:space="0" w:color="auto"/>
              <w:bottom w:val="single" w:sz="4" w:space="0" w:color="auto"/>
              <w:right w:val="single" w:sz="4" w:space="0" w:color="auto"/>
            </w:tcBorders>
          </w:tcPr>
          <w:p w14:paraId="7BFF475C" w14:textId="77777777" w:rsidR="00D06CA3" w:rsidRDefault="00D06CA3" w:rsidP="00FE55BF">
            <w:r>
              <w:t>Is a digit</w:t>
            </w:r>
          </w:p>
        </w:tc>
        <w:tc>
          <w:tcPr>
            <w:tcW w:w="2074" w:type="dxa"/>
            <w:tcBorders>
              <w:top w:val="single" w:sz="4" w:space="0" w:color="auto"/>
              <w:left w:val="single" w:sz="4" w:space="0" w:color="auto"/>
              <w:bottom w:val="single" w:sz="4" w:space="0" w:color="auto"/>
              <w:right w:val="single" w:sz="4" w:space="0" w:color="auto"/>
            </w:tcBorders>
          </w:tcPr>
          <w:p w14:paraId="0B619AC6" w14:textId="77777777" w:rsidR="00D06CA3" w:rsidRDefault="00D06CA3" w:rsidP="00FE55BF">
            <w:r>
              <w:t>50.2</w:t>
            </w:r>
          </w:p>
        </w:tc>
        <w:tc>
          <w:tcPr>
            <w:tcW w:w="1651" w:type="dxa"/>
            <w:tcBorders>
              <w:top w:val="single" w:sz="4" w:space="0" w:color="auto"/>
              <w:left w:val="single" w:sz="4" w:space="0" w:color="auto"/>
              <w:bottom w:val="single" w:sz="4" w:space="0" w:color="auto"/>
              <w:right w:val="single" w:sz="4" w:space="0" w:color="auto"/>
            </w:tcBorders>
          </w:tcPr>
          <w:p w14:paraId="3A7B50CF" w14:textId="77777777" w:rsidR="00D06CA3" w:rsidRDefault="00D06CA3" w:rsidP="00FE55BF">
            <w:r>
              <w:t>Stores the third of a competitor’s 3 climb times  to a csv file and can be used later in reports</w:t>
            </w:r>
          </w:p>
        </w:tc>
      </w:tr>
    </w:tbl>
    <w:p w14:paraId="1E25F068" w14:textId="77777777" w:rsidR="00D06CA3" w:rsidRDefault="00D06CA3" w:rsidP="00D06CA3"/>
    <w:p w14:paraId="30849103" w14:textId="77777777" w:rsidR="00D06CA3" w:rsidRDefault="00D06CA3" w:rsidP="00D06CA3"/>
    <w:p w14:paraId="68BBE1A6" w14:textId="77777777" w:rsidR="00D06CA3" w:rsidRPr="001C09F4" w:rsidRDefault="00D06CA3" w:rsidP="001C09F4">
      <w:pPr>
        <w:pStyle w:val="Heading1"/>
        <w:rPr>
          <w:b/>
          <w:i/>
          <w:sz w:val="28"/>
          <w:u w:val="single"/>
        </w:rPr>
      </w:pPr>
      <w:bookmarkStart w:id="8" w:name="_Toc5793034"/>
      <w:r w:rsidRPr="001C09F4">
        <w:rPr>
          <w:b/>
          <w:i/>
          <w:sz w:val="28"/>
          <w:u w:val="single"/>
        </w:rPr>
        <w:t>Inputs</w:t>
      </w:r>
      <w:bookmarkEnd w:id="8"/>
    </w:p>
    <w:p w14:paraId="0ACC9B0A" w14:textId="77777777" w:rsidR="00D06CA3" w:rsidRDefault="00D06CA3" w:rsidP="00D06CA3">
      <w:pPr>
        <w:rPr>
          <w:sz w:val="24"/>
          <w:szCs w:val="32"/>
        </w:rPr>
      </w:pPr>
      <w:r>
        <w:rPr>
          <w:sz w:val="24"/>
          <w:szCs w:val="32"/>
        </w:rPr>
        <w:t xml:space="preserve">The user will be required to enter in a number of competitor details such as their first and last names and their postcode. This will be done by the system prompting them to input a certain piece of data which the will have space below to enter it in. The user will also have to input their username and password when logging onto the system which the system will also prompt them to enter in the data. 3 different reaction times will also be under took by the competitor these will consist of 3 short tests in which the user will have to press a certain letter or number. The user will be required to complete this as fast as possible and their average score of 3 attempts per test will be shown to the competitor before being stored. </w:t>
      </w:r>
    </w:p>
    <w:p w14:paraId="66647A2A" w14:textId="77777777" w:rsidR="00D06CA3" w:rsidRPr="001C09F4" w:rsidRDefault="00D06CA3" w:rsidP="001C09F4">
      <w:pPr>
        <w:pStyle w:val="Heading1"/>
        <w:rPr>
          <w:b/>
          <w:i/>
          <w:sz w:val="28"/>
          <w:u w:val="single"/>
        </w:rPr>
      </w:pPr>
      <w:bookmarkStart w:id="9" w:name="_Toc5793035"/>
      <w:r w:rsidRPr="001C09F4">
        <w:rPr>
          <w:b/>
          <w:i/>
          <w:sz w:val="28"/>
          <w:u w:val="single"/>
        </w:rPr>
        <w:t>Storage</w:t>
      </w:r>
      <w:bookmarkEnd w:id="9"/>
    </w:p>
    <w:p w14:paraId="37AF8B8E" w14:textId="77777777" w:rsidR="00D06CA3" w:rsidRDefault="00D06CA3" w:rsidP="00D06CA3">
      <w:pPr>
        <w:rPr>
          <w:sz w:val="24"/>
          <w:szCs w:val="32"/>
        </w:rPr>
      </w:pPr>
      <w:r>
        <w:rPr>
          <w:sz w:val="24"/>
          <w:szCs w:val="32"/>
        </w:rPr>
        <w:t>All competitor details will be stored into a single csv file by the system. This allows the system to use this information stored in the file to generate reports based on that information and identify and use an individual competitor’s details. The information that is stored in the csv file is the competitor’s:</w:t>
      </w:r>
    </w:p>
    <w:p w14:paraId="64898872" w14:textId="77777777" w:rsidR="00D06CA3" w:rsidRDefault="00D06CA3" w:rsidP="00D06CA3">
      <w:pPr>
        <w:pStyle w:val="ListParagraph"/>
        <w:numPr>
          <w:ilvl w:val="0"/>
          <w:numId w:val="1"/>
        </w:numPr>
        <w:rPr>
          <w:sz w:val="24"/>
          <w:szCs w:val="32"/>
        </w:rPr>
      </w:pPr>
      <w:r>
        <w:rPr>
          <w:sz w:val="24"/>
          <w:szCs w:val="32"/>
        </w:rPr>
        <w:t>First Name</w:t>
      </w:r>
    </w:p>
    <w:p w14:paraId="0B4470A8" w14:textId="77777777" w:rsidR="00D06CA3" w:rsidRDefault="00D06CA3" w:rsidP="00D06CA3">
      <w:pPr>
        <w:pStyle w:val="ListParagraph"/>
        <w:numPr>
          <w:ilvl w:val="0"/>
          <w:numId w:val="1"/>
        </w:numPr>
        <w:rPr>
          <w:sz w:val="24"/>
          <w:szCs w:val="32"/>
        </w:rPr>
      </w:pPr>
      <w:r>
        <w:rPr>
          <w:sz w:val="24"/>
          <w:szCs w:val="32"/>
        </w:rPr>
        <w:t>Last Name</w:t>
      </w:r>
    </w:p>
    <w:p w14:paraId="5BA29E71" w14:textId="77777777" w:rsidR="00D06CA3" w:rsidRDefault="00D06CA3" w:rsidP="00D06CA3">
      <w:pPr>
        <w:pStyle w:val="ListParagraph"/>
        <w:numPr>
          <w:ilvl w:val="0"/>
          <w:numId w:val="1"/>
        </w:numPr>
        <w:rPr>
          <w:sz w:val="24"/>
          <w:szCs w:val="32"/>
        </w:rPr>
      </w:pPr>
      <w:r>
        <w:rPr>
          <w:sz w:val="24"/>
          <w:szCs w:val="32"/>
        </w:rPr>
        <w:t>Competitor Number</w:t>
      </w:r>
    </w:p>
    <w:p w14:paraId="08A544D9" w14:textId="77777777" w:rsidR="00D06CA3" w:rsidRDefault="00D06CA3" w:rsidP="00D06CA3">
      <w:pPr>
        <w:pStyle w:val="ListParagraph"/>
        <w:numPr>
          <w:ilvl w:val="0"/>
          <w:numId w:val="1"/>
        </w:numPr>
        <w:rPr>
          <w:sz w:val="24"/>
          <w:szCs w:val="32"/>
        </w:rPr>
      </w:pPr>
      <w:r>
        <w:rPr>
          <w:sz w:val="24"/>
          <w:szCs w:val="32"/>
        </w:rPr>
        <w:lastRenderedPageBreak/>
        <w:t>Postcode</w:t>
      </w:r>
    </w:p>
    <w:p w14:paraId="474EEC9B" w14:textId="77777777" w:rsidR="00D06CA3" w:rsidRDefault="00D06CA3" w:rsidP="00D06CA3">
      <w:pPr>
        <w:pStyle w:val="ListParagraph"/>
        <w:numPr>
          <w:ilvl w:val="0"/>
          <w:numId w:val="1"/>
        </w:numPr>
        <w:rPr>
          <w:sz w:val="24"/>
          <w:szCs w:val="32"/>
        </w:rPr>
      </w:pPr>
      <w:r>
        <w:rPr>
          <w:sz w:val="24"/>
          <w:szCs w:val="32"/>
        </w:rPr>
        <w:t>Phone Number</w:t>
      </w:r>
    </w:p>
    <w:p w14:paraId="39D7E3DB" w14:textId="77777777" w:rsidR="00D06CA3" w:rsidRPr="004B5BF7" w:rsidRDefault="00D06CA3" w:rsidP="00D06CA3">
      <w:pPr>
        <w:pStyle w:val="ListParagraph"/>
        <w:numPr>
          <w:ilvl w:val="0"/>
          <w:numId w:val="1"/>
        </w:numPr>
        <w:rPr>
          <w:sz w:val="24"/>
          <w:szCs w:val="32"/>
        </w:rPr>
      </w:pPr>
      <w:r>
        <w:rPr>
          <w:sz w:val="24"/>
          <w:szCs w:val="32"/>
        </w:rPr>
        <w:t>Email Address</w:t>
      </w:r>
    </w:p>
    <w:p w14:paraId="2A4D1177" w14:textId="77777777" w:rsidR="00D06CA3" w:rsidRDefault="00D06CA3" w:rsidP="00D06CA3">
      <w:pPr>
        <w:pStyle w:val="ListParagraph"/>
        <w:numPr>
          <w:ilvl w:val="0"/>
          <w:numId w:val="1"/>
        </w:numPr>
        <w:rPr>
          <w:sz w:val="24"/>
          <w:szCs w:val="32"/>
        </w:rPr>
      </w:pPr>
      <w:r>
        <w:rPr>
          <w:sz w:val="24"/>
          <w:szCs w:val="32"/>
        </w:rPr>
        <w:t>3 Separate Climb Times</w:t>
      </w:r>
    </w:p>
    <w:p w14:paraId="69A3D1F4" w14:textId="77777777" w:rsidR="00D06CA3" w:rsidRDefault="00D06CA3" w:rsidP="00D06CA3">
      <w:pPr>
        <w:rPr>
          <w:sz w:val="24"/>
          <w:szCs w:val="32"/>
        </w:rPr>
      </w:pPr>
      <w:r>
        <w:rPr>
          <w:sz w:val="24"/>
          <w:szCs w:val="32"/>
        </w:rPr>
        <w:t>The competitor will also have their 3 separate reaction time scores recorded in the csv file along with the rest of their details. The 3 times are as follows:</w:t>
      </w:r>
    </w:p>
    <w:p w14:paraId="4CBA61AB" w14:textId="77777777" w:rsidR="00D06CA3" w:rsidRDefault="00D06CA3" w:rsidP="00D06CA3">
      <w:pPr>
        <w:pStyle w:val="ListParagraph"/>
        <w:numPr>
          <w:ilvl w:val="0"/>
          <w:numId w:val="2"/>
        </w:numPr>
        <w:rPr>
          <w:sz w:val="24"/>
          <w:szCs w:val="32"/>
        </w:rPr>
      </w:pPr>
      <w:r w:rsidRPr="004B5BF7">
        <w:rPr>
          <w:sz w:val="24"/>
          <w:szCs w:val="32"/>
        </w:rPr>
        <w:t>Press Enter When A Word Appears</w:t>
      </w:r>
    </w:p>
    <w:p w14:paraId="2541C9C5" w14:textId="77777777" w:rsidR="00D06CA3" w:rsidRDefault="00D06CA3" w:rsidP="00D06CA3">
      <w:pPr>
        <w:pStyle w:val="ListParagraph"/>
        <w:numPr>
          <w:ilvl w:val="0"/>
          <w:numId w:val="2"/>
        </w:numPr>
        <w:rPr>
          <w:sz w:val="24"/>
          <w:szCs w:val="32"/>
        </w:rPr>
      </w:pPr>
      <w:r>
        <w:rPr>
          <w:sz w:val="24"/>
          <w:szCs w:val="32"/>
        </w:rPr>
        <w:t>Press Enter When A Particular Number Appears In A Sequence</w:t>
      </w:r>
    </w:p>
    <w:p w14:paraId="67E64C93" w14:textId="77777777" w:rsidR="00D06CA3" w:rsidRDefault="00D06CA3" w:rsidP="00D06CA3">
      <w:pPr>
        <w:pStyle w:val="ListParagraph"/>
        <w:numPr>
          <w:ilvl w:val="0"/>
          <w:numId w:val="2"/>
        </w:numPr>
        <w:rPr>
          <w:sz w:val="24"/>
          <w:szCs w:val="32"/>
        </w:rPr>
      </w:pPr>
      <w:r>
        <w:rPr>
          <w:sz w:val="24"/>
          <w:szCs w:val="32"/>
        </w:rPr>
        <w:t>Enter In A Series Of Characters</w:t>
      </w:r>
    </w:p>
    <w:p w14:paraId="0914A495" w14:textId="77777777" w:rsidR="00D06CA3" w:rsidRPr="001C09F4" w:rsidRDefault="00D06CA3" w:rsidP="001C09F4">
      <w:pPr>
        <w:pStyle w:val="Heading1"/>
        <w:rPr>
          <w:b/>
          <w:i/>
          <w:u w:val="single"/>
        </w:rPr>
      </w:pPr>
      <w:bookmarkStart w:id="10" w:name="_Toc5793036"/>
      <w:r w:rsidRPr="001C09F4">
        <w:rPr>
          <w:b/>
          <w:i/>
          <w:u w:val="single"/>
        </w:rPr>
        <w:t>Outputs</w:t>
      </w:r>
      <w:bookmarkEnd w:id="10"/>
    </w:p>
    <w:p w14:paraId="77FAA14C" w14:textId="77777777" w:rsidR="00D06CA3" w:rsidRPr="009D6A7B" w:rsidRDefault="00D06CA3" w:rsidP="009D6A7B">
      <w:pPr>
        <w:pStyle w:val="Heading1"/>
        <w:rPr>
          <w:b/>
          <w:i/>
          <w:sz w:val="24"/>
          <w:u w:val="single"/>
        </w:rPr>
      </w:pPr>
      <w:bookmarkStart w:id="11" w:name="_Toc5793037"/>
      <w:r w:rsidRPr="009D6A7B">
        <w:rPr>
          <w:b/>
          <w:i/>
          <w:sz w:val="24"/>
          <w:u w:val="single"/>
        </w:rPr>
        <w:t>Reports</w:t>
      </w:r>
      <w:bookmarkEnd w:id="11"/>
    </w:p>
    <w:p w14:paraId="650AD126" w14:textId="77777777" w:rsidR="00D06CA3" w:rsidRDefault="00D06CA3" w:rsidP="00D06CA3">
      <w:pPr>
        <w:rPr>
          <w:sz w:val="24"/>
          <w:szCs w:val="32"/>
        </w:rPr>
      </w:pPr>
      <w:r>
        <w:rPr>
          <w:sz w:val="24"/>
          <w:szCs w:val="32"/>
        </w:rPr>
        <w:t>The system will also produce a summary report of each competitor’s data which consists of a summary of their name, competitor number and results from both their reaction time tests and climb times.</w:t>
      </w:r>
    </w:p>
    <w:p w14:paraId="6B069869" w14:textId="77777777" w:rsidR="00D06CA3" w:rsidRPr="004B5BF7" w:rsidRDefault="00D06CA3" w:rsidP="00D06CA3">
      <w:pPr>
        <w:rPr>
          <w:sz w:val="24"/>
          <w:szCs w:val="32"/>
        </w:rPr>
      </w:pPr>
      <w:r>
        <w:rPr>
          <w:sz w:val="24"/>
          <w:szCs w:val="32"/>
        </w:rPr>
        <w:t>Another report is a leader board produced from a score from both the reaction times and the climb times. This is an overall score and the top will be the person with the highest and the bottom will be the person with the lowest.</w:t>
      </w:r>
    </w:p>
    <w:p w14:paraId="7711ECC7" w14:textId="77777777" w:rsidR="00D06CA3" w:rsidRDefault="00D06CA3" w:rsidP="00D06CA3">
      <w:pPr>
        <w:rPr>
          <w:sz w:val="24"/>
        </w:rPr>
      </w:pPr>
      <w:r w:rsidRPr="00EF2FD9">
        <w:rPr>
          <w:sz w:val="24"/>
        </w:rPr>
        <w:t>Another report will create a leader board that is based solely on the results of</w:t>
      </w:r>
      <w:r>
        <w:rPr>
          <w:sz w:val="24"/>
        </w:rPr>
        <w:t xml:space="preserve"> the reaction time tests and will therefore be a reaction test leader board</w:t>
      </w:r>
    </w:p>
    <w:p w14:paraId="05B57938" w14:textId="77777777" w:rsidR="00D06CA3" w:rsidRDefault="00D06CA3" w:rsidP="00D06CA3">
      <w:pPr>
        <w:rPr>
          <w:sz w:val="24"/>
          <w:szCs w:val="32"/>
        </w:rPr>
      </w:pPr>
      <w:r>
        <w:rPr>
          <w:sz w:val="24"/>
          <w:szCs w:val="32"/>
        </w:rPr>
        <w:t>Similarly, the final report will be based on the results of the climbs and will not include the reaction time test. This allows competitors to see where they place in individual sections of the competition.</w:t>
      </w:r>
    </w:p>
    <w:p w14:paraId="1DF8149D" w14:textId="77777777" w:rsidR="00D06CA3" w:rsidRDefault="00D06CA3" w:rsidP="00D06CA3">
      <w:pPr>
        <w:rPr>
          <w:sz w:val="24"/>
          <w:szCs w:val="32"/>
        </w:rPr>
      </w:pPr>
    </w:p>
    <w:p w14:paraId="0773CF20" w14:textId="77777777" w:rsidR="009D6A7B" w:rsidRDefault="009D6A7B" w:rsidP="007A116A">
      <w:pPr>
        <w:pStyle w:val="Heading1"/>
        <w:rPr>
          <w:b/>
          <w:i/>
          <w:u w:val="single"/>
        </w:rPr>
      </w:pPr>
    </w:p>
    <w:p w14:paraId="2186EF83" w14:textId="77777777" w:rsidR="009D6A7B" w:rsidRDefault="009D6A7B" w:rsidP="007A116A">
      <w:pPr>
        <w:pStyle w:val="Heading1"/>
        <w:rPr>
          <w:b/>
          <w:i/>
          <w:u w:val="single"/>
        </w:rPr>
      </w:pPr>
    </w:p>
    <w:p w14:paraId="65540A3B" w14:textId="77777777" w:rsidR="009D6A7B" w:rsidRDefault="009D6A7B" w:rsidP="007A116A">
      <w:pPr>
        <w:pStyle w:val="Heading1"/>
        <w:rPr>
          <w:b/>
          <w:i/>
          <w:u w:val="single"/>
        </w:rPr>
      </w:pPr>
    </w:p>
    <w:p w14:paraId="42DE3127" w14:textId="40E1DC91" w:rsidR="009D6A7B" w:rsidRDefault="009D6A7B" w:rsidP="007A116A">
      <w:pPr>
        <w:pStyle w:val="Heading1"/>
        <w:rPr>
          <w:b/>
          <w:i/>
          <w:u w:val="single"/>
        </w:rPr>
      </w:pPr>
    </w:p>
    <w:p w14:paraId="33D78BC1" w14:textId="7CCBA9E2" w:rsidR="009D6A7B" w:rsidRDefault="009D6A7B" w:rsidP="009D6A7B"/>
    <w:p w14:paraId="2C41384A" w14:textId="2B913928" w:rsidR="009D6A7B" w:rsidRDefault="009D6A7B" w:rsidP="009D6A7B"/>
    <w:p w14:paraId="7D4A7D8F" w14:textId="7A6829F0" w:rsidR="009D6A7B" w:rsidRDefault="009D6A7B" w:rsidP="009D6A7B"/>
    <w:p w14:paraId="091DD1AE" w14:textId="77777777" w:rsidR="009D6A7B" w:rsidRPr="009D6A7B" w:rsidRDefault="009D6A7B" w:rsidP="009D6A7B"/>
    <w:p w14:paraId="513B9883" w14:textId="1E51CACF" w:rsidR="0002639A" w:rsidRDefault="00E319CD" w:rsidP="007A116A">
      <w:pPr>
        <w:pStyle w:val="Heading1"/>
        <w:rPr>
          <w:b/>
          <w:i/>
          <w:u w:val="single"/>
        </w:rPr>
      </w:pPr>
      <w:bookmarkStart w:id="12" w:name="_Toc5793038"/>
      <w:r w:rsidRPr="007A116A">
        <w:rPr>
          <w:b/>
          <w:i/>
          <w:u w:val="single"/>
        </w:rPr>
        <w:lastRenderedPageBreak/>
        <w:t>Navigation Drawings</w:t>
      </w:r>
      <w:bookmarkEnd w:id="12"/>
    </w:p>
    <w:p w14:paraId="79AAE956" w14:textId="74C7FFF4" w:rsidR="001C09F4" w:rsidRDefault="001C09F4" w:rsidP="001C09F4"/>
    <w:p w14:paraId="79480DA6" w14:textId="37B322FC" w:rsidR="001C09F4" w:rsidRPr="001C09F4" w:rsidRDefault="001C09F4" w:rsidP="001C09F4">
      <w:pPr>
        <w:pStyle w:val="Heading1"/>
        <w:rPr>
          <w:b/>
          <w:i/>
          <w:sz w:val="28"/>
          <w:u w:val="single"/>
        </w:rPr>
      </w:pPr>
      <w:bookmarkStart w:id="13" w:name="_Toc5793039"/>
      <w:r w:rsidRPr="007A116A">
        <w:rPr>
          <w:b/>
          <w:i/>
          <w:noProof/>
          <w:u w:val="single"/>
          <w:lang w:eastAsia="en-GB"/>
        </w:rPr>
        <w:drawing>
          <wp:anchor distT="0" distB="0" distL="114300" distR="114300" simplePos="0" relativeHeight="251663360" behindDoc="0" locked="0" layoutInCell="1" allowOverlap="1" wp14:anchorId="2998B9C4" wp14:editId="5F0CE38F">
            <wp:simplePos x="0" y="0"/>
            <wp:positionH relativeFrom="margin">
              <wp:align>center</wp:align>
            </wp:positionH>
            <wp:positionV relativeFrom="paragraph">
              <wp:posOffset>166370</wp:posOffset>
            </wp:positionV>
            <wp:extent cx="3742055" cy="4476750"/>
            <wp:effectExtent l="0" t="5397" r="5397" b="5398"/>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 on.jpeg"/>
                    <pic:cNvPicPr/>
                  </pic:nvPicPr>
                  <pic:blipFill rotWithShape="1">
                    <a:blip r:embed="rId11" cstate="print">
                      <a:extLst>
                        <a:ext uri="{28A0092B-C50C-407E-A947-70E740481C1C}">
                          <a14:useLocalDpi xmlns:a14="http://schemas.microsoft.com/office/drawing/2010/main" val="0"/>
                        </a:ext>
                      </a:extLst>
                    </a:blip>
                    <a:srcRect l="34711" t="5317" b="37887"/>
                    <a:stretch/>
                  </pic:blipFill>
                  <pic:spPr bwMode="auto">
                    <a:xfrm rot="16200000">
                      <a:off x="0" y="0"/>
                      <a:ext cx="3742055" cy="447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09F4">
        <w:rPr>
          <w:b/>
          <w:i/>
          <w:sz w:val="28"/>
          <w:u w:val="single"/>
        </w:rPr>
        <w:t>Draft Drawings</w:t>
      </w:r>
      <w:bookmarkEnd w:id="13"/>
    </w:p>
    <w:p w14:paraId="7656AC62" w14:textId="77777777" w:rsidR="0002639A" w:rsidRDefault="0002639A" w:rsidP="0002639A"/>
    <w:p w14:paraId="4D2BEEAC" w14:textId="52F1E3E6" w:rsidR="00391764" w:rsidRDefault="00391764">
      <w:r>
        <w:rPr>
          <w:noProof/>
          <w:lang w:eastAsia="en-GB"/>
        </w:rPr>
        <w:drawing>
          <wp:anchor distT="0" distB="0" distL="114300" distR="114300" simplePos="0" relativeHeight="251675648" behindDoc="0" locked="0" layoutInCell="1" allowOverlap="1" wp14:anchorId="151ADFA6" wp14:editId="6341F527">
            <wp:simplePos x="0" y="0"/>
            <wp:positionH relativeFrom="margin">
              <wp:align>center</wp:align>
            </wp:positionH>
            <wp:positionV relativeFrom="paragraph">
              <wp:posOffset>3614420</wp:posOffset>
            </wp:positionV>
            <wp:extent cx="4547235" cy="4121785"/>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n0001.jpg"/>
                    <pic:cNvPicPr/>
                  </pic:nvPicPr>
                  <pic:blipFill>
                    <a:blip r:embed="rId12" cstate="print">
                      <a:extLst>
                        <a:ext uri="{BEBA8EAE-BF5A-486C-A8C5-ECC9F3942E4B}">
                          <a14:imgProps xmlns:a14="http://schemas.microsoft.com/office/drawing/2010/main">
                            <a14:imgLayer r:embed="rId13">
                              <a14:imgEffect>
                                <a14:brightnessContrast contrast="-49000"/>
                              </a14:imgEffect>
                            </a14:imgLayer>
                          </a14:imgProps>
                        </a:ext>
                        <a:ext uri="{28A0092B-C50C-407E-A947-70E740481C1C}">
                          <a14:useLocalDpi xmlns:a14="http://schemas.microsoft.com/office/drawing/2010/main" val="0"/>
                        </a:ext>
                      </a:extLst>
                    </a:blip>
                    <a:stretch>
                      <a:fillRect/>
                    </a:stretch>
                  </pic:blipFill>
                  <pic:spPr>
                    <a:xfrm>
                      <a:off x="0" y="0"/>
                      <a:ext cx="4547235" cy="4121785"/>
                    </a:xfrm>
                    <a:prstGeom prst="rect">
                      <a:avLst/>
                    </a:prstGeom>
                  </pic:spPr>
                </pic:pic>
              </a:graphicData>
            </a:graphic>
            <wp14:sizeRelH relativeFrom="page">
              <wp14:pctWidth>0</wp14:pctWidth>
            </wp14:sizeRelH>
            <wp14:sizeRelV relativeFrom="page">
              <wp14:pctHeight>0</wp14:pctHeight>
            </wp14:sizeRelV>
          </wp:anchor>
        </w:drawing>
      </w:r>
      <w:r>
        <w:br w:type="page"/>
      </w:r>
    </w:p>
    <w:p w14:paraId="20AC30DA" w14:textId="1B6D80C6" w:rsidR="0002639A" w:rsidRDefault="00391764" w:rsidP="0002639A">
      <w:r>
        <w:rPr>
          <w:noProof/>
          <w:lang w:eastAsia="en-GB"/>
        </w:rPr>
        <w:lastRenderedPageBreak/>
        <w:drawing>
          <wp:anchor distT="0" distB="0" distL="114300" distR="114300" simplePos="0" relativeHeight="251664384" behindDoc="0" locked="0" layoutInCell="1" allowOverlap="1" wp14:anchorId="6FE36C1F" wp14:editId="2588207E">
            <wp:simplePos x="0" y="0"/>
            <wp:positionH relativeFrom="margin">
              <wp:posOffset>601980</wp:posOffset>
            </wp:positionH>
            <wp:positionV relativeFrom="paragraph">
              <wp:posOffset>1334770</wp:posOffset>
            </wp:positionV>
            <wp:extent cx="4841875" cy="3540125"/>
            <wp:effectExtent l="3175"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ering details.jpeg"/>
                    <pic:cNvPicPr/>
                  </pic:nvPicPr>
                  <pic:blipFill rotWithShape="1">
                    <a:blip r:embed="rId14" cstate="print">
                      <a:extLst>
                        <a:ext uri="{BEBA8EAE-BF5A-486C-A8C5-ECC9F3942E4B}">
                          <a14:imgProps xmlns:a14="http://schemas.microsoft.com/office/drawing/2010/main">
                            <a14:imgLayer r:embed="rId15">
                              <a14:imgEffect>
                                <a14:brightnessContrast contrast="-56000"/>
                              </a14:imgEffect>
                            </a14:imgLayer>
                          </a14:imgProps>
                        </a:ext>
                        <a:ext uri="{28A0092B-C50C-407E-A947-70E740481C1C}">
                          <a14:useLocalDpi xmlns:a14="http://schemas.microsoft.com/office/drawing/2010/main" val="0"/>
                        </a:ext>
                      </a:extLst>
                    </a:blip>
                    <a:srcRect l="15622" t="766" r="-106" b="54322"/>
                    <a:stretch/>
                  </pic:blipFill>
                  <pic:spPr bwMode="auto">
                    <a:xfrm rot="16200000">
                      <a:off x="0" y="0"/>
                      <a:ext cx="4841875" cy="354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6C285" w14:textId="37E6C076" w:rsidR="0002639A" w:rsidRDefault="0002639A" w:rsidP="0002639A"/>
    <w:p w14:paraId="37B139C4" w14:textId="5BA52B20" w:rsidR="0002639A" w:rsidRDefault="0002639A" w:rsidP="0002639A">
      <w:r>
        <w:rPr>
          <w:noProof/>
          <w:lang w:eastAsia="en-GB"/>
        </w:rPr>
        <w:drawing>
          <wp:anchor distT="0" distB="0" distL="114300" distR="114300" simplePos="0" relativeHeight="251667456" behindDoc="0" locked="0" layoutInCell="1" allowOverlap="1" wp14:anchorId="60CEFC01" wp14:editId="34504369">
            <wp:simplePos x="0" y="0"/>
            <wp:positionH relativeFrom="margin">
              <wp:posOffset>17780</wp:posOffset>
            </wp:positionH>
            <wp:positionV relativeFrom="paragraph">
              <wp:posOffset>619125</wp:posOffset>
            </wp:positionV>
            <wp:extent cx="5675630" cy="3866515"/>
            <wp:effectExtent l="9207"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ction test.jpeg"/>
                    <pic:cNvPicPr/>
                  </pic:nvPicPr>
                  <pic:blipFill rotWithShape="1">
                    <a:blip r:embed="rId16" cstate="print">
                      <a:extLst>
                        <a:ext uri="{BEBA8EAE-BF5A-486C-A8C5-ECC9F3942E4B}">
                          <a14:imgProps xmlns:a14="http://schemas.microsoft.com/office/drawing/2010/main">
                            <a14:imgLayer r:embed="rId17">
                              <a14:imgEffect>
                                <a14:brightnessContrast contrast="-56000"/>
                              </a14:imgEffect>
                            </a14:imgLayer>
                          </a14:imgProps>
                        </a:ext>
                        <a:ext uri="{28A0092B-C50C-407E-A947-70E740481C1C}">
                          <a14:useLocalDpi xmlns:a14="http://schemas.microsoft.com/office/drawing/2010/main" val="0"/>
                        </a:ext>
                      </a:extLst>
                    </a:blip>
                    <a:srcRect l="975" t="492" b="50454"/>
                    <a:stretch/>
                  </pic:blipFill>
                  <pic:spPr bwMode="auto">
                    <a:xfrm rot="16200000">
                      <a:off x="0" y="0"/>
                      <a:ext cx="5675630" cy="3866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01D8B1" w14:textId="77777777" w:rsidR="00D06CA3" w:rsidRDefault="00D06CA3" w:rsidP="00D06CA3">
      <w:pPr>
        <w:rPr>
          <w:color w:val="FF0000"/>
          <w:sz w:val="24"/>
          <w:szCs w:val="32"/>
        </w:rPr>
      </w:pPr>
    </w:p>
    <w:p w14:paraId="52E2B286" w14:textId="18BED281" w:rsidR="0002639A" w:rsidRDefault="0002639A" w:rsidP="00D06CA3">
      <w:pPr>
        <w:rPr>
          <w:b/>
          <w:i/>
          <w:sz w:val="32"/>
          <w:szCs w:val="32"/>
        </w:rPr>
      </w:pPr>
    </w:p>
    <w:p w14:paraId="5DE7AFAC" w14:textId="77777777" w:rsidR="0002639A" w:rsidRDefault="0002639A" w:rsidP="00D06CA3">
      <w:pPr>
        <w:rPr>
          <w:b/>
          <w:i/>
          <w:sz w:val="32"/>
          <w:szCs w:val="32"/>
        </w:rPr>
      </w:pPr>
    </w:p>
    <w:p w14:paraId="1C4B3007" w14:textId="1645EF6E" w:rsidR="0002639A" w:rsidRDefault="0002639A" w:rsidP="00D06CA3">
      <w:pPr>
        <w:rPr>
          <w:b/>
          <w:i/>
          <w:sz w:val="32"/>
          <w:szCs w:val="32"/>
        </w:rPr>
      </w:pPr>
    </w:p>
    <w:p w14:paraId="0B7E4E85" w14:textId="0F6FE197" w:rsidR="0002639A" w:rsidRDefault="0002639A" w:rsidP="00D06CA3">
      <w:pPr>
        <w:rPr>
          <w:b/>
          <w:i/>
          <w:sz w:val="32"/>
          <w:szCs w:val="32"/>
        </w:rPr>
      </w:pPr>
      <w:r>
        <w:rPr>
          <w:noProof/>
          <w:lang w:eastAsia="en-GB"/>
        </w:rPr>
        <w:drawing>
          <wp:anchor distT="0" distB="0" distL="114300" distR="114300" simplePos="0" relativeHeight="251666432" behindDoc="0" locked="0" layoutInCell="1" allowOverlap="1" wp14:anchorId="21D18573" wp14:editId="30D949EB">
            <wp:simplePos x="0" y="0"/>
            <wp:positionH relativeFrom="margin">
              <wp:align>center</wp:align>
            </wp:positionH>
            <wp:positionV relativeFrom="paragraph">
              <wp:posOffset>3019425</wp:posOffset>
            </wp:positionV>
            <wp:extent cx="2340610" cy="3948430"/>
            <wp:effectExtent l="0" t="381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ction test.jpeg"/>
                    <pic:cNvPicPr/>
                  </pic:nvPicPr>
                  <pic:blipFill rotWithShape="1">
                    <a:blip r:embed="rId18" cstate="print">
                      <a:extLst>
                        <a:ext uri="{BEBA8EAE-BF5A-486C-A8C5-ECC9F3942E4B}">
                          <a14:imgProps xmlns:a14="http://schemas.microsoft.com/office/drawing/2010/main">
                            <a14:imgLayer r:embed="rId17">
                              <a14:imgEffect>
                                <a14:brightnessContrast contrast="-54000"/>
                              </a14:imgEffect>
                            </a14:imgLayer>
                          </a14:imgProps>
                        </a:ext>
                        <a:ext uri="{28A0092B-C50C-407E-A947-70E740481C1C}">
                          <a14:useLocalDpi xmlns:a14="http://schemas.microsoft.com/office/drawing/2010/main" val="0"/>
                        </a:ext>
                      </a:extLst>
                    </a:blip>
                    <a:srcRect l="59162" t="49907"/>
                    <a:stretch/>
                  </pic:blipFill>
                  <pic:spPr bwMode="auto">
                    <a:xfrm rot="16200000">
                      <a:off x="0" y="0"/>
                      <a:ext cx="2340610" cy="3948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6ECDB" w14:textId="152C7CB7" w:rsidR="00391764" w:rsidRDefault="00391764" w:rsidP="00D06CA3">
      <w:pPr>
        <w:rPr>
          <w:b/>
          <w:i/>
          <w:sz w:val="32"/>
          <w:szCs w:val="32"/>
        </w:rPr>
      </w:pPr>
    </w:p>
    <w:p w14:paraId="3204E1D4" w14:textId="61B48ABB" w:rsidR="00391764" w:rsidRDefault="00391764">
      <w:pPr>
        <w:rPr>
          <w:b/>
          <w:i/>
          <w:sz w:val="32"/>
          <w:szCs w:val="32"/>
        </w:rPr>
      </w:pPr>
      <w:r>
        <w:rPr>
          <w:b/>
          <w:i/>
          <w:sz w:val="32"/>
          <w:szCs w:val="32"/>
        </w:rPr>
        <w:br w:type="page"/>
      </w:r>
    </w:p>
    <w:p w14:paraId="18FF2AF6" w14:textId="44187D6E" w:rsidR="00D06CA3" w:rsidRDefault="00391764" w:rsidP="00D06CA3">
      <w:pPr>
        <w:rPr>
          <w:b/>
          <w:i/>
          <w:sz w:val="32"/>
          <w:szCs w:val="32"/>
        </w:rPr>
      </w:pPr>
      <w:r>
        <w:rPr>
          <w:noProof/>
          <w:lang w:eastAsia="en-GB"/>
        </w:rPr>
        <w:lastRenderedPageBreak/>
        <w:drawing>
          <wp:anchor distT="0" distB="0" distL="114300" distR="114300" simplePos="0" relativeHeight="251665408" behindDoc="0" locked="0" layoutInCell="1" allowOverlap="1" wp14:anchorId="622C312B" wp14:editId="6B0644DA">
            <wp:simplePos x="0" y="0"/>
            <wp:positionH relativeFrom="margin">
              <wp:posOffset>-113030</wp:posOffset>
            </wp:positionH>
            <wp:positionV relativeFrom="paragraph">
              <wp:posOffset>1066165</wp:posOffset>
            </wp:positionV>
            <wp:extent cx="5530215" cy="3415030"/>
            <wp:effectExtent l="0" t="9207" r="4127" b="4128"/>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orts.jpeg"/>
                    <pic:cNvPicPr/>
                  </pic:nvPicPr>
                  <pic:blipFill rotWithShape="1">
                    <a:blip r:embed="rId19" cstate="print">
                      <a:extLst>
                        <a:ext uri="{BEBA8EAE-BF5A-486C-A8C5-ECC9F3942E4B}">
                          <a14:imgProps xmlns:a14="http://schemas.microsoft.com/office/drawing/2010/main">
                            <a14:imgLayer r:embed="rId20">
                              <a14:imgEffect>
                                <a14:brightnessContrast contrast="-56000"/>
                              </a14:imgEffect>
                            </a14:imgLayer>
                          </a14:imgProps>
                        </a:ext>
                        <a:ext uri="{28A0092B-C50C-407E-A947-70E740481C1C}">
                          <a14:useLocalDpi xmlns:a14="http://schemas.microsoft.com/office/drawing/2010/main" val="0"/>
                        </a:ext>
                      </a:extLst>
                    </a:blip>
                    <a:srcRect l="3507" t="56674"/>
                    <a:stretch/>
                  </pic:blipFill>
                  <pic:spPr bwMode="auto">
                    <a:xfrm rot="5400000">
                      <a:off x="0" y="0"/>
                      <a:ext cx="5530215" cy="3415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094B4D" w14:textId="77777777" w:rsidR="0002639A" w:rsidRDefault="0002639A" w:rsidP="00D06CA3">
      <w:pPr>
        <w:rPr>
          <w:b/>
          <w:i/>
          <w:sz w:val="32"/>
          <w:szCs w:val="32"/>
        </w:rPr>
      </w:pPr>
    </w:p>
    <w:p w14:paraId="339A963A" w14:textId="77777777" w:rsidR="0002639A" w:rsidRDefault="0002639A" w:rsidP="00D06CA3">
      <w:pPr>
        <w:rPr>
          <w:b/>
          <w:i/>
          <w:sz w:val="32"/>
          <w:szCs w:val="32"/>
        </w:rPr>
      </w:pPr>
    </w:p>
    <w:p w14:paraId="4C81ECF6" w14:textId="77777777" w:rsidR="0002639A" w:rsidRDefault="0002639A" w:rsidP="00D06CA3">
      <w:pPr>
        <w:rPr>
          <w:b/>
          <w:i/>
          <w:sz w:val="32"/>
          <w:szCs w:val="32"/>
        </w:rPr>
      </w:pPr>
    </w:p>
    <w:p w14:paraId="2F6C748E" w14:textId="77777777" w:rsidR="0002639A" w:rsidRDefault="0002639A" w:rsidP="00D06CA3">
      <w:pPr>
        <w:rPr>
          <w:b/>
          <w:i/>
          <w:sz w:val="32"/>
          <w:szCs w:val="32"/>
        </w:rPr>
      </w:pPr>
    </w:p>
    <w:p w14:paraId="6EC04798" w14:textId="77777777" w:rsidR="0002639A" w:rsidRDefault="0002639A" w:rsidP="00D06CA3">
      <w:pPr>
        <w:rPr>
          <w:b/>
          <w:i/>
          <w:sz w:val="32"/>
          <w:szCs w:val="32"/>
        </w:rPr>
      </w:pPr>
    </w:p>
    <w:p w14:paraId="61879484" w14:textId="77777777" w:rsidR="0002639A" w:rsidRDefault="0002639A" w:rsidP="00D06CA3">
      <w:pPr>
        <w:rPr>
          <w:b/>
          <w:i/>
          <w:sz w:val="32"/>
          <w:szCs w:val="32"/>
        </w:rPr>
      </w:pPr>
    </w:p>
    <w:p w14:paraId="2959875D" w14:textId="77777777" w:rsidR="0002639A" w:rsidRDefault="0002639A" w:rsidP="00D06CA3">
      <w:pPr>
        <w:rPr>
          <w:b/>
          <w:i/>
          <w:sz w:val="32"/>
          <w:szCs w:val="32"/>
        </w:rPr>
      </w:pPr>
    </w:p>
    <w:p w14:paraId="6AAAB47A" w14:textId="77777777" w:rsidR="0002639A" w:rsidRDefault="0002639A" w:rsidP="00D06CA3">
      <w:pPr>
        <w:rPr>
          <w:b/>
          <w:i/>
          <w:sz w:val="32"/>
          <w:szCs w:val="32"/>
        </w:rPr>
      </w:pPr>
    </w:p>
    <w:p w14:paraId="31DAA747" w14:textId="77777777" w:rsidR="0002639A" w:rsidRDefault="0002639A" w:rsidP="00D06CA3">
      <w:pPr>
        <w:rPr>
          <w:b/>
          <w:i/>
          <w:sz w:val="32"/>
          <w:szCs w:val="32"/>
        </w:rPr>
      </w:pPr>
    </w:p>
    <w:p w14:paraId="2C502B68" w14:textId="77777777" w:rsidR="0002639A" w:rsidRDefault="0002639A" w:rsidP="00D06CA3">
      <w:pPr>
        <w:rPr>
          <w:b/>
          <w:i/>
          <w:sz w:val="32"/>
          <w:szCs w:val="32"/>
        </w:rPr>
      </w:pPr>
    </w:p>
    <w:p w14:paraId="1A9DFBBE" w14:textId="77777777" w:rsidR="0002639A" w:rsidRDefault="0002639A" w:rsidP="00D06CA3">
      <w:pPr>
        <w:rPr>
          <w:b/>
          <w:i/>
          <w:sz w:val="32"/>
          <w:szCs w:val="32"/>
        </w:rPr>
      </w:pPr>
    </w:p>
    <w:p w14:paraId="39CF5C06" w14:textId="77777777" w:rsidR="0002639A" w:rsidRDefault="0002639A" w:rsidP="00D06CA3">
      <w:pPr>
        <w:rPr>
          <w:b/>
          <w:i/>
          <w:sz w:val="32"/>
          <w:szCs w:val="32"/>
        </w:rPr>
      </w:pPr>
    </w:p>
    <w:p w14:paraId="630A2E44" w14:textId="77777777" w:rsidR="0002639A" w:rsidRDefault="0002639A" w:rsidP="00D06CA3">
      <w:pPr>
        <w:rPr>
          <w:b/>
          <w:i/>
          <w:sz w:val="32"/>
          <w:szCs w:val="32"/>
        </w:rPr>
      </w:pPr>
    </w:p>
    <w:p w14:paraId="189DC99C" w14:textId="77777777" w:rsidR="0002639A" w:rsidRDefault="0002639A" w:rsidP="00D06CA3">
      <w:pPr>
        <w:rPr>
          <w:b/>
          <w:i/>
          <w:sz w:val="32"/>
          <w:szCs w:val="32"/>
        </w:rPr>
      </w:pPr>
    </w:p>
    <w:p w14:paraId="784C3684" w14:textId="77777777" w:rsidR="0002639A" w:rsidRDefault="0002639A" w:rsidP="00D06CA3">
      <w:pPr>
        <w:rPr>
          <w:b/>
          <w:i/>
          <w:sz w:val="32"/>
          <w:szCs w:val="32"/>
        </w:rPr>
      </w:pPr>
    </w:p>
    <w:p w14:paraId="1ED465C8" w14:textId="24C0E2B2" w:rsidR="0002639A" w:rsidRDefault="0002639A" w:rsidP="00D06CA3">
      <w:pPr>
        <w:rPr>
          <w:b/>
          <w:i/>
          <w:sz w:val="32"/>
          <w:szCs w:val="32"/>
        </w:rPr>
      </w:pPr>
    </w:p>
    <w:p w14:paraId="16C58EF9" w14:textId="14DB62AC" w:rsidR="00391764" w:rsidRDefault="00391764" w:rsidP="00D06CA3">
      <w:pPr>
        <w:rPr>
          <w:b/>
          <w:i/>
          <w:sz w:val="32"/>
          <w:szCs w:val="32"/>
        </w:rPr>
      </w:pPr>
    </w:p>
    <w:p w14:paraId="3F652066" w14:textId="2598C093" w:rsidR="00391764" w:rsidRDefault="00391764" w:rsidP="00D06CA3">
      <w:pPr>
        <w:rPr>
          <w:b/>
          <w:i/>
          <w:sz w:val="32"/>
          <w:szCs w:val="32"/>
        </w:rPr>
      </w:pPr>
    </w:p>
    <w:p w14:paraId="702080DF" w14:textId="29FCD111" w:rsidR="00391764" w:rsidRDefault="00391764" w:rsidP="00D06CA3">
      <w:pPr>
        <w:rPr>
          <w:b/>
          <w:i/>
          <w:sz w:val="32"/>
          <w:szCs w:val="32"/>
        </w:rPr>
      </w:pPr>
    </w:p>
    <w:p w14:paraId="62ED3BEF" w14:textId="422139F5" w:rsidR="00391764" w:rsidRDefault="00391764" w:rsidP="00D06CA3">
      <w:pPr>
        <w:rPr>
          <w:b/>
          <w:i/>
          <w:sz w:val="32"/>
          <w:szCs w:val="32"/>
        </w:rPr>
      </w:pPr>
    </w:p>
    <w:p w14:paraId="0FB948B2" w14:textId="52267C3A" w:rsidR="00391764" w:rsidRDefault="00391764" w:rsidP="00D06CA3">
      <w:pPr>
        <w:rPr>
          <w:b/>
          <w:i/>
          <w:sz w:val="32"/>
          <w:szCs w:val="32"/>
        </w:rPr>
      </w:pPr>
    </w:p>
    <w:p w14:paraId="29789351" w14:textId="11B84087" w:rsidR="00391764" w:rsidRDefault="00391764" w:rsidP="00D06CA3">
      <w:pPr>
        <w:rPr>
          <w:b/>
          <w:i/>
          <w:sz w:val="32"/>
          <w:szCs w:val="32"/>
        </w:rPr>
      </w:pPr>
    </w:p>
    <w:p w14:paraId="3582DE5D" w14:textId="77777777" w:rsidR="00AC2B2C" w:rsidRDefault="00AC2B2C" w:rsidP="0002639A">
      <w:pPr>
        <w:rPr>
          <w:b/>
          <w:i/>
          <w:sz w:val="32"/>
          <w:szCs w:val="32"/>
        </w:rPr>
      </w:pPr>
    </w:p>
    <w:p w14:paraId="55517F00" w14:textId="0CD3D444" w:rsidR="0002639A" w:rsidRPr="00AC2B2C" w:rsidRDefault="00AC2B2C" w:rsidP="00AC2B2C">
      <w:pPr>
        <w:pStyle w:val="Heading1"/>
        <w:rPr>
          <w:b/>
          <w:i/>
          <w:sz w:val="28"/>
          <w:u w:val="single"/>
        </w:rPr>
      </w:pPr>
      <w:bookmarkStart w:id="14" w:name="_Toc5793040"/>
      <w:r w:rsidRPr="00AC2B2C">
        <w:rPr>
          <w:b/>
          <w:i/>
          <w:sz w:val="28"/>
          <w:u w:val="single"/>
        </w:rPr>
        <w:lastRenderedPageBreak/>
        <w:t>Digital Navigation Drawings</w:t>
      </w:r>
      <w:bookmarkEnd w:id="14"/>
    </w:p>
    <w:p w14:paraId="23D7AF13" w14:textId="77777777" w:rsidR="001C09F4" w:rsidRDefault="001C09F4" w:rsidP="0002639A"/>
    <w:p w14:paraId="3281F892" w14:textId="77777777" w:rsidR="0002639A" w:rsidRDefault="0002639A" w:rsidP="0002639A">
      <w:r>
        <w:rPr>
          <w:noProof/>
          <w:lang w:eastAsia="en-GB"/>
        </w:rPr>
        <mc:AlternateContent>
          <mc:Choice Requires="wps">
            <w:drawing>
              <wp:anchor distT="0" distB="0" distL="114300" distR="114300" simplePos="0" relativeHeight="251670528" behindDoc="0" locked="0" layoutInCell="1" allowOverlap="1" wp14:anchorId="19C69A2E" wp14:editId="03C01F93">
                <wp:simplePos x="0" y="0"/>
                <wp:positionH relativeFrom="margin">
                  <wp:align>center</wp:align>
                </wp:positionH>
                <wp:positionV relativeFrom="paragraph">
                  <wp:posOffset>4886960</wp:posOffset>
                </wp:positionV>
                <wp:extent cx="5996940" cy="4030980"/>
                <wp:effectExtent l="0" t="0" r="22860" b="26670"/>
                <wp:wrapNone/>
                <wp:docPr id="5" name="Text Box 5"/>
                <wp:cNvGraphicFramePr/>
                <a:graphic xmlns:a="http://schemas.openxmlformats.org/drawingml/2006/main">
                  <a:graphicData uri="http://schemas.microsoft.com/office/word/2010/wordprocessingShape">
                    <wps:wsp>
                      <wps:cNvSpPr txBox="1"/>
                      <wps:spPr>
                        <a:xfrm>
                          <a:off x="0" y="0"/>
                          <a:ext cx="5996940" cy="4030980"/>
                        </a:xfrm>
                        <a:prstGeom prst="rect">
                          <a:avLst/>
                        </a:prstGeom>
                        <a:solidFill>
                          <a:schemeClr val="lt1"/>
                        </a:solidFill>
                        <a:ln w="6350">
                          <a:solidFill>
                            <a:prstClr val="black"/>
                          </a:solidFill>
                        </a:ln>
                      </wps:spPr>
                      <wps:txbx>
                        <w:txbxContent>
                          <w:p w14:paraId="77231F1A" w14:textId="77777777" w:rsidR="00D07692" w:rsidRDefault="00D07692" w:rsidP="0002639A">
                            <w:r>
                              <w:t>Menu Screen:</w:t>
                            </w:r>
                          </w:p>
                          <w:p w14:paraId="196D19E4" w14:textId="77777777" w:rsidR="00D07692" w:rsidRDefault="00D07692" w:rsidP="0002639A">
                            <w:r>
                              <w:t>Please select a function:</w:t>
                            </w:r>
                          </w:p>
                          <w:p w14:paraId="0986F39B" w14:textId="77777777" w:rsidR="00D07692" w:rsidRDefault="00D07692" w:rsidP="0002639A">
                            <w:pPr>
                              <w:pStyle w:val="ListParagraph"/>
                              <w:numPr>
                                <w:ilvl w:val="0"/>
                                <w:numId w:val="7"/>
                              </w:numPr>
                              <w:spacing w:line="259" w:lineRule="auto"/>
                            </w:pPr>
                            <w:r>
                              <w:t>Add A Competitor</w:t>
                            </w:r>
                          </w:p>
                          <w:p w14:paraId="193C487E" w14:textId="77777777" w:rsidR="00D07692" w:rsidRDefault="00D07692" w:rsidP="0002639A">
                            <w:pPr>
                              <w:pStyle w:val="ListParagraph"/>
                              <w:numPr>
                                <w:ilvl w:val="0"/>
                                <w:numId w:val="7"/>
                              </w:numPr>
                              <w:spacing w:line="259" w:lineRule="auto"/>
                            </w:pPr>
                            <w:r>
                              <w:t>Remove A Competitor</w:t>
                            </w:r>
                          </w:p>
                          <w:p w14:paraId="38B5D2AE" w14:textId="77777777" w:rsidR="00D07692" w:rsidRDefault="00D07692" w:rsidP="0002639A">
                            <w:pPr>
                              <w:pStyle w:val="ListParagraph"/>
                              <w:numPr>
                                <w:ilvl w:val="0"/>
                                <w:numId w:val="7"/>
                              </w:numPr>
                              <w:spacing w:line="259" w:lineRule="auto"/>
                            </w:pPr>
                            <w:r>
                              <w:t>Complete Reaction Time Tests</w:t>
                            </w:r>
                          </w:p>
                          <w:p w14:paraId="32602CF0" w14:textId="77777777" w:rsidR="00D07692" w:rsidRDefault="00D07692" w:rsidP="0002639A">
                            <w:pPr>
                              <w:pStyle w:val="ListParagraph"/>
                              <w:numPr>
                                <w:ilvl w:val="0"/>
                                <w:numId w:val="7"/>
                              </w:numPr>
                              <w:spacing w:line="259" w:lineRule="auto"/>
                            </w:pPr>
                            <w:r>
                              <w:t>Enter Climb Times</w:t>
                            </w:r>
                          </w:p>
                          <w:p w14:paraId="2EA8B0DB" w14:textId="77777777" w:rsidR="00D07692" w:rsidRDefault="00D07692" w:rsidP="0002639A">
                            <w:pPr>
                              <w:pStyle w:val="ListParagraph"/>
                              <w:numPr>
                                <w:ilvl w:val="0"/>
                                <w:numId w:val="7"/>
                              </w:numPr>
                              <w:spacing w:line="259" w:lineRule="auto"/>
                            </w:pPr>
                            <w:r>
                              <w:t xml:space="preserve">Show Competitor Details </w:t>
                            </w:r>
                          </w:p>
                          <w:p w14:paraId="189587D8" w14:textId="77777777" w:rsidR="00D07692" w:rsidRDefault="00D07692" w:rsidP="0002639A">
                            <w:pPr>
                              <w:pStyle w:val="ListParagraph"/>
                              <w:numPr>
                                <w:ilvl w:val="0"/>
                                <w:numId w:val="7"/>
                              </w:numPr>
                              <w:spacing w:line="259" w:lineRule="auto"/>
                            </w:pPr>
                            <w:r>
                              <w:t>Produce Reports</w:t>
                            </w:r>
                          </w:p>
                          <w:p w14:paraId="3B892B7B" w14:textId="77777777" w:rsidR="00D07692" w:rsidRDefault="00D07692" w:rsidP="0002639A">
                            <w:pPr>
                              <w:pStyle w:val="ListParagraph"/>
                              <w:numPr>
                                <w:ilvl w:val="0"/>
                                <w:numId w:val="7"/>
                              </w:numPr>
                              <w:spacing w:line="259" w:lineRule="auto"/>
                            </w:pPr>
                            <w:r>
                              <w:t>Log Off</w:t>
                            </w:r>
                          </w:p>
                          <w:p w14:paraId="1855E880" w14:textId="77777777" w:rsidR="00D07692" w:rsidRDefault="00D07692" w:rsidP="0002639A">
                            <w:r>
                              <w:t>(If user enters 1, takes user to Entering Competitor Details)</w:t>
                            </w:r>
                          </w:p>
                          <w:p w14:paraId="32C52FAC" w14:textId="77777777" w:rsidR="00D07692" w:rsidRDefault="00D07692" w:rsidP="0002639A">
                            <w:r>
                              <w:t>(if user enters 2, takes user to Removing Details)</w:t>
                            </w:r>
                          </w:p>
                          <w:p w14:paraId="51C2A3AA" w14:textId="77777777" w:rsidR="00D07692" w:rsidRDefault="00D07692" w:rsidP="0002639A">
                            <w:r>
                              <w:t>(if user enters 3, takes user to Reaction Tests)</w:t>
                            </w:r>
                          </w:p>
                          <w:p w14:paraId="330D83DB" w14:textId="77777777" w:rsidR="00D07692" w:rsidRDefault="00D07692" w:rsidP="0002639A">
                            <w:r>
                              <w:t>(if user enters 4, takes user to Entering in Climbs)</w:t>
                            </w:r>
                          </w:p>
                          <w:p w14:paraId="28882CE5" w14:textId="77777777" w:rsidR="00D07692" w:rsidRDefault="00D07692" w:rsidP="0002639A">
                            <w:r>
                              <w:t>(if user enters 5, takes user to Showing Competitor Details)</w:t>
                            </w:r>
                          </w:p>
                          <w:p w14:paraId="0B2F19D9" w14:textId="77777777" w:rsidR="00D07692" w:rsidRDefault="00D07692" w:rsidP="0002639A">
                            <w:r>
                              <w:t>(if user enters 6, takes user to Report Menu)</w:t>
                            </w:r>
                          </w:p>
                          <w:p w14:paraId="28FF4657" w14:textId="77777777" w:rsidR="00D07692" w:rsidRDefault="00D07692" w:rsidP="0002639A">
                            <w:r>
                              <w:t>(if user enters 7, takes user back to Logging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69A2E" id="Text Box 5" o:spid="_x0000_s1027" type="#_x0000_t202" style="position:absolute;margin-left:0;margin-top:384.8pt;width:472.2pt;height:317.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" fillcolor="white [3201]" strokeweight=".5pt">
                <v:textbox>
                  <w:txbxContent>
                    <w:p w14:paraId="77231F1A" w14:textId="77777777" w:rsidR="00D07692" w:rsidRDefault="00D07692" w:rsidP="0002639A">
                      <w:r>
                        <w:t>Menu Screen:</w:t>
                      </w:r>
                    </w:p>
                    <w:p w14:paraId="196D19E4" w14:textId="77777777" w:rsidR="00D07692" w:rsidRDefault="00D07692" w:rsidP="0002639A">
                      <w:r>
                        <w:t>Please select a function:</w:t>
                      </w:r>
                    </w:p>
                    <w:p w14:paraId="0986F39B" w14:textId="77777777" w:rsidR="00D07692" w:rsidRDefault="00D07692" w:rsidP="0002639A">
                      <w:pPr>
                        <w:pStyle w:val="ListParagraph"/>
                        <w:numPr>
                          <w:ilvl w:val="0"/>
                          <w:numId w:val="7"/>
                        </w:numPr>
                        <w:spacing w:line="259" w:lineRule="auto"/>
                      </w:pPr>
                      <w:r>
                        <w:t>Add A Competitor</w:t>
                      </w:r>
                    </w:p>
                    <w:p w14:paraId="193C487E" w14:textId="77777777" w:rsidR="00D07692" w:rsidRDefault="00D07692" w:rsidP="0002639A">
                      <w:pPr>
                        <w:pStyle w:val="ListParagraph"/>
                        <w:numPr>
                          <w:ilvl w:val="0"/>
                          <w:numId w:val="7"/>
                        </w:numPr>
                        <w:spacing w:line="259" w:lineRule="auto"/>
                      </w:pPr>
                      <w:r>
                        <w:t>Remove A Competitor</w:t>
                      </w:r>
                    </w:p>
                    <w:p w14:paraId="38B5D2AE" w14:textId="77777777" w:rsidR="00D07692" w:rsidRDefault="00D07692" w:rsidP="0002639A">
                      <w:pPr>
                        <w:pStyle w:val="ListParagraph"/>
                        <w:numPr>
                          <w:ilvl w:val="0"/>
                          <w:numId w:val="7"/>
                        </w:numPr>
                        <w:spacing w:line="259" w:lineRule="auto"/>
                      </w:pPr>
                      <w:r>
                        <w:t>Complete Reaction Time Tests</w:t>
                      </w:r>
                    </w:p>
                    <w:p w14:paraId="32602CF0" w14:textId="77777777" w:rsidR="00D07692" w:rsidRDefault="00D07692" w:rsidP="0002639A">
                      <w:pPr>
                        <w:pStyle w:val="ListParagraph"/>
                        <w:numPr>
                          <w:ilvl w:val="0"/>
                          <w:numId w:val="7"/>
                        </w:numPr>
                        <w:spacing w:line="259" w:lineRule="auto"/>
                      </w:pPr>
                      <w:r>
                        <w:t>Enter Climb Times</w:t>
                      </w:r>
                    </w:p>
                    <w:p w14:paraId="2EA8B0DB" w14:textId="77777777" w:rsidR="00D07692" w:rsidRDefault="00D07692" w:rsidP="0002639A">
                      <w:pPr>
                        <w:pStyle w:val="ListParagraph"/>
                        <w:numPr>
                          <w:ilvl w:val="0"/>
                          <w:numId w:val="7"/>
                        </w:numPr>
                        <w:spacing w:line="259" w:lineRule="auto"/>
                      </w:pPr>
                      <w:r>
                        <w:t xml:space="preserve">Show Competitor Details </w:t>
                      </w:r>
                    </w:p>
                    <w:p w14:paraId="189587D8" w14:textId="77777777" w:rsidR="00D07692" w:rsidRDefault="00D07692" w:rsidP="0002639A">
                      <w:pPr>
                        <w:pStyle w:val="ListParagraph"/>
                        <w:numPr>
                          <w:ilvl w:val="0"/>
                          <w:numId w:val="7"/>
                        </w:numPr>
                        <w:spacing w:line="259" w:lineRule="auto"/>
                      </w:pPr>
                      <w:r>
                        <w:t>Produce Reports</w:t>
                      </w:r>
                    </w:p>
                    <w:p w14:paraId="3B892B7B" w14:textId="77777777" w:rsidR="00D07692" w:rsidRDefault="00D07692" w:rsidP="0002639A">
                      <w:pPr>
                        <w:pStyle w:val="ListParagraph"/>
                        <w:numPr>
                          <w:ilvl w:val="0"/>
                          <w:numId w:val="7"/>
                        </w:numPr>
                        <w:spacing w:line="259" w:lineRule="auto"/>
                      </w:pPr>
                      <w:r>
                        <w:t>Log Off</w:t>
                      </w:r>
                    </w:p>
                    <w:p w14:paraId="1855E880" w14:textId="77777777" w:rsidR="00D07692" w:rsidRDefault="00D07692" w:rsidP="0002639A">
                      <w:r>
                        <w:t>(If user enters 1, takes user to Entering Competitor Details)</w:t>
                      </w:r>
                    </w:p>
                    <w:p w14:paraId="32C52FAC" w14:textId="77777777" w:rsidR="00D07692" w:rsidRDefault="00D07692" w:rsidP="0002639A">
                      <w:r>
                        <w:t>(if user enters 2, takes user to Removing Details)</w:t>
                      </w:r>
                    </w:p>
                    <w:p w14:paraId="51C2A3AA" w14:textId="77777777" w:rsidR="00D07692" w:rsidRDefault="00D07692" w:rsidP="0002639A">
                      <w:r>
                        <w:t>(if user enters 3, takes user to Reaction Tests)</w:t>
                      </w:r>
                    </w:p>
                    <w:p w14:paraId="330D83DB" w14:textId="77777777" w:rsidR="00D07692" w:rsidRDefault="00D07692" w:rsidP="0002639A">
                      <w:r>
                        <w:t>(if user enters 4, takes user to Entering in Climbs)</w:t>
                      </w:r>
                    </w:p>
                    <w:p w14:paraId="28882CE5" w14:textId="77777777" w:rsidR="00D07692" w:rsidRDefault="00D07692" w:rsidP="0002639A">
                      <w:r>
                        <w:t>(if user enters 5, takes user to Showing Competitor Details)</w:t>
                      </w:r>
                    </w:p>
                    <w:p w14:paraId="0B2F19D9" w14:textId="77777777" w:rsidR="00D07692" w:rsidRDefault="00D07692" w:rsidP="0002639A">
                      <w:r>
                        <w:t>(if user enters 6, takes user to Report Menu)</w:t>
                      </w:r>
                    </w:p>
                    <w:p w14:paraId="28FF4657" w14:textId="77777777" w:rsidR="00D07692" w:rsidRDefault="00D07692" w:rsidP="0002639A">
                      <w:r>
                        <w:t>(if user enters 7, takes user back to Logging off)</w:t>
                      </w:r>
                    </w:p>
                  </w:txbxContent>
                </v:textbox>
                <w10:wrap anchorx="margi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68267566" wp14:editId="2672B641">
                <wp:simplePos x="0" y="0"/>
                <wp:positionH relativeFrom="margin">
                  <wp:align>center</wp:align>
                </wp:positionH>
                <wp:positionV relativeFrom="paragraph">
                  <wp:posOffset>-197485</wp:posOffset>
                </wp:positionV>
                <wp:extent cx="6010275" cy="5006340"/>
                <wp:effectExtent l="0" t="0" r="28575" b="22860"/>
                <wp:wrapNone/>
                <wp:docPr id="4" name="Text Box 4"/>
                <wp:cNvGraphicFramePr/>
                <a:graphic xmlns:a="http://schemas.openxmlformats.org/drawingml/2006/main">
                  <a:graphicData uri="http://schemas.microsoft.com/office/word/2010/wordprocessingShape">
                    <wps:wsp>
                      <wps:cNvSpPr txBox="1"/>
                      <wps:spPr>
                        <a:xfrm>
                          <a:off x="0" y="0"/>
                          <a:ext cx="6010275" cy="5006340"/>
                        </a:xfrm>
                        <a:prstGeom prst="rect">
                          <a:avLst/>
                        </a:prstGeom>
                        <a:solidFill>
                          <a:schemeClr val="lt1"/>
                        </a:solidFill>
                        <a:ln w="6350">
                          <a:solidFill>
                            <a:prstClr val="black"/>
                          </a:solidFill>
                        </a:ln>
                      </wps:spPr>
                      <wps:txbx>
                        <w:txbxContent>
                          <w:p w14:paraId="022FDB85" w14:textId="77777777" w:rsidR="00D07692" w:rsidRDefault="00D07692" w:rsidP="0002639A">
                            <w:r>
                              <w:t>Logging in:</w:t>
                            </w:r>
                          </w:p>
                          <w:p w14:paraId="01051C91" w14:textId="77777777" w:rsidR="00D07692" w:rsidRDefault="00D07692" w:rsidP="0002639A">
                            <w:r>
                              <w:t>Do you want to log in or shut down?</w:t>
                            </w:r>
                          </w:p>
                          <w:p w14:paraId="3C259057" w14:textId="77777777" w:rsidR="00D07692" w:rsidRDefault="00D07692" w:rsidP="0002639A">
                            <w:r>
                              <w:t>(User Input)</w:t>
                            </w:r>
                          </w:p>
                          <w:p w14:paraId="081F23C8" w14:textId="77777777" w:rsidR="00D07692" w:rsidRDefault="00D07692" w:rsidP="0002639A">
                            <w:r>
                              <w:t>(if user inputs shut down)</w:t>
                            </w:r>
                          </w:p>
                          <w:p w14:paraId="2DAC6FA5" w14:textId="77777777" w:rsidR="00D07692" w:rsidRDefault="00D07692" w:rsidP="0002639A">
                            <w:r>
                              <w:t>Shutting down system…</w:t>
                            </w:r>
                          </w:p>
                          <w:p w14:paraId="4B43EB6D" w14:textId="77777777" w:rsidR="00D07692" w:rsidRDefault="00D07692" w:rsidP="0002639A">
                            <w:r>
                              <w:t>(End program)</w:t>
                            </w:r>
                          </w:p>
                          <w:p w14:paraId="07AB9050" w14:textId="77777777" w:rsidR="00D07692" w:rsidRDefault="00D07692" w:rsidP="0002639A">
                            <w:r>
                              <w:t>(if user inputs log in)</w:t>
                            </w:r>
                          </w:p>
                          <w:p w14:paraId="5BCC0D20" w14:textId="77777777" w:rsidR="00D07692" w:rsidRDefault="00D07692" w:rsidP="0002639A">
                            <w:r>
                              <w:t>Username:</w:t>
                            </w:r>
                          </w:p>
                          <w:p w14:paraId="3E206A14" w14:textId="77777777" w:rsidR="00D07692" w:rsidRDefault="00D07692" w:rsidP="0002639A">
                            <w:r>
                              <w:t>(User Input)</w:t>
                            </w:r>
                          </w:p>
                          <w:p w14:paraId="7C9258DA" w14:textId="77777777" w:rsidR="00D07692" w:rsidRDefault="00D07692" w:rsidP="0002639A">
                            <w:r>
                              <w:t>Password:</w:t>
                            </w:r>
                          </w:p>
                          <w:p w14:paraId="1567B05D" w14:textId="77777777" w:rsidR="00D07692" w:rsidRDefault="00D07692" w:rsidP="0002639A">
                            <w:r>
                              <w:t>(if user inputs incorrect username or password, user is prompted to enter in Username and Password)</w:t>
                            </w:r>
                          </w:p>
                          <w:p w14:paraId="45E59B5A" w14:textId="77777777" w:rsidR="00D07692" w:rsidRDefault="00D07692" w:rsidP="0002639A">
                            <w:r>
                              <w:t>(If user incorrectly enters username or password 3 times)</w:t>
                            </w:r>
                          </w:p>
                          <w:p w14:paraId="1485B50C" w14:textId="77777777" w:rsidR="00D07692" w:rsidRDefault="00D07692" w:rsidP="0002639A">
                            <w:r>
                              <w:t>You have entered in an incorrect username or password too many times</w:t>
                            </w:r>
                          </w:p>
                          <w:p w14:paraId="687F4FAB" w14:textId="77777777" w:rsidR="00D07692" w:rsidRDefault="00D07692" w:rsidP="0002639A">
                            <w:r>
                              <w:t>You have been locked out</w:t>
                            </w:r>
                          </w:p>
                          <w:p w14:paraId="772049CE" w14:textId="77777777" w:rsidR="00D07692" w:rsidRDefault="00D07692" w:rsidP="0002639A">
                            <w:r>
                              <w:t>(End Program)</w:t>
                            </w:r>
                          </w:p>
                          <w:p w14:paraId="2CBC5940" w14:textId="77777777" w:rsidR="00D07692" w:rsidRDefault="00D07692" w:rsidP="0002639A">
                            <w:r>
                              <w:t>(If correct username and password is entered)</w:t>
                            </w:r>
                          </w:p>
                          <w:p w14:paraId="50B8B800" w14:textId="77777777" w:rsidR="00D07692" w:rsidRDefault="00D07692" w:rsidP="0002639A">
                            <w:r>
                              <w:t>(takes user to menu screen)</w:t>
                            </w:r>
                          </w:p>
                          <w:p w14:paraId="5977CA57" w14:textId="77777777" w:rsidR="00D07692" w:rsidRDefault="00D07692" w:rsidP="0002639A"/>
                          <w:p w14:paraId="639A4C7C" w14:textId="77777777" w:rsidR="00D07692" w:rsidRDefault="00D07692" w:rsidP="000263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67566" id="Text Box 4" o:spid="_x0000_s1028" type="#_x0000_t202" style="position:absolute;margin-left:0;margin-top:-15.55pt;width:473.25pt;height:394.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" fillcolor="white [3201]" strokeweight=".5pt">
                <v:textbox>
                  <w:txbxContent>
                    <w:p w14:paraId="022FDB85" w14:textId="77777777" w:rsidR="00D07692" w:rsidRDefault="00D07692" w:rsidP="0002639A">
                      <w:r>
                        <w:t>Logging in:</w:t>
                      </w:r>
                    </w:p>
                    <w:p w14:paraId="01051C91" w14:textId="77777777" w:rsidR="00D07692" w:rsidRDefault="00D07692" w:rsidP="0002639A">
                      <w:r>
                        <w:t>Do you want to log in or shut down?</w:t>
                      </w:r>
                    </w:p>
                    <w:p w14:paraId="3C259057" w14:textId="77777777" w:rsidR="00D07692" w:rsidRDefault="00D07692" w:rsidP="0002639A">
                      <w:r>
                        <w:t>(User Input)</w:t>
                      </w:r>
                    </w:p>
                    <w:p w14:paraId="081F23C8" w14:textId="77777777" w:rsidR="00D07692" w:rsidRDefault="00D07692" w:rsidP="0002639A">
                      <w:r>
                        <w:t>(if user inputs shut down)</w:t>
                      </w:r>
                    </w:p>
                    <w:p w14:paraId="2DAC6FA5" w14:textId="77777777" w:rsidR="00D07692" w:rsidRDefault="00D07692" w:rsidP="0002639A">
                      <w:r>
                        <w:t>Shutting down system…</w:t>
                      </w:r>
                    </w:p>
                    <w:p w14:paraId="4B43EB6D" w14:textId="77777777" w:rsidR="00D07692" w:rsidRDefault="00D07692" w:rsidP="0002639A">
                      <w:r>
                        <w:t>(End program)</w:t>
                      </w:r>
                    </w:p>
                    <w:p w14:paraId="07AB9050" w14:textId="77777777" w:rsidR="00D07692" w:rsidRDefault="00D07692" w:rsidP="0002639A">
                      <w:r>
                        <w:t>(if user inputs log in)</w:t>
                      </w:r>
                    </w:p>
                    <w:p w14:paraId="5BCC0D20" w14:textId="77777777" w:rsidR="00D07692" w:rsidRDefault="00D07692" w:rsidP="0002639A">
                      <w:r>
                        <w:t>Username:</w:t>
                      </w:r>
                    </w:p>
                    <w:p w14:paraId="3E206A14" w14:textId="77777777" w:rsidR="00D07692" w:rsidRDefault="00D07692" w:rsidP="0002639A">
                      <w:r>
                        <w:t>(User Input)</w:t>
                      </w:r>
                    </w:p>
                    <w:p w14:paraId="7C9258DA" w14:textId="77777777" w:rsidR="00D07692" w:rsidRDefault="00D07692" w:rsidP="0002639A">
                      <w:r>
                        <w:t>Password:</w:t>
                      </w:r>
                    </w:p>
                    <w:p w14:paraId="1567B05D" w14:textId="77777777" w:rsidR="00D07692" w:rsidRDefault="00D07692" w:rsidP="0002639A">
                      <w:r>
                        <w:t>(if user inputs incorrect username or password, user is prompted to enter in Username and Password)</w:t>
                      </w:r>
                    </w:p>
                    <w:p w14:paraId="45E59B5A" w14:textId="77777777" w:rsidR="00D07692" w:rsidRDefault="00D07692" w:rsidP="0002639A">
                      <w:r>
                        <w:t>(If user incorrectly enters username or password 3 times)</w:t>
                      </w:r>
                    </w:p>
                    <w:p w14:paraId="1485B50C" w14:textId="77777777" w:rsidR="00D07692" w:rsidRDefault="00D07692" w:rsidP="0002639A">
                      <w:r>
                        <w:t>You have entered in an incorrect username or password too many times</w:t>
                      </w:r>
                    </w:p>
                    <w:p w14:paraId="687F4FAB" w14:textId="77777777" w:rsidR="00D07692" w:rsidRDefault="00D07692" w:rsidP="0002639A">
                      <w:r>
                        <w:t>You have been locked out</w:t>
                      </w:r>
                    </w:p>
                    <w:p w14:paraId="772049CE" w14:textId="77777777" w:rsidR="00D07692" w:rsidRDefault="00D07692" w:rsidP="0002639A">
                      <w:r>
                        <w:t>(End Program)</w:t>
                      </w:r>
                    </w:p>
                    <w:p w14:paraId="2CBC5940" w14:textId="77777777" w:rsidR="00D07692" w:rsidRDefault="00D07692" w:rsidP="0002639A">
                      <w:r>
                        <w:t>(If correct username and password is entered)</w:t>
                      </w:r>
                    </w:p>
                    <w:p w14:paraId="50B8B800" w14:textId="77777777" w:rsidR="00D07692" w:rsidRDefault="00D07692" w:rsidP="0002639A">
                      <w:r>
                        <w:t>(takes user to menu screen)</w:t>
                      </w:r>
                    </w:p>
                    <w:p w14:paraId="5977CA57" w14:textId="77777777" w:rsidR="00D07692" w:rsidRDefault="00D07692" w:rsidP="0002639A"/>
                    <w:p w14:paraId="639A4C7C" w14:textId="77777777" w:rsidR="00D07692" w:rsidRDefault="00D07692" w:rsidP="0002639A"/>
                  </w:txbxContent>
                </v:textbox>
                <w10:wrap anchorx="margin"/>
              </v:shape>
            </w:pict>
          </mc:Fallback>
        </mc:AlternateContent>
      </w:r>
      <w:r>
        <w:br w:type="page"/>
      </w:r>
    </w:p>
    <w:p w14:paraId="3F29BD26" w14:textId="77777777" w:rsidR="0002639A" w:rsidRDefault="0002639A" w:rsidP="0002639A">
      <w:r>
        <w:rPr>
          <w:noProof/>
          <w:lang w:eastAsia="en-GB"/>
        </w:rPr>
        <w:lastRenderedPageBreak/>
        <mc:AlternateContent>
          <mc:Choice Requires="wps">
            <w:drawing>
              <wp:anchor distT="0" distB="0" distL="114300" distR="114300" simplePos="0" relativeHeight="251671552" behindDoc="0" locked="0" layoutInCell="1" allowOverlap="1" wp14:anchorId="662B495B" wp14:editId="630718EE">
                <wp:simplePos x="0" y="0"/>
                <wp:positionH relativeFrom="margin">
                  <wp:align>center</wp:align>
                </wp:positionH>
                <wp:positionV relativeFrom="paragraph">
                  <wp:posOffset>-541020</wp:posOffset>
                </wp:positionV>
                <wp:extent cx="6033135" cy="5120640"/>
                <wp:effectExtent l="0" t="0" r="24765" b="22860"/>
                <wp:wrapNone/>
                <wp:docPr id="6" name="Text Box 6"/>
                <wp:cNvGraphicFramePr/>
                <a:graphic xmlns:a="http://schemas.openxmlformats.org/drawingml/2006/main">
                  <a:graphicData uri="http://schemas.microsoft.com/office/word/2010/wordprocessingShape">
                    <wps:wsp>
                      <wps:cNvSpPr txBox="1"/>
                      <wps:spPr>
                        <a:xfrm>
                          <a:off x="0" y="0"/>
                          <a:ext cx="6033135" cy="5120640"/>
                        </a:xfrm>
                        <a:prstGeom prst="rect">
                          <a:avLst/>
                        </a:prstGeom>
                        <a:solidFill>
                          <a:schemeClr val="lt1"/>
                        </a:solidFill>
                        <a:ln w="6350">
                          <a:solidFill>
                            <a:prstClr val="black"/>
                          </a:solidFill>
                        </a:ln>
                      </wps:spPr>
                      <wps:txbx>
                        <w:txbxContent>
                          <w:p w14:paraId="2BB81B12" w14:textId="77777777" w:rsidR="00D07692" w:rsidRDefault="00D07692" w:rsidP="0002639A">
                            <w:r>
                              <w:t>Entering Competitor Details:</w:t>
                            </w:r>
                          </w:p>
                          <w:p w14:paraId="50F35349" w14:textId="77777777" w:rsidR="00D07692" w:rsidRDefault="00D07692" w:rsidP="0002639A">
                            <w:r>
                              <w:t>To enter in a competitor, please enter in their first name:</w:t>
                            </w:r>
                          </w:p>
                          <w:p w14:paraId="21CEF7E1" w14:textId="77777777" w:rsidR="00D07692" w:rsidRDefault="00D07692" w:rsidP="0002639A">
                            <w:r>
                              <w:t>(User input)</w:t>
                            </w:r>
                          </w:p>
                          <w:p w14:paraId="1C083CD8" w14:textId="77777777" w:rsidR="00D07692" w:rsidRDefault="00D07692" w:rsidP="0002639A">
                            <w:r>
                              <w:t>Enter their last name:</w:t>
                            </w:r>
                          </w:p>
                          <w:p w14:paraId="0312F69A" w14:textId="77777777" w:rsidR="00D07692" w:rsidRDefault="00D07692" w:rsidP="0002639A">
                            <w:r>
                              <w:t>(User input)</w:t>
                            </w:r>
                          </w:p>
                          <w:p w14:paraId="098B140B" w14:textId="77777777" w:rsidR="00D07692" w:rsidRDefault="00D07692" w:rsidP="0002639A">
                            <w:r>
                              <w:t>Phone number:</w:t>
                            </w:r>
                          </w:p>
                          <w:p w14:paraId="378C8FEA" w14:textId="77777777" w:rsidR="00D07692" w:rsidRDefault="00D07692" w:rsidP="0002639A">
                            <w:r>
                              <w:t>(User input)</w:t>
                            </w:r>
                          </w:p>
                          <w:p w14:paraId="2679CB08" w14:textId="77777777" w:rsidR="00D07692" w:rsidRDefault="00D07692" w:rsidP="0002639A">
                            <w:r>
                              <w:t>Postcode:</w:t>
                            </w:r>
                          </w:p>
                          <w:p w14:paraId="296EC3F4" w14:textId="77777777" w:rsidR="00D07692" w:rsidRDefault="00D07692" w:rsidP="0002639A">
                            <w:r>
                              <w:t>(User input)</w:t>
                            </w:r>
                          </w:p>
                          <w:p w14:paraId="19603D83" w14:textId="77777777" w:rsidR="00D07692" w:rsidRDefault="00D07692" w:rsidP="0002639A">
                            <w:r>
                              <w:t>And Email Address:</w:t>
                            </w:r>
                          </w:p>
                          <w:p w14:paraId="1C248436" w14:textId="77777777" w:rsidR="00D07692" w:rsidRDefault="00D07692" w:rsidP="0002639A">
                            <w:r>
                              <w:t>(User input)</w:t>
                            </w:r>
                          </w:p>
                          <w:p w14:paraId="3FF0D93E" w14:textId="77777777" w:rsidR="00D07692" w:rsidRDefault="00D07692" w:rsidP="0002639A">
                            <w:r>
                              <w:t xml:space="preserve">Shows user all entered data </w:t>
                            </w:r>
                          </w:p>
                          <w:p w14:paraId="15CB0042" w14:textId="77777777" w:rsidR="00D07692" w:rsidRDefault="00D07692" w:rsidP="0002639A">
                            <w:r>
                              <w:t>Is this correct?</w:t>
                            </w:r>
                          </w:p>
                          <w:p w14:paraId="27D5AA90" w14:textId="77777777" w:rsidR="00D07692" w:rsidRDefault="00D07692" w:rsidP="0002639A">
                            <w:r>
                              <w:t>(If no, the user is prompted to renter data)</w:t>
                            </w:r>
                          </w:p>
                          <w:p w14:paraId="4AFD0DD6" w14:textId="77777777" w:rsidR="00D07692" w:rsidRDefault="00D07692" w:rsidP="0002639A">
                            <w:r>
                              <w:t>(if yes, the user is assigned a number and data is stored to the CSV file)</w:t>
                            </w:r>
                          </w:p>
                          <w:p w14:paraId="69089512" w14:textId="77777777" w:rsidR="00D07692" w:rsidRDefault="00D07692" w:rsidP="0002639A">
                            <w:r>
                              <w:t>Do you want to add another competitor?</w:t>
                            </w:r>
                          </w:p>
                          <w:p w14:paraId="094BB493" w14:textId="77777777" w:rsidR="00D07692" w:rsidRDefault="00D07692" w:rsidP="0002639A">
                            <w:r>
                              <w:t>(if yes, the user is prompted to enter in another competitor’s details)</w:t>
                            </w:r>
                          </w:p>
                          <w:p w14:paraId="385B277F" w14:textId="77777777" w:rsidR="00D07692" w:rsidRDefault="00D07692" w:rsidP="0002639A">
                            <w:r>
                              <w:t>(if no, system returns to 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B495B" id="Text Box 6" o:spid="_x0000_s1029" type="#_x0000_t202" style="position:absolute;margin-left:0;margin-top:-42.6pt;width:475.05pt;height:403.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" fillcolor="white [3201]" strokeweight=".5pt">
                <v:textbox>
                  <w:txbxContent>
                    <w:p w14:paraId="2BB81B12" w14:textId="77777777" w:rsidR="00D07692" w:rsidRDefault="00D07692" w:rsidP="0002639A">
                      <w:r>
                        <w:t>Entering Competitor Details:</w:t>
                      </w:r>
                    </w:p>
                    <w:p w14:paraId="50F35349" w14:textId="77777777" w:rsidR="00D07692" w:rsidRDefault="00D07692" w:rsidP="0002639A">
                      <w:r>
                        <w:t>To enter in a competitor, please enter in their first name:</w:t>
                      </w:r>
                    </w:p>
                    <w:p w14:paraId="21CEF7E1" w14:textId="77777777" w:rsidR="00D07692" w:rsidRDefault="00D07692" w:rsidP="0002639A">
                      <w:r>
                        <w:t>(User input)</w:t>
                      </w:r>
                    </w:p>
                    <w:p w14:paraId="1C083CD8" w14:textId="77777777" w:rsidR="00D07692" w:rsidRDefault="00D07692" w:rsidP="0002639A">
                      <w:r>
                        <w:t>Enter their last name:</w:t>
                      </w:r>
                    </w:p>
                    <w:p w14:paraId="0312F69A" w14:textId="77777777" w:rsidR="00D07692" w:rsidRDefault="00D07692" w:rsidP="0002639A">
                      <w:r>
                        <w:t>(User input)</w:t>
                      </w:r>
                    </w:p>
                    <w:p w14:paraId="098B140B" w14:textId="77777777" w:rsidR="00D07692" w:rsidRDefault="00D07692" w:rsidP="0002639A">
                      <w:r>
                        <w:t>Phone number:</w:t>
                      </w:r>
                    </w:p>
                    <w:p w14:paraId="378C8FEA" w14:textId="77777777" w:rsidR="00D07692" w:rsidRDefault="00D07692" w:rsidP="0002639A">
                      <w:r>
                        <w:t>(User input)</w:t>
                      </w:r>
                    </w:p>
                    <w:p w14:paraId="2679CB08" w14:textId="77777777" w:rsidR="00D07692" w:rsidRDefault="00D07692" w:rsidP="0002639A">
                      <w:r>
                        <w:t>Postcode:</w:t>
                      </w:r>
                    </w:p>
                    <w:p w14:paraId="296EC3F4" w14:textId="77777777" w:rsidR="00D07692" w:rsidRDefault="00D07692" w:rsidP="0002639A">
                      <w:r>
                        <w:t>(User input)</w:t>
                      </w:r>
                    </w:p>
                    <w:p w14:paraId="19603D83" w14:textId="77777777" w:rsidR="00D07692" w:rsidRDefault="00D07692" w:rsidP="0002639A">
                      <w:r>
                        <w:t>And Email Address:</w:t>
                      </w:r>
                    </w:p>
                    <w:p w14:paraId="1C248436" w14:textId="77777777" w:rsidR="00D07692" w:rsidRDefault="00D07692" w:rsidP="0002639A">
                      <w:r>
                        <w:t>(User input)</w:t>
                      </w:r>
                    </w:p>
                    <w:p w14:paraId="3FF0D93E" w14:textId="77777777" w:rsidR="00D07692" w:rsidRDefault="00D07692" w:rsidP="0002639A">
                      <w:r>
                        <w:t xml:space="preserve">Shows user all entered data </w:t>
                      </w:r>
                    </w:p>
                    <w:p w14:paraId="15CB0042" w14:textId="77777777" w:rsidR="00D07692" w:rsidRDefault="00D07692" w:rsidP="0002639A">
                      <w:r>
                        <w:t>Is this correct?</w:t>
                      </w:r>
                    </w:p>
                    <w:p w14:paraId="27D5AA90" w14:textId="77777777" w:rsidR="00D07692" w:rsidRDefault="00D07692" w:rsidP="0002639A">
                      <w:r>
                        <w:t>(If no, the user is prompted to renter data)</w:t>
                      </w:r>
                    </w:p>
                    <w:p w14:paraId="4AFD0DD6" w14:textId="77777777" w:rsidR="00D07692" w:rsidRDefault="00D07692" w:rsidP="0002639A">
                      <w:r>
                        <w:t>(if yes, the user is assigned a number and data is stored to the CSV file)</w:t>
                      </w:r>
                    </w:p>
                    <w:p w14:paraId="69089512" w14:textId="77777777" w:rsidR="00D07692" w:rsidRDefault="00D07692" w:rsidP="0002639A">
                      <w:r>
                        <w:t>Do you want to add another competitor?</w:t>
                      </w:r>
                    </w:p>
                    <w:p w14:paraId="094BB493" w14:textId="77777777" w:rsidR="00D07692" w:rsidRDefault="00D07692" w:rsidP="0002639A">
                      <w:r>
                        <w:t>(if yes, the user is prompted to enter in another competitor’s details)</w:t>
                      </w:r>
                    </w:p>
                    <w:p w14:paraId="385B277F" w14:textId="77777777" w:rsidR="00D07692" w:rsidRDefault="00D07692" w:rsidP="0002639A">
                      <w:r>
                        <w:t>(if no, system returns to menu screen)</w:t>
                      </w:r>
                    </w:p>
                  </w:txbxContent>
                </v:textbox>
                <w10:wrap anchorx="margin"/>
              </v:shape>
            </w:pict>
          </mc:Fallback>
        </mc:AlternateContent>
      </w:r>
    </w:p>
    <w:p w14:paraId="3F4A38EA" w14:textId="77777777" w:rsidR="0002639A" w:rsidRDefault="0002639A" w:rsidP="0002639A">
      <w:r>
        <w:rPr>
          <w:noProof/>
          <w:lang w:eastAsia="en-GB"/>
        </w:rPr>
        <mc:AlternateContent>
          <mc:Choice Requires="wps">
            <w:drawing>
              <wp:anchor distT="0" distB="0" distL="114300" distR="114300" simplePos="0" relativeHeight="251672576" behindDoc="0" locked="0" layoutInCell="1" allowOverlap="1" wp14:anchorId="0964C035" wp14:editId="792E7450">
                <wp:simplePos x="0" y="0"/>
                <wp:positionH relativeFrom="margin">
                  <wp:align>center</wp:align>
                </wp:positionH>
                <wp:positionV relativeFrom="paragraph">
                  <wp:posOffset>4450080</wp:posOffset>
                </wp:positionV>
                <wp:extent cx="6019800" cy="4434840"/>
                <wp:effectExtent l="0" t="0" r="19050" b="22860"/>
                <wp:wrapNone/>
                <wp:docPr id="12" name="Text Box 12"/>
                <wp:cNvGraphicFramePr/>
                <a:graphic xmlns:a="http://schemas.openxmlformats.org/drawingml/2006/main">
                  <a:graphicData uri="http://schemas.microsoft.com/office/word/2010/wordprocessingShape">
                    <wps:wsp>
                      <wps:cNvSpPr txBox="1"/>
                      <wps:spPr>
                        <a:xfrm>
                          <a:off x="0" y="0"/>
                          <a:ext cx="6019800" cy="4434840"/>
                        </a:xfrm>
                        <a:prstGeom prst="rect">
                          <a:avLst/>
                        </a:prstGeom>
                        <a:solidFill>
                          <a:schemeClr val="lt1"/>
                        </a:solidFill>
                        <a:ln w="6350">
                          <a:solidFill>
                            <a:prstClr val="black"/>
                          </a:solidFill>
                        </a:ln>
                      </wps:spPr>
                      <wps:txbx>
                        <w:txbxContent>
                          <w:p w14:paraId="53AC79F6" w14:textId="77777777" w:rsidR="00D07692" w:rsidRDefault="00D07692" w:rsidP="0002639A">
                            <w:r>
                              <w:t>Reaction Time Tests:</w:t>
                            </w:r>
                          </w:p>
                          <w:p w14:paraId="1ACFA551" w14:textId="77777777" w:rsidR="00D07692" w:rsidRDefault="00D07692" w:rsidP="0002639A">
                            <w:r>
                              <w:t>Please enter the competitor’s assigned number:</w:t>
                            </w:r>
                          </w:p>
                          <w:p w14:paraId="2B05CAD3" w14:textId="77777777" w:rsidR="00D07692" w:rsidRDefault="00D07692" w:rsidP="0002639A">
                            <w:r>
                              <w:t>(User input)</w:t>
                            </w:r>
                          </w:p>
                          <w:p w14:paraId="1842D58D" w14:textId="77777777" w:rsidR="00D07692" w:rsidRDefault="00D07692" w:rsidP="0002639A">
                            <w:r>
                              <w:t>Press the Enter button when the word “CLICK” appears:</w:t>
                            </w:r>
                          </w:p>
                          <w:p w14:paraId="57072DFB" w14:textId="77777777" w:rsidR="00D07692" w:rsidRDefault="00D07692" w:rsidP="0002639A">
                            <w:r>
                              <w:t>CLICK</w:t>
                            </w:r>
                          </w:p>
                          <w:p w14:paraId="497BD305" w14:textId="77777777" w:rsidR="00D07692" w:rsidRDefault="00D07692" w:rsidP="0002639A">
                            <w:r>
                              <w:t>(User input)</w:t>
                            </w:r>
                          </w:p>
                          <w:p w14:paraId="2E5B42AE" w14:textId="77777777" w:rsidR="00D07692" w:rsidRDefault="00D07692" w:rsidP="0002639A">
                            <w:r>
                              <w:t>CLICK</w:t>
                            </w:r>
                          </w:p>
                          <w:p w14:paraId="7E19DB35" w14:textId="77777777" w:rsidR="00D07692" w:rsidRDefault="00D07692" w:rsidP="0002639A">
                            <w:r>
                              <w:t>(User input)</w:t>
                            </w:r>
                          </w:p>
                          <w:p w14:paraId="40FB83D4" w14:textId="77777777" w:rsidR="00D07692" w:rsidRDefault="00D07692" w:rsidP="0002639A">
                            <w:r>
                              <w:t>CLICK</w:t>
                            </w:r>
                          </w:p>
                          <w:p w14:paraId="0BFD345C" w14:textId="77777777" w:rsidR="00D07692" w:rsidRDefault="00D07692" w:rsidP="0002639A">
                            <w:r>
                              <w:t>(User input)</w:t>
                            </w:r>
                          </w:p>
                          <w:p w14:paraId="0BCE66D2" w14:textId="77777777" w:rsidR="00D07692" w:rsidRDefault="00D07692" w:rsidP="0002639A">
                            <w:r>
                              <w:t>Your three times were: (times)</w:t>
                            </w:r>
                          </w:p>
                          <w:p w14:paraId="084B3F03" w14:textId="77777777" w:rsidR="00D07692" w:rsidRDefault="00D07692" w:rsidP="0002639A">
                            <w:r>
                              <w:t>Your average time was: (Average time)</w:t>
                            </w:r>
                          </w:p>
                          <w:p w14:paraId="49BD1CD2" w14:textId="77777777" w:rsidR="00D07692" w:rsidRDefault="00D07692" w:rsidP="0002639A">
                            <w:r>
                              <w:t>(time recorded to CSV file)</w:t>
                            </w:r>
                          </w:p>
                          <w:p w14:paraId="7707901C" w14:textId="77777777" w:rsidR="00D07692" w:rsidRDefault="00D07692" w:rsidP="0002639A">
                            <w:r>
                              <w:t>Press enter when the Number 5 appears:</w:t>
                            </w:r>
                          </w:p>
                          <w:p w14:paraId="78306A9E" w14:textId="77777777" w:rsidR="00D07692" w:rsidRDefault="00D07692" w:rsidP="0002639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4C035" id="Text Box 12" o:spid="_x0000_s1030" type="#_x0000_t202" style="position:absolute;margin-left:0;margin-top:350.4pt;width:474pt;height:349.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" fillcolor="white [3201]" strokeweight=".5pt">
                <v:textbox>
                  <w:txbxContent>
                    <w:p w14:paraId="53AC79F6" w14:textId="77777777" w:rsidR="00D07692" w:rsidRDefault="00D07692" w:rsidP="0002639A">
                      <w:r>
                        <w:t>Reaction Time Tests:</w:t>
                      </w:r>
                    </w:p>
                    <w:p w14:paraId="1ACFA551" w14:textId="77777777" w:rsidR="00D07692" w:rsidRDefault="00D07692" w:rsidP="0002639A">
                      <w:r>
                        <w:t>Please enter the competitor’s assigned number:</w:t>
                      </w:r>
                    </w:p>
                    <w:p w14:paraId="2B05CAD3" w14:textId="77777777" w:rsidR="00D07692" w:rsidRDefault="00D07692" w:rsidP="0002639A">
                      <w:r>
                        <w:t>(User input)</w:t>
                      </w:r>
                    </w:p>
                    <w:p w14:paraId="1842D58D" w14:textId="77777777" w:rsidR="00D07692" w:rsidRDefault="00D07692" w:rsidP="0002639A">
                      <w:r>
                        <w:t>Press the Enter button when the word “CLICK” appears:</w:t>
                      </w:r>
                    </w:p>
                    <w:p w14:paraId="57072DFB" w14:textId="77777777" w:rsidR="00D07692" w:rsidRDefault="00D07692" w:rsidP="0002639A">
                      <w:r>
                        <w:t>CLICK</w:t>
                      </w:r>
                    </w:p>
                    <w:p w14:paraId="497BD305" w14:textId="77777777" w:rsidR="00D07692" w:rsidRDefault="00D07692" w:rsidP="0002639A">
                      <w:r>
                        <w:t>(User input)</w:t>
                      </w:r>
                    </w:p>
                    <w:p w14:paraId="2E5B42AE" w14:textId="77777777" w:rsidR="00D07692" w:rsidRDefault="00D07692" w:rsidP="0002639A">
                      <w:r>
                        <w:t>CLICK</w:t>
                      </w:r>
                    </w:p>
                    <w:p w14:paraId="7E19DB35" w14:textId="77777777" w:rsidR="00D07692" w:rsidRDefault="00D07692" w:rsidP="0002639A">
                      <w:r>
                        <w:t>(User input)</w:t>
                      </w:r>
                    </w:p>
                    <w:p w14:paraId="40FB83D4" w14:textId="77777777" w:rsidR="00D07692" w:rsidRDefault="00D07692" w:rsidP="0002639A">
                      <w:r>
                        <w:t>CLICK</w:t>
                      </w:r>
                    </w:p>
                    <w:p w14:paraId="0BFD345C" w14:textId="77777777" w:rsidR="00D07692" w:rsidRDefault="00D07692" w:rsidP="0002639A">
                      <w:r>
                        <w:t>(User input)</w:t>
                      </w:r>
                    </w:p>
                    <w:p w14:paraId="0BCE66D2" w14:textId="77777777" w:rsidR="00D07692" w:rsidRDefault="00D07692" w:rsidP="0002639A">
                      <w:r>
                        <w:t>Your three times were: (times)</w:t>
                      </w:r>
                    </w:p>
                    <w:p w14:paraId="084B3F03" w14:textId="77777777" w:rsidR="00D07692" w:rsidRDefault="00D07692" w:rsidP="0002639A">
                      <w:r>
                        <w:t>Your average time was: (Average time)</w:t>
                      </w:r>
                    </w:p>
                    <w:p w14:paraId="49BD1CD2" w14:textId="77777777" w:rsidR="00D07692" w:rsidRDefault="00D07692" w:rsidP="0002639A">
                      <w:r>
                        <w:t>(time recorded to CSV file)</w:t>
                      </w:r>
                    </w:p>
                    <w:p w14:paraId="7707901C" w14:textId="77777777" w:rsidR="00D07692" w:rsidRDefault="00D07692" w:rsidP="0002639A">
                      <w:r>
                        <w:t>Press enter when the Number 5 appears:</w:t>
                      </w:r>
                    </w:p>
                    <w:p w14:paraId="78306A9E" w14:textId="77777777" w:rsidR="00D07692" w:rsidRDefault="00D07692" w:rsidP="0002639A">
                      <w:r>
                        <w:t>3</w:t>
                      </w:r>
                    </w:p>
                  </w:txbxContent>
                </v:textbox>
                <w10:wrap anchorx="margin"/>
              </v:shape>
            </w:pict>
          </mc:Fallback>
        </mc:AlternateContent>
      </w:r>
      <w:r>
        <w:br w:type="page"/>
      </w:r>
    </w:p>
    <w:p w14:paraId="1D76483E" w14:textId="77777777" w:rsidR="0002639A" w:rsidRDefault="0002639A" w:rsidP="0002639A">
      <w:r>
        <w:rPr>
          <w:noProof/>
          <w:lang w:eastAsia="en-GB"/>
        </w:rPr>
        <w:lastRenderedPageBreak/>
        <mc:AlternateContent>
          <mc:Choice Requires="wps">
            <w:drawing>
              <wp:anchor distT="0" distB="0" distL="114300" distR="114300" simplePos="0" relativeHeight="251674624" behindDoc="0" locked="0" layoutInCell="1" allowOverlap="1" wp14:anchorId="063110B6" wp14:editId="235ABC1C">
                <wp:simplePos x="0" y="0"/>
                <wp:positionH relativeFrom="column">
                  <wp:posOffset>-137160</wp:posOffset>
                </wp:positionH>
                <wp:positionV relativeFrom="paragraph">
                  <wp:posOffset>5417820</wp:posOffset>
                </wp:positionV>
                <wp:extent cx="5974080" cy="3497580"/>
                <wp:effectExtent l="0" t="0" r="26670" b="26670"/>
                <wp:wrapNone/>
                <wp:docPr id="13" name="Text Box 13"/>
                <wp:cNvGraphicFramePr/>
                <a:graphic xmlns:a="http://schemas.openxmlformats.org/drawingml/2006/main">
                  <a:graphicData uri="http://schemas.microsoft.com/office/word/2010/wordprocessingShape">
                    <wps:wsp>
                      <wps:cNvSpPr txBox="1"/>
                      <wps:spPr>
                        <a:xfrm>
                          <a:off x="0" y="0"/>
                          <a:ext cx="5974080" cy="3497580"/>
                        </a:xfrm>
                        <a:prstGeom prst="rect">
                          <a:avLst/>
                        </a:prstGeom>
                        <a:solidFill>
                          <a:schemeClr val="lt1"/>
                        </a:solidFill>
                        <a:ln w="6350">
                          <a:solidFill>
                            <a:prstClr val="black"/>
                          </a:solidFill>
                        </a:ln>
                      </wps:spPr>
                      <wps:txbx>
                        <w:txbxContent>
                          <w:p w14:paraId="1CA06ABA" w14:textId="77777777" w:rsidR="00D07692" w:rsidRDefault="00D07692" w:rsidP="0002639A">
                            <w:r>
                              <w:t>Reports:</w:t>
                            </w:r>
                          </w:p>
                          <w:p w14:paraId="512B2AED" w14:textId="77777777" w:rsidR="00D07692" w:rsidRDefault="00D07692" w:rsidP="0002639A">
                            <w:r>
                              <w:t>The 4 types of reports are:</w:t>
                            </w:r>
                          </w:p>
                          <w:p w14:paraId="001A9946" w14:textId="77777777" w:rsidR="00D07692" w:rsidRDefault="00D07692" w:rsidP="0002639A">
                            <w:pPr>
                              <w:pStyle w:val="ListParagraph"/>
                              <w:numPr>
                                <w:ilvl w:val="0"/>
                                <w:numId w:val="8"/>
                              </w:numPr>
                              <w:spacing w:line="259" w:lineRule="auto"/>
                            </w:pPr>
                            <w:r>
                              <w:t>Overall competitor report based on individual performance</w:t>
                            </w:r>
                          </w:p>
                          <w:p w14:paraId="1776B75F" w14:textId="77777777" w:rsidR="00D07692" w:rsidRDefault="00D07692" w:rsidP="0002639A">
                            <w:pPr>
                              <w:pStyle w:val="ListParagraph"/>
                              <w:numPr>
                                <w:ilvl w:val="0"/>
                                <w:numId w:val="8"/>
                              </w:numPr>
                              <w:spacing w:line="259" w:lineRule="auto"/>
                            </w:pPr>
                            <w:r>
                              <w:t>Leader board of reaction test results</w:t>
                            </w:r>
                          </w:p>
                          <w:p w14:paraId="4065800B" w14:textId="78CD2A33" w:rsidR="00D07692" w:rsidRDefault="00D07692" w:rsidP="0002639A">
                            <w:pPr>
                              <w:pStyle w:val="ListParagraph"/>
                              <w:numPr>
                                <w:ilvl w:val="0"/>
                                <w:numId w:val="8"/>
                              </w:numPr>
                              <w:spacing w:line="259" w:lineRule="auto"/>
                            </w:pPr>
                            <w:r>
                              <w:t>Leader board of climb times</w:t>
                            </w:r>
                          </w:p>
                          <w:p w14:paraId="10EE079D" w14:textId="77777777" w:rsidR="00D07692" w:rsidRDefault="00D07692" w:rsidP="0002639A">
                            <w:pPr>
                              <w:pStyle w:val="ListParagraph"/>
                              <w:numPr>
                                <w:ilvl w:val="0"/>
                                <w:numId w:val="8"/>
                              </w:numPr>
                              <w:spacing w:line="259" w:lineRule="auto"/>
                            </w:pPr>
                            <w:r>
                              <w:t>Overall leader board based on reaction and climb times</w:t>
                            </w:r>
                          </w:p>
                          <w:p w14:paraId="16A6C105" w14:textId="77777777" w:rsidR="00D07692" w:rsidRDefault="00D07692" w:rsidP="0002639A">
                            <w:r>
                              <w:t>(if user enters 1, a report is shown of a single competitor’s details)</w:t>
                            </w:r>
                          </w:p>
                          <w:p w14:paraId="16478C06" w14:textId="77777777" w:rsidR="00D07692" w:rsidRDefault="00D07692" w:rsidP="0002639A">
                            <w:r>
                              <w:t>(if user enters 2, a report is shown of reaction time scores)</w:t>
                            </w:r>
                          </w:p>
                          <w:p w14:paraId="51D3864A" w14:textId="77777777" w:rsidR="00D07692" w:rsidRDefault="00D07692" w:rsidP="0002639A">
                            <w:r>
                              <w:t>(if user enters 3, a report is shown of climb scores)</w:t>
                            </w:r>
                          </w:p>
                          <w:p w14:paraId="3AD3A2FE" w14:textId="77777777" w:rsidR="00D07692" w:rsidRDefault="00D07692" w:rsidP="0002639A">
                            <w:r>
                              <w:t>(if user enters 4, a report is shown of an overall leader board)</w:t>
                            </w:r>
                          </w:p>
                          <w:p w14:paraId="6420C981" w14:textId="77777777" w:rsidR="00D07692" w:rsidRDefault="00D07692" w:rsidP="0002639A">
                            <w:r>
                              <w:t>Do you want to produce another report?</w:t>
                            </w:r>
                          </w:p>
                          <w:p w14:paraId="58DF54E5" w14:textId="77777777" w:rsidR="00D07692" w:rsidRDefault="00D07692" w:rsidP="0002639A">
                            <w:r>
                              <w:t>(if yes, the user is taken back to the start of the report menu)</w:t>
                            </w:r>
                          </w:p>
                          <w:p w14:paraId="0AC8B8C6" w14:textId="77777777" w:rsidR="00D07692" w:rsidRDefault="00D07692" w:rsidP="0002639A">
                            <w:r>
                              <w:t>(if no, the user is taken back to the 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110B6" id="Text Box 13" o:spid="_x0000_s1031" type="#_x0000_t202" style="position:absolute;margin-left:-10.8pt;margin-top:426.6pt;width:470.4pt;height:275.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" fillcolor="white [3201]" strokeweight=".5pt">
                <v:textbox>
                  <w:txbxContent>
                    <w:p w14:paraId="1CA06ABA" w14:textId="77777777" w:rsidR="00D07692" w:rsidRDefault="00D07692" w:rsidP="0002639A">
                      <w:r>
                        <w:t>Reports:</w:t>
                      </w:r>
                    </w:p>
                    <w:p w14:paraId="512B2AED" w14:textId="77777777" w:rsidR="00D07692" w:rsidRDefault="00D07692" w:rsidP="0002639A">
                      <w:r>
                        <w:t>The 4 types of reports are:</w:t>
                      </w:r>
                    </w:p>
                    <w:p w14:paraId="001A9946" w14:textId="77777777" w:rsidR="00D07692" w:rsidRDefault="00D07692" w:rsidP="0002639A">
                      <w:pPr>
                        <w:pStyle w:val="ListParagraph"/>
                        <w:numPr>
                          <w:ilvl w:val="0"/>
                          <w:numId w:val="8"/>
                        </w:numPr>
                        <w:spacing w:line="259" w:lineRule="auto"/>
                      </w:pPr>
                      <w:r>
                        <w:t>Overall competitor report based on individual performance</w:t>
                      </w:r>
                    </w:p>
                    <w:p w14:paraId="1776B75F" w14:textId="77777777" w:rsidR="00D07692" w:rsidRDefault="00D07692" w:rsidP="0002639A">
                      <w:pPr>
                        <w:pStyle w:val="ListParagraph"/>
                        <w:numPr>
                          <w:ilvl w:val="0"/>
                          <w:numId w:val="8"/>
                        </w:numPr>
                        <w:spacing w:line="259" w:lineRule="auto"/>
                      </w:pPr>
                      <w:r>
                        <w:t>Leader board of reaction test results</w:t>
                      </w:r>
                    </w:p>
                    <w:p w14:paraId="4065800B" w14:textId="78CD2A33" w:rsidR="00D07692" w:rsidRDefault="00D07692" w:rsidP="0002639A">
                      <w:pPr>
                        <w:pStyle w:val="ListParagraph"/>
                        <w:numPr>
                          <w:ilvl w:val="0"/>
                          <w:numId w:val="8"/>
                        </w:numPr>
                        <w:spacing w:line="259" w:lineRule="auto"/>
                      </w:pPr>
                      <w:r>
                        <w:t>Leader board of climb times</w:t>
                      </w:r>
                    </w:p>
                    <w:p w14:paraId="10EE079D" w14:textId="77777777" w:rsidR="00D07692" w:rsidRDefault="00D07692" w:rsidP="0002639A">
                      <w:pPr>
                        <w:pStyle w:val="ListParagraph"/>
                        <w:numPr>
                          <w:ilvl w:val="0"/>
                          <w:numId w:val="8"/>
                        </w:numPr>
                        <w:spacing w:line="259" w:lineRule="auto"/>
                      </w:pPr>
                      <w:r>
                        <w:t>Overall leader board based on reaction and climb times</w:t>
                      </w:r>
                    </w:p>
                    <w:p w14:paraId="16A6C105" w14:textId="77777777" w:rsidR="00D07692" w:rsidRDefault="00D07692" w:rsidP="0002639A">
                      <w:r>
                        <w:t>(if user enters 1, a report is shown of a single competitor’s details)</w:t>
                      </w:r>
                    </w:p>
                    <w:p w14:paraId="16478C06" w14:textId="77777777" w:rsidR="00D07692" w:rsidRDefault="00D07692" w:rsidP="0002639A">
                      <w:r>
                        <w:t>(if user enters 2, a report is shown of reaction time scores)</w:t>
                      </w:r>
                    </w:p>
                    <w:p w14:paraId="51D3864A" w14:textId="77777777" w:rsidR="00D07692" w:rsidRDefault="00D07692" w:rsidP="0002639A">
                      <w:r>
                        <w:t>(if user enters 3, a report is shown of climb scores)</w:t>
                      </w:r>
                    </w:p>
                    <w:p w14:paraId="3AD3A2FE" w14:textId="77777777" w:rsidR="00D07692" w:rsidRDefault="00D07692" w:rsidP="0002639A">
                      <w:r>
                        <w:t>(if user enters 4, a report is shown of an overall leader board)</w:t>
                      </w:r>
                    </w:p>
                    <w:p w14:paraId="6420C981" w14:textId="77777777" w:rsidR="00D07692" w:rsidRDefault="00D07692" w:rsidP="0002639A">
                      <w:r>
                        <w:t>Do you want to produce another report?</w:t>
                      </w:r>
                    </w:p>
                    <w:p w14:paraId="58DF54E5" w14:textId="77777777" w:rsidR="00D07692" w:rsidRDefault="00D07692" w:rsidP="0002639A">
                      <w:r>
                        <w:t>(if yes, the user is taken back to the start of the report menu)</w:t>
                      </w:r>
                    </w:p>
                    <w:p w14:paraId="0AC8B8C6" w14:textId="77777777" w:rsidR="00D07692" w:rsidRDefault="00D07692" w:rsidP="0002639A">
                      <w:r>
                        <w:t>(if no, the user is taken back to the menu screen)</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6AEF352B" wp14:editId="75D798E5">
                <wp:simplePos x="0" y="0"/>
                <wp:positionH relativeFrom="margin">
                  <wp:align>center</wp:align>
                </wp:positionH>
                <wp:positionV relativeFrom="paragraph">
                  <wp:posOffset>0</wp:posOffset>
                </wp:positionV>
                <wp:extent cx="5974080" cy="5196840"/>
                <wp:effectExtent l="0" t="0" r="26670" b="22860"/>
                <wp:wrapSquare wrapText="bothSides"/>
                <wp:docPr id="14" name="Text Box 14"/>
                <wp:cNvGraphicFramePr/>
                <a:graphic xmlns:a="http://schemas.openxmlformats.org/drawingml/2006/main">
                  <a:graphicData uri="http://schemas.microsoft.com/office/word/2010/wordprocessingShape">
                    <wps:wsp>
                      <wps:cNvSpPr txBox="1"/>
                      <wps:spPr>
                        <a:xfrm>
                          <a:off x="0" y="0"/>
                          <a:ext cx="5974080" cy="5196840"/>
                        </a:xfrm>
                        <a:prstGeom prst="rect">
                          <a:avLst/>
                        </a:prstGeom>
                        <a:solidFill>
                          <a:schemeClr val="lt1"/>
                        </a:solidFill>
                        <a:ln w="6350">
                          <a:solidFill>
                            <a:prstClr val="black"/>
                          </a:solidFill>
                        </a:ln>
                      </wps:spPr>
                      <wps:txbx>
                        <w:txbxContent>
                          <w:p w14:paraId="3558A7F1" w14:textId="77777777" w:rsidR="00D07692" w:rsidRDefault="00D07692" w:rsidP="0002639A">
                            <w:r>
                              <w:t>75</w:t>
                            </w:r>
                          </w:p>
                          <w:p w14:paraId="252FA11E" w14:textId="77777777" w:rsidR="00D07692" w:rsidRDefault="00D07692" w:rsidP="0002639A">
                            <w:r>
                              <w:t>6</w:t>
                            </w:r>
                          </w:p>
                          <w:p w14:paraId="2F44CA33" w14:textId="77777777" w:rsidR="00D07692" w:rsidRDefault="00D07692" w:rsidP="0002639A">
                            <w:r>
                              <w:t>90</w:t>
                            </w:r>
                          </w:p>
                          <w:p w14:paraId="7D0DD93F" w14:textId="77777777" w:rsidR="00D07692" w:rsidRDefault="00D07692" w:rsidP="0002639A">
                            <w:r>
                              <w:t>15</w:t>
                            </w:r>
                          </w:p>
                          <w:p w14:paraId="1754341C" w14:textId="77777777" w:rsidR="00D07692" w:rsidRDefault="00D07692" w:rsidP="0002639A">
                            <w:r>
                              <w:t>5</w:t>
                            </w:r>
                          </w:p>
                          <w:p w14:paraId="145FD125" w14:textId="77777777" w:rsidR="00D07692" w:rsidRDefault="00D07692" w:rsidP="0002639A">
                            <w:r>
                              <w:t>(User input)</w:t>
                            </w:r>
                          </w:p>
                          <w:p w14:paraId="3AE72A0B" w14:textId="77777777" w:rsidR="00D07692" w:rsidRDefault="00D07692" w:rsidP="0002639A">
                            <w:r>
                              <w:t>Your time was: (time)</w:t>
                            </w:r>
                          </w:p>
                          <w:p w14:paraId="5144CB46" w14:textId="77777777" w:rsidR="00D07692" w:rsidRDefault="00D07692" w:rsidP="0002639A">
                            <w:r>
                              <w:t>(repeated 3 times)</w:t>
                            </w:r>
                          </w:p>
                          <w:p w14:paraId="5737301E" w14:textId="77777777" w:rsidR="00D07692" w:rsidRDefault="00D07692" w:rsidP="0002639A">
                            <w:r>
                              <w:t>Your average time was: (Average time)</w:t>
                            </w:r>
                          </w:p>
                          <w:p w14:paraId="7B3DDA1E" w14:textId="77777777" w:rsidR="00D07692" w:rsidRDefault="00D07692" w:rsidP="0002639A">
                            <w:r>
                              <w:t>(Time recorded to CSV)</w:t>
                            </w:r>
                          </w:p>
                          <w:p w14:paraId="0EE5AE55" w14:textId="77777777" w:rsidR="00D07692" w:rsidRDefault="00D07692" w:rsidP="0002639A">
                            <w:r>
                              <w:t>Enter In the word that appears on screen:</w:t>
                            </w:r>
                          </w:p>
                          <w:p w14:paraId="1C5DA90E" w14:textId="77777777" w:rsidR="00D07692" w:rsidRDefault="00D07692" w:rsidP="0002639A">
                            <w:r>
                              <w:t>WonderWalls</w:t>
                            </w:r>
                          </w:p>
                          <w:p w14:paraId="502B3E13" w14:textId="77777777" w:rsidR="00D07692" w:rsidRDefault="00D07692" w:rsidP="0002639A">
                            <w:r>
                              <w:t>(User input)</w:t>
                            </w:r>
                          </w:p>
                          <w:p w14:paraId="25F93D64" w14:textId="77777777" w:rsidR="00D07692" w:rsidRDefault="00D07692" w:rsidP="0002639A">
                            <w:r>
                              <w:t>(repeated 3 times with different words)</w:t>
                            </w:r>
                          </w:p>
                          <w:p w14:paraId="65B4DAAD" w14:textId="77777777" w:rsidR="00D07692" w:rsidRDefault="00D07692" w:rsidP="0002639A">
                            <w:r>
                              <w:t>Your times were: (times)</w:t>
                            </w:r>
                          </w:p>
                          <w:p w14:paraId="66360546" w14:textId="77777777" w:rsidR="00D07692" w:rsidRDefault="00D07692" w:rsidP="0002639A">
                            <w:r>
                              <w:t>Your average time was: (Average time)</w:t>
                            </w:r>
                          </w:p>
                          <w:p w14:paraId="417533E2" w14:textId="77777777" w:rsidR="00D07692" w:rsidRDefault="00D07692" w:rsidP="0002639A">
                            <w:r>
                              <w:t>(time recorded to CSV)</w:t>
                            </w:r>
                          </w:p>
                          <w:p w14:paraId="48543CB1" w14:textId="77777777" w:rsidR="00D07692" w:rsidRDefault="00D07692" w:rsidP="0002639A">
                            <w:r>
                              <w:t>(System returns to 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F352B" id="Text Box 14" o:spid="_x0000_s1032" type="#_x0000_t202" style="position:absolute;margin-left:0;margin-top:0;width:470.4pt;height:409.2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" fillcolor="white [3201]" strokeweight=".5pt">
                <v:textbox>
                  <w:txbxContent>
                    <w:p w14:paraId="3558A7F1" w14:textId="77777777" w:rsidR="00D07692" w:rsidRDefault="00D07692" w:rsidP="0002639A">
                      <w:r>
                        <w:t>75</w:t>
                      </w:r>
                    </w:p>
                    <w:p w14:paraId="252FA11E" w14:textId="77777777" w:rsidR="00D07692" w:rsidRDefault="00D07692" w:rsidP="0002639A">
                      <w:r>
                        <w:t>6</w:t>
                      </w:r>
                    </w:p>
                    <w:p w14:paraId="2F44CA33" w14:textId="77777777" w:rsidR="00D07692" w:rsidRDefault="00D07692" w:rsidP="0002639A">
                      <w:r>
                        <w:t>90</w:t>
                      </w:r>
                    </w:p>
                    <w:p w14:paraId="7D0DD93F" w14:textId="77777777" w:rsidR="00D07692" w:rsidRDefault="00D07692" w:rsidP="0002639A">
                      <w:r>
                        <w:t>15</w:t>
                      </w:r>
                    </w:p>
                    <w:p w14:paraId="1754341C" w14:textId="77777777" w:rsidR="00D07692" w:rsidRDefault="00D07692" w:rsidP="0002639A">
                      <w:r>
                        <w:t>5</w:t>
                      </w:r>
                    </w:p>
                    <w:p w14:paraId="145FD125" w14:textId="77777777" w:rsidR="00D07692" w:rsidRDefault="00D07692" w:rsidP="0002639A">
                      <w:r>
                        <w:t>(User input)</w:t>
                      </w:r>
                    </w:p>
                    <w:p w14:paraId="3AE72A0B" w14:textId="77777777" w:rsidR="00D07692" w:rsidRDefault="00D07692" w:rsidP="0002639A">
                      <w:r>
                        <w:t>Your time was: (time)</w:t>
                      </w:r>
                    </w:p>
                    <w:p w14:paraId="5144CB46" w14:textId="77777777" w:rsidR="00D07692" w:rsidRDefault="00D07692" w:rsidP="0002639A">
                      <w:r>
                        <w:t>(repeated 3 times)</w:t>
                      </w:r>
                    </w:p>
                    <w:p w14:paraId="5737301E" w14:textId="77777777" w:rsidR="00D07692" w:rsidRDefault="00D07692" w:rsidP="0002639A">
                      <w:r>
                        <w:t>Your average time was: (Average time)</w:t>
                      </w:r>
                    </w:p>
                    <w:p w14:paraId="7B3DDA1E" w14:textId="77777777" w:rsidR="00D07692" w:rsidRDefault="00D07692" w:rsidP="0002639A">
                      <w:r>
                        <w:t>(Time recorded to CSV)</w:t>
                      </w:r>
                    </w:p>
                    <w:p w14:paraId="0EE5AE55" w14:textId="77777777" w:rsidR="00D07692" w:rsidRDefault="00D07692" w:rsidP="0002639A">
                      <w:r>
                        <w:t>Enter In the word that appears on screen:</w:t>
                      </w:r>
                    </w:p>
                    <w:p w14:paraId="1C5DA90E" w14:textId="77777777" w:rsidR="00D07692" w:rsidRDefault="00D07692" w:rsidP="0002639A">
                      <w:r>
                        <w:t>WonderWalls</w:t>
                      </w:r>
                    </w:p>
                    <w:p w14:paraId="502B3E13" w14:textId="77777777" w:rsidR="00D07692" w:rsidRDefault="00D07692" w:rsidP="0002639A">
                      <w:r>
                        <w:t>(User input)</w:t>
                      </w:r>
                    </w:p>
                    <w:p w14:paraId="25F93D64" w14:textId="77777777" w:rsidR="00D07692" w:rsidRDefault="00D07692" w:rsidP="0002639A">
                      <w:r>
                        <w:t>(repeated 3 times with different words)</w:t>
                      </w:r>
                    </w:p>
                    <w:p w14:paraId="65B4DAAD" w14:textId="77777777" w:rsidR="00D07692" w:rsidRDefault="00D07692" w:rsidP="0002639A">
                      <w:r>
                        <w:t>Your times were: (times)</w:t>
                      </w:r>
                    </w:p>
                    <w:p w14:paraId="66360546" w14:textId="77777777" w:rsidR="00D07692" w:rsidRDefault="00D07692" w:rsidP="0002639A">
                      <w:r>
                        <w:t>Your average time was: (Average time)</w:t>
                      </w:r>
                    </w:p>
                    <w:p w14:paraId="417533E2" w14:textId="77777777" w:rsidR="00D07692" w:rsidRDefault="00D07692" w:rsidP="0002639A">
                      <w:r>
                        <w:t>(time recorded to CSV)</w:t>
                      </w:r>
                    </w:p>
                    <w:p w14:paraId="48543CB1" w14:textId="77777777" w:rsidR="00D07692" w:rsidRDefault="00D07692" w:rsidP="0002639A">
                      <w:r>
                        <w:t>(System returns to menu screen)</w:t>
                      </w:r>
                    </w:p>
                  </w:txbxContent>
                </v:textbox>
                <w10:wrap type="square" anchorx="margin"/>
              </v:shape>
            </w:pict>
          </mc:Fallback>
        </mc:AlternateContent>
      </w:r>
    </w:p>
    <w:p w14:paraId="5DBE4731" w14:textId="77777777" w:rsidR="0002639A" w:rsidRPr="00A43570" w:rsidRDefault="0002639A" w:rsidP="0002639A"/>
    <w:p w14:paraId="67BE0661" w14:textId="77777777" w:rsidR="0002639A" w:rsidRPr="00A43570" w:rsidRDefault="0002639A" w:rsidP="0002639A"/>
    <w:p w14:paraId="0007A071" w14:textId="77777777" w:rsidR="0002639A" w:rsidRPr="00A43570" w:rsidRDefault="0002639A" w:rsidP="0002639A"/>
    <w:p w14:paraId="3FA2C36D" w14:textId="77777777" w:rsidR="0002639A" w:rsidRPr="00A43570" w:rsidRDefault="0002639A" w:rsidP="0002639A"/>
    <w:p w14:paraId="6230052A" w14:textId="77777777" w:rsidR="0002639A" w:rsidRDefault="0002639A" w:rsidP="0002639A"/>
    <w:p w14:paraId="6742F831" w14:textId="77777777" w:rsidR="0002639A" w:rsidRDefault="0002639A" w:rsidP="0002639A">
      <w:pPr>
        <w:tabs>
          <w:tab w:val="left" w:pos="5988"/>
        </w:tabs>
      </w:pPr>
      <w:r>
        <w:tab/>
      </w:r>
    </w:p>
    <w:p w14:paraId="0F386B23" w14:textId="77777777" w:rsidR="0002639A" w:rsidRDefault="0002639A" w:rsidP="0002639A">
      <w:pPr>
        <w:tabs>
          <w:tab w:val="left" w:pos="5988"/>
        </w:tabs>
      </w:pPr>
    </w:p>
    <w:p w14:paraId="0272D072" w14:textId="77777777" w:rsidR="0002639A" w:rsidRDefault="0002639A" w:rsidP="0002639A">
      <w:pPr>
        <w:tabs>
          <w:tab w:val="left" w:pos="5988"/>
        </w:tabs>
      </w:pPr>
    </w:p>
    <w:p w14:paraId="09B357C5" w14:textId="77777777" w:rsidR="0002639A" w:rsidRDefault="0002639A" w:rsidP="0002639A">
      <w:pPr>
        <w:tabs>
          <w:tab w:val="left" w:pos="5988"/>
        </w:tabs>
      </w:pPr>
    </w:p>
    <w:p w14:paraId="403AD671" w14:textId="77777777" w:rsidR="0002639A" w:rsidRDefault="0002639A" w:rsidP="0002639A">
      <w:pPr>
        <w:tabs>
          <w:tab w:val="left" w:pos="5988"/>
        </w:tabs>
      </w:pPr>
    </w:p>
    <w:p w14:paraId="2C418E86" w14:textId="77777777" w:rsidR="0002639A" w:rsidRDefault="0002639A" w:rsidP="0002639A">
      <w:pPr>
        <w:rPr>
          <w:b/>
          <w:i/>
          <w:sz w:val="32"/>
          <w:szCs w:val="32"/>
        </w:rPr>
      </w:pPr>
    </w:p>
    <w:p w14:paraId="25FF0960" w14:textId="193734F2" w:rsidR="00115413" w:rsidRPr="00115413" w:rsidRDefault="00115413" w:rsidP="0002639A">
      <w:pPr>
        <w:rPr>
          <w:sz w:val="24"/>
          <w:szCs w:val="32"/>
        </w:rPr>
      </w:pPr>
      <w:r>
        <w:rPr>
          <w:sz w:val="24"/>
          <w:szCs w:val="32"/>
        </w:rPr>
        <w:lastRenderedPageBreak/>
        <w:t>Some details of these plans have been changed throughout development of my program such as the reports which have changed.</w:t>
      </w:r>
    </w:p>
    <w:p w14:paraId="703E198C" w14:textId="3A03FDC2" w:rsidR="0002639A" w:rsidRPr="007A116A" w:rsidRDefault="0002639A" w:rsidP="007A116A">
      <w:pPr>
        <w:pStyle w:val="Heading1"/>
        <w:rPr>
          <w:b/>
          <w:i/>
          <w:color w:val="auto"/>
          <w:u w:val="single"/>
        </w:rPr>
      </w:pPr>
      <w:bookmarkStart w:id="15" w:name="_Toc5793041"/>
      <w:r w:rsidRPr="007A116A">
        <w:rPr>
          <w:b/>
          <w:i/>
          <w:u w:val="single"/>
        </w:rPr>
        <w:t>Designing Algorithms</w:t>
      </w:r>
      <w:bookmarkEnd w:id="15"/>
    </w:p>
    <w:p w14:paraId="19670101" w14:textId="77777777" w:rsidR="00D06CA3" w:rsidRPr="00AC2B2C" w:rsidRDefault="00D06CA3" w:rsidP="00AC2B2C">
      <w:pPr>
        <w:pStyle w:val="Heading1"/>
        <w:rPr>
          <w:b/>
          <w:i/>
          <w:sz w:val="28"/>
          <w:u w:val="single"/>
        </w:rPr>
      </w:pPr>
      <w:bookmarkStart w:id="16" w:name="_Toc5793042"/>
      <w:r w:rsidRPr="00AC2B2C">
        <w:rPr>
          <w:b/>
          <w:i/>
          <w:sz w:val="28"/>
          <w:u w:val="single"/>
        </w:rPr>
        <w:t>Success Criteria</w:t>
      </w:r>
      <w:bookmarkEnd w:id="16"/>
    </w:p>
    <w:p w14:paraId="1F9E41A2" w14:textId="77777777" w:rsidR="00D06CA3" w:rsidRPr="00306064" w:rsidRDefault="00D06CA3" w:rsidP="00D06CA3">
      <w:pPr>
        <w:pStyle w:val="ListParagraph"/>
        <w:numPr>
          <w:ilvl w:val="0"/>
          <w:numId w:val="3"/>
        </w:numPr>
        <w:spacing w:line="259" w:lineRule="auto"/>
        <w:rPr>
          <w:rFonts w:cstheme="minorHAnsi"/>
          <w:color w:val="231F20"/>
          <w:sz w:val="23"/>
          <w:szCs w:val="23"/>
        </w:rPr>
      </w:pPr>
      <w:r>
        <w:rPr>
          <w:rFonts w:cstheme="minorHAnsi"/>
          <w:color w:val="231F20"/>
          <w:sz w:val="23"/>
          <w:szCs w:val="23"/>
        </w:rPr>
        <w:t>Logging On</w:t>
      </w:r>
    </w:p>
    <w:p w14:paraId="15489528" w14:textId="77777777" w:rsidR="00D06CA3" w:rsidRPr="00306064" w:rsidRDefault="00D06CA3" w:rsidP="00D06CA3">
      <w:pPr>
        <w:pStyle w:val="ListParagraph"/>
        <w:numPr>
          <w:ilvl w:val="0"/>
          <w:numId w:val="3"/>
        </w:numPr>
        <w:spacing w:line="259" w:lineRule="auto"/>
        <w:rPr>
          <w:rFonts w:cstheme="minorHAnsi"/>
          <w:color w:val="231F20"/>
          <w:sz w:val="23"/>
          <w:szCs w:val="23"/>
        </w:rPr>
      </w:pPr>
      <w:r>
        <w:rPr>
          <w:rFonts w:cstheme="minorHAnsi"/>
          <w:sz w:val="24"/>
          <w:szCs w:val="24"/>
        </w:rPr>
        <w:t>Menu System</w:t>
      </w:r>
    </w:p>
    <w:p w14:paraId="1C8EE6F1" w14:textId="77777777" w:rsidR="00D06CA3" w:rsidRPr="00306064" w:rsidRDefault="00D06CA3" w:rsidP="00D06CA3">
      <w:pPr>
        <w:pStyle w:val="ListParagraph"/>
        <w:numPr>
          <w:ilvl w:val="0"/>
          <w:numId w:val="3"/>
        </w:numPr>
        <w:spacing w:line="259" w:lineRule="auto"/>
        <w:rPr>
          <w:rFonts w:cstheme="minorHAnsi"/>
          <w:color w:val="231F20"/>
          <w:sz w:val="23"/>
          <w:szCs w:val="23"/>
        </w:rPr>
      </w:pPr>
      <w:r>
        <w:rPr>
          <w:rFonts w:cstheme="minorHAnsi"/>
          <w:sz w:val="24"/>
          <w:szCs w:val="24"/>
        </w:rPr>
        <w:t>Assigning An Auto Number</w:t>
      </w:r>
    </w:p>
    <w:p w14:paraId="313E6300" w14:textId="77777777" w:rsidR="00D06CA3" w:rsidRPr="00306064" w:rsidRDefault="00D06CA3" w:rsidP="00D06CA3">
      <w:pPr>
        <w:pStyle w:val="ListParagraph"/>
        <w:numPr>
          <w:ilvl w:val="0"/>
          <w:numId w:val="3"/>
        </w:numPr>
        <w:spacing w:line="259" w:lineRule="auto"/>
        <w:rPr>
          <w:rFonts w:cstheme="minorHAnsi"/>
          <w:color w:val="231F20"/>
          <w:sz w:val="23"/>
          <w:szCs w:val="23"/>
        </w:rPr>
      </w:pPr>
      <w:r>
        <w:rPr>
          <w:rFonts w:cstheme="minorHAnsi"/>
          <w:sz w:val="24"/>
          <w:szCs w:val="24"/>
        </w:rPr>
        <w:t>Add Competitor</w:t>
      </w:r>
    </w:p>
    <w:p w14:paraId="58284AF8" w14:textId="7181C3DF" w:rsidR="00D06CA3" w:rsidRPr="00AC4F77" w:rsidRDefault="00D06CA3" w:rsidP="00AC4F77">
      <w:pPr>
        <w:pStyle w:val="ListParagraph"/>
        <w:numPr>
          <w:ilvl w:val="0"/>
          <w:numId w:val="3"/>
        </w:numPr>
        <w:spacing w:line="259" w:lineRule="auto"/>
        <w:rPr>
          <w:rFonts w:cstheme="minorHAnsi"/>
          <w:color w:val="231F20"/>
          <w:sz w:val="23"/>
          <w:szCs w:val="23"/>
        </w:rPr>
      </w:pPr>
      <w:r>
        <w:rPr>
          <w:rFonts w:cstheme="minorHAnsi"/>
          <w:color w:val="231F20"/>
          <w:sz w:val="23"/>
          <w:szCs w:val="23"/>
        </w:rPr>
        <w:t>Reaction Time Tests</w:t>
      </w:r>
    </w:p>
    <w:p w14:paraId="1CD0EC87" w14:textId="4E2C7EC8" w:rsidR="00D06CA3" w:rsidRPr="00AC2B2C" w:rsidRDefault="00D06CA3" w:rsidP="00AC2B2C">
      <w:pPr>
        <w:pStyle w:val="Heading1"/>
        <w:rPr>
          <w:b/>
          <w:i/>
          <w:sz w:val="28"/>
          <w:u w:val="single"/>
        </w:rPr>
      </w:pPr>
      <w:bookmarkStart w:id="17" w:name="_Toc5793043"/>
      <w:r w:rsidRPr="00AC2B2C">
        <w:rPr>
          <w:b/>
          <w:i/>
          <w:sz w:val="28"/>
          <w:u w:val="single"/>
        </w:rPr>
        <w:t>Logging on:</w:t>
      </w:r>
      <w:bookmarkEnd w:id="17"/>
    </w:p>
    <w:p w14:paraId="160EC81E" w14:textId="1C08AE87" w:rsidR="00D06CA3" w:rsidRDefault="00AC2B2C" w:rsidP="00D06CA3">
      <w:pPr>
        <w:rPr>
          <w:i/>
          <w:sz w:val="24"/>
          <w:szCs w:val="32"/>
          <w:u w:val="single"/>
        </w:rPr>
      </w:pPr>
      <w:r w:rsidRPr="00022AC2">
        <w:rPr>
          <w:noProof/>
          <w:u w:val="single"/>
          <w:lang w:eastAsia="en-GB"/>
        </w:rPr>
        <w:drawing>
          <wp:anchor distT="0" distB="0" distL="114300" distR="114300" simplePos="0" relativeHeight="251660288" behindDoc="0" locked="0" layoutInCell="1" allowOverlap="1" wp14:anchorId="286DE816" wp14:editId="34C9D340">
            <wp:simplePos x="0" y="0"/>
            <wp:positionH relativeFrom="margin">
              <wp:posOffset>407670</wp:posOffset>
            </wp:positionH>
            <wp:positionV relativeFrom="paragraph">
              <wp:posOffset>17145</wp:posOffset>
            </wp:positionV>
            <wp:extent cx="5095240" cy="58966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0578"/>
                    <a:stretch/>
                  </pic:blipFill>
                  <pic:spPr bwMode="auto">
                    <a:xfrm>
                      <a:off x="0" y="0"/>
                      <a:ext cx="5095240" cy="5896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1FEEE7" w14:textId="77777777" w:rsidR="00D06CA3" w:rsidRDefault="00D06CA3" w:rsidP="00D06CA3">
      <w:pPr>
        <w:rPr>
          <w:i/>
          <w:sz w:val="24"/>
          <w:szCs w:val="32"/>
          <w:u w:val="single"/>
        </w:rPr>
      </w:pPr>
    </w:p>
    <w:p w14:paraId="741D031C" w14:textId="77777777" w:rsidR="00D06CA3" w:rsidRDefault="00D06CA3" w:rsidP="00D06CA3">
      <w:pPr>
        <w:rPr>
          <w:i/>
          <w:sz w:val="24"/>
          <w:szCs w:val="32"/>
          <w:u w:val="single"/>
        </w:rPr>
      </w:pPr>
    </w:p>
    <w:p w14:paraId="180D384B" w14:textId="77777777" w:rsidR="00D06CA3" w:rsidRDefault="00D06CA3" w:rsidP="00D06CA3">
      <w:pPr>
        <w:rPr>
          <w:i/>
          <w:sz w:val="24"/>
          <w:szCs w:val="32"/>
          <w:u w:val="single"/>
        </w:rPr>
      </w:pPr>
    </w:p>
    <w:p w14:paraId="4E35571C" w14:textId="77777777" w:rsidR="00D06CA3" w:rsidRDefault="00D06CA3" w:rsidP="00D06CA3">
      <w:pPr>
        <w:rPr>
          <w:i/>
          <w:sz w:val="24"/>
          <w:szCs w:val="32"/>
          <w:u w:val="single"/>
        </w:rPr>
      </w:pPr>
    </w:p>
    <w:p w14:paraId="6F5B9A0C" w14:textId="77777777" w:rsidR="00D06CA3" w:rsidRDefault="00D06CA3" w:rsidP="00D06CA3">
      <w:pPr>
        <w:rPr>
          <w:i/>
          <w:sz w:val="24"/>
          <w:szCs w:val="32"/>
          <w:u w:val="single"/>
        </w:rPr>
      </w:pPr>
    </w:p>
    <w:p w14:paraId="2831A623" w14:textId="77777777" w:rsidR="00D06CA3" w:rsidRDefault="00D06CA3" w:rsidP="00D06CA3">
      <w:pPr>
        <w:rPr>
          <w:i/>
          <w:sz w:val="24"/>
          <w:szCs w:val="32"/>
          <w:u w:val="single"/>
        </w:rPr>
      </w:pPr>
    </w:p>
    <w:p w14:paraId="13BF5639" w14:textId="77777777" w:rsidR="00D06CA3" w:rsidRDefault="00D06CA3" w:rsidP="00D06CA3">
      <w:pPr>
        <w:rPr>
          <w:i/>
          <w:sz w:val="24"/>
          <w:szCs w:val="32"/>
          <w:u w:val="single"/>
        </w:rPr>
      </w:pPr>
    </w:p>
    <w:p w14:paraId="0E57A471" w14:textId="77777777" w:rsidR="00AC4F77" w:rsidRDefault="00AC4F77" w:rsidP="00D06CA3">
      <w:pPr>
        <w:rPr>
          <w:i/>
          <w:sz w:val="24"/>
          <w:szCs w:val="32"/>
          <w:u w:val="single"/>
        </w:rPr>
      </w:pPr>
    </w:p>
    <w:p w14:paraId="1B62C540" w14:textId="77777777" w:rsidR="00AC4F77" w:rsidRDefault="00AC4F77" w:rsidP="00D06CA3">
      <w:pPr>
        <w:rPr>
          <w:i/>
          <w:sz w:val="24"/>
          <w:szCs w:val="32"/>
          <w:u w:val="single"/>
        </w:rPr>
      </w:pPr>
    </w:p>
    <w:p w14:paraId="1D9100BF" w14:textId="77777777" w:rsidR="00AC4F77" w:rsidRDefault="00AC4F77" w:rsidP="00D06CA3">
      <w:pPr>
        <w:rPr>
          <w:i/>
          <w:sz w:val="24"/>
          <w:szCs w:val="32"/>
          <w:u w:val="single"/>
        </w:rPr>
      </w:pPr>
    </w:p>
    <w:p w14:paraId="4F493CA5" w14:textId="77777777" w:rsidR="00AC4F77" w:rsidRDefault="00AC4F77" w:rsidP="00D06CA3">
      <w:pPr>
        <w:rPr>
          <w:i/>
          <w:sz w:val="24"/>
          <w:szCs w:val="32"/>
          <w:u w:val="single"/>
        </w:rPr>
      </w:pPr>
    </w:p>
    <w:p w14:paraId="07CEBC35" w14:textId="3CB8CB61" w:rsidR="00D06CA3" w:rsidRPr="00EF2FD9" w:rsidRDefault="00D06CA3" w:rsidP="00D06CA3">
      <w:pPr>
        <w:rPr>
          <w:sz w:val="24"/>
          <w:szCs w:val="32"/>
        </w:rPr>
      </w:pPr>
    </w:p>
    <w:p w14:paraId="2116E02C" w14:textId="13C58F0F" w:rsidR="00D06CA3" w:rsidRPr="00DE3D77" w:rsidRDefault="00D06CA3" w:rsidP="00D06CA3">
      <w:pPr>
        <w:rPr>
          <w:sz w:val="24"/>
          <w:szCs w:val="32"/>
        </w:rPr>
      </w:pPr>
    </w:p>
    <w:p w14:paraId="2E9BDAD2" w14:textId="45EFA795" w:rsidR="00AC4F77" w:rsidRPr="00AC2B2C" w:rsidRDefault="00AC2B2C" w:rsidP="00AC2B2C">
      <w:pPr>
        <w:pStyle w:val="Heading1"/>
        <w:rPr>
          <w:b/>
          <w:i/>
          <w:sz w:val="28"/>
          <w:u w:val="single"/>
        </w:rPr>
      </w:pPr>
      <w:bookmarkStart w:id="18" w:name="_Toc5793044"/>
      <w:r>
        <w:rPr>
          <w:noProof/>
          <w:lang w:eastAsia="en-GB"/>
        </w:rPr>
        <w:lastRenderedPageBreak/>
        <w:drawing>
          <wp:anchor distT="0" distB="0" distL="114300" distR="114300" simplePos="0" relativeHeight="251661312" behindDoc="0" locked="0" layoutInCell="1" allowOverlap="1" wp14:anchorId="7306BF70" wp14:editId="4EBB0F5B">
            <wp:simplePos x="0" y="0"/>
            <wp:positionH relativeFrom="margin">
              <wp:align>right</wp:align>
            </wp:positionH>
            <wp:positionV relativeFrom="paragraph">
              <wp:posOffset>269875</wp:posOffset>
            </wp:positionV>
            <wp:extent cx="5731510" cy="373380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49662"/>
                    <a:stretch/>
                  </pic:blipFill>
                  <pic:spPr bwMode="auto">
                    <a:xfrm>
                      <a:off x="0" y="0"/>
                      <a:ext cx="5731510" cy="373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F77" w:rsidRPr="00AC2B2C">
        <w:rPr>
          <w:b/>
          <w:i/>
          <w:sz w:val="28"/>
          <w:u w:val="single"/>
        </w:rPr>
        <w:t>Menu System:</w:t>
      </w:r>
      <w:bookmarkEnd w:id="18"/>
    </w:p>
    <w:p w14:paraId="6B9FFD6A" w14:textId="77777777" w:rsidR="00AC2B2C" w:rsidRDefault="00AC2B2C" w:rsidP="00D06CA3">
      <w:pPr>
        <w:rPr>
          <w:i/>
          <w:sz w:val="24"/>
          <w:szCs w:val="24"/>
          <w:u w:val="single"/>
        </w:rPr>
      </w:pPr>
    </w:p>
    <w:p w14:paraId="05A2C431" w14:textId="6240D108" w:rsidR="00D06CA3" w:rsidRPr="00AC2B2C" w:rsidRDefault="00D06CA3" w:rsidP="00AC2B2C">
      <w:pPr>
        <w:pStyle w:val="Heading1"/>
        <w:rPr>
          <w:b/>
          <w:i/>
          <w:sz w:val="28"/>
          <w:u w:val="single"/>
        </w:rPr>
      </w:pPr>
      <w:bookmarkStart w:id="19" w:name="_Toc5793045"/>
      <w:r w:rsidRPr="00AC2B2C">
        <w:rPr>
          <w:b/>
          <w:i/>
          <w:sz w:val="28"/>
          <w:u w:val="single"/>
        </w:rPr>
        <w:t>Assigning An Auto Number:</w:t>
      </w:r>
      <w:bookmarkEnd w:id="19"/>
    </w:p>
    <w:p w14:paraId="504D34DC" w14:textId="258AF3CA" w:rsidR="00D06CA3" w:rsidRPr="00022AC2" w:rsidRDefault="00D06CA3" w:rsidP="00D06CA3">
      <w:pPr>
        <w:rPr>
          <w:sz w:val="24"/>
          <w:szCs w:val="24"/>
        </w:rPr>
      </w:pPr>
      <w:r w:rsidRPr="00022AC2">
        <w:rPr>
          <w:sz w:val="24"/>
          <w:szCs w:val="24"/>
        </w:rPr>
        <w:t>file = open("Customer Details.csv", "r")</w:t>
      </w:r>
    </w:p>
    <w:p w14:paraId="3CF1CA71" w14:textId="77777777" w:rsidR="00D06CA3" w:rsidRPr="00022AC2" w:rsidRDefault="00D06CA3" w:rsidP="00D06CA3">
      <w:pPr>
        <w:rPr>
          <w:sz w:val="24"/>
          <w:szCs w:val="24"/>
        </w:rPr>
      </w:pPr>
      <w:r w:rsidRPr="00022AC2">
        <w:rPr>
          <w:sz w:val="24"/>
          <w:szCs w:val="24"/>
        </w:rPr>
        <w:t>text = read file</w:t>
      </w:r>
    </w:p>
    <w:p w14:paraId="22F027D2" w14:textId="77777777" w:rsidR="00D06CA3" w:rsidRPr="00022AC2" w:rsidRDefault="00D06CA3" w:rsidP="00D06CA3">
      <w:pPr>
        <w:rPr>
          <w:sz w:val="24"/>
          <w:szCs w:val="24"/>
        </w:rPr>
      </w:pPr>
      <w:r w:rsidRPr="00022AC2">
        <w:rPr>
          <w:sz w:val="24"/>
          <w:szCs w:val="24"/>
        </w:rPr>
        <w:t>length =read number of lines in file</w:t>
      </w:r>
    </w:p>
    <w:p w14:paraId="723463CD" w14:textId="77777777" w:rsidR="00D06CA3" w:rsidRPr="00022AC2" w:rsidRDefault="00D06CA3" w:rsidP="00D06CA3">
      <w:pPr>
        <w:rPr>
          <w:sz w:val="24"/>
          <w:szCs w:val="24"/>
        </w:rPr>
      </w:pPr>
      <w:r w:rsidRPr="00022AC2">
        <w:rPr>
          <w:sz w:val="24"/>
          <w:szCs w:val="24"/>
        </w:rPr>
        <w:t>customerNum = length</w:t>
      </w:r>
    </w:p>
    <w:p w14:paraId="5EE5985F" w14:textId="77777777" w:rsidR="00D06CA3" w:rsidRPr="00022AC2" w:rsidRDefault="00D06CA3" w:rsidP="00D06CA3">
      <w:pPr>
        <w:rPr>
          <w:sz w:val="24"/>
          <w:szCs w:val="24"/>
        </w:rPr>
      </w:pPr>
      <w:r w:rsidRPr="00022AC2">
        <w:rPr>
          <w:sz w:val="24"/>
          <w:szCs w:val="24"/>
        </w:rPr>
        <w:t>with open("Customer Details.csv", "a") as csvWrite:</w:t>
      </w:r>
    </w:p>
    <w:p w14:paraId="291359BE" w14:textId="3B25D0C3" w:rsidR="00D06CA3" w:rsidRDefault="00D06CA3" w:rsidP="00D06CA3">
      <w:pPr>
        <w:ind w:firstLine="720"/>
        <w:rPr>
          <w:sz w:val="24"/>
          <w:szCs w:val="24"/>
        </w:rPr>
      </w:pPr>
      <w:r w:rsidRPr="00022AC2">
        <w:rPr>
          <w:sz w:val="24"/>
          <w:szCs w:val="24"/>
        </w:rPr>
        <w:t xml:space="preserve"> csvWrite.write to file(CustomerNum)</w:t>
      </w:r>
    </w:p>
    <w:p w14:paraId="34C69A23" w14:textId="77777777" w:rsidR="00AC4F77" w:rsidRPr="00022AC2" w:rsidRDefault="00AC4F77" w:rsidP="00D06CA3">
      <w:pPr>
        <w:ind w:firstLine="720"/>
        <w:rPr>
          <w:sz w:val="24"/>
          <w:szCs w:val="24"/>
        </w:rPr>
      </w:pPr>
    </w:p>
    <w:p w14:paraId="666690B5" w14:textId="77777777" w:rsidR="00D06CA3" w:rsidRPr="00AC2B2C" w:rsidRDefault="00D06CA3" w:rsidP="00AC2B2C">
      <w:pPr>
        <w:pStyle w:val="Heading1"/>
        <w:rPr>
          <w:b/>
          <w:i/>
          <w:sz w:val="28"/>
          <w:u w:val="single"/>
        </w:rPr>
      </w:pPr>
      <w:bookmarkStart w:id="20" w:name="_Toc5793046"/>
      <w:r w:rsidRPr="00AC2B2C">
        <w:rPr>
          <w:b/>
          <w:i/>
          <w:sz w:val="28"/>
          <w:u w:val="single"/>
        </w:rPr>
        <w:t>Add Competitor:</w:t>
      </w:r>
      <w:bookmarkEnd w:id="20"/>
    </w:p>
    <w:p w14:paraId="07CA62EC" w14:textId="77777777" w:rsidR="00D06CA3" w:rsidRPr="0026545A" w:rsidRDefault="00D06CA3" w:rsidP="00D06CA3">
      <w:pPr>
        <w:rPr>
          <w:szCs w:val="24"/>
        </w:rPr>
      </w:pPr>
      <w:r w:rsidRPr="0026545A">
        <w:rPr>
          <w:szCs w:val="24"/>
        </w:rPr>
        <w:t>firstName = input("To add a competitor please enter their first name: ")</w:t>
      </w:r>
    </w:p>
    <w:p w14:paraId="7A41B22D" w14:textId="77777777" w:rsidR="00D06CA3" w:rsidRPr="0026545A" w:rsidRDefault="00D06CA3" w:rsidP="00D06CA3">
      <w:pPr>
        <w:rPr>
          <w:szCs w:val="24"/>
        </w:rPr>
      </w:pPr>
      <w:r w:rsidRPr="0026545A">
        <w:rPr>
          <w:szCs w:val="24"/>
        </w:rPr>
        <w:t>lastName = input("please enter their Last name: ")</w:t>
      </w:r>
    </w:p>
    <w:p w14:paraId="455D5C43" w14:textId="77777777" w:rsidR="00D06CA3" w:rsidRPr="0026545A" w:rsidRDefault="00D06CA3" w:rsidP="00D06CA3">
      <w:pPr>
        <w:rPr>
          <w:szCs w:val="24"/>
        </w:rPr>
      </w:pPr>
      <w:r w:rsidRPr="0026545A">
        <w:rPr>
          <w:szCs w:val="24"/>
        </w:rPr>
        <w:t>postcode = input("please enter their postcode: ")</w:t>
      </w:r>
    </w:p>
    <w:p w14:paraId="29A9502E" w14:textId="77777777" w:rsidR="00D06CA3" w:rsidRPr="0026545A" w:rsidRDefault="00D06CA3" w:rsidP="00D06CA3">
      <w:pPr>
        <w:rPr>
          <w:szCs w:val="24"/>
        </w:rPr>
      </w:pPr>
      <w:r w:rsidRPr="0026545A">
        <w:rPr>
          <w:szCs w:val="24"/>
        </w:rPr>
        <w:t>email = input("please enter their email address: ")</w:t>
      </w:r>
    </w:p>
    <w:p w14:paraId="5F75C662" w14:textId="77777777" w:rsidR="00D06CA3" w:rsidRPr="0026545A" w:rsidRDefault="00D06CA3" w:rsidP="00D06CA3">
      <w:pPr>
        <w:rPr>
          <w:szCs w:val="24"/>
        </w:rPr>
      </w:pPr>
      <w:r w:rsidRPr="0026545A">
        <w:rPr>
          <w:szCs w:val="24"/>
        </w:rPr>
        <w:t>phone = Input("please enter their phone number: ")</w:t>
      </w:r>
    </w:p>
    <w:p w14:paraId="444876FE" w14:textId="77777777" w:rsidR="00D06CA3" w:rsidRPr="0026545A" w:rsidRDefault="00D06CA3" w:rsidP="00D06CA3">
      <w:pPr>
        <w:rPr>
          <w:szCs w:val="24"/>
        </w:rPr>
      </w:pPr>
      <w:r w:rsidRPr="0026545A">
        <w:rPr>
          <w:szCs w:val="24"/>
        </w:rPr>
        <w:t>Details = [firstName, lastName, postcode. Email. Phone]</w:t>
      </w:r>
    </w:p>
    <w:p w14:paraId="2B09BC80" w14:textId="77777777" w:rsidR="00D06CA3" w:rsidRPr="0026545A" w:rsidRDefault="00D06CA3" w:rsidP="00D06CA3">
      <w:pPr>
        <w:rPr>
          <w:szCs w:val="24"/>
        </w:rPr>
      </w:pPr>
      <w:r w:rsidRPr="0026545A">
        <w:rPr>
          <w:szCs w:val="24"/>
        </w:rPr>
        <w:lastRenderedPageBreak/>
        <w:t>with open("Customer Details.csv", "a") as csvWrite:</w:t>
      </w:r>
    </w:p>
    <w:p w14:paraId="1E673CBD" w14:textId="41967DC1" w:rsidR="00D06CA3" w:rsidRDefault="00D06CA3" w:rsidP="007A116A">
      <w:pPr>
        <w:ind w:firstLine="720"/>
        <w:rPr>
          <w:szCs w:val="24"/>
        </w:rPr>
      </w:pPr>
      <w:r w:rsidRPr="0026545A">
        <w:rPr>
          <w:szCs w:val="24"/>
        </w:rPr>
        <w:t xml:space="preserve"> csvWrite.write to file(Details)</w:t>
      </w:r>
    </w:p>
    <w:p w14:paraId="1FB43F62" w14:textId="77777777" w:rsidR="007A116A" w:rsidRDefault="007A116A" w:rsidP="0026545A">
      <w:pPr>
        <w:rPr>
          <w:szCs w:val="24"/>
        </w:rPr>
      </w:pPr>
    </w:p>
    <w:p w14:paraId="254609B4" w14:textId="7F71FFC4" w:rsidR="0026545A" w:rsidRPr="00AC2B2C" w:rsidRDefault="007A116A" w:rsidP="00AC2B2C">
      <w:pPr>
        <w:pStyle w:val="Heading1"/>
        <w:rPr>
          <w:b/>
          <w:i/>
          <w:sz w:val="28"/>
          <w:u w:val="single"/>
        </w:rPr>
      </w:pPr>
      <w:bookmarkStart w:id="21" w:name="_Toc5793047"/>
      <w:r w:rsidRPr="00AC2B2C">
        <w:rPr>
          <w:b/>
          <w:i/>
          <w:sz w:val="28"/>
          <w:u w:val="single"/>
        </w:rPr>
        <w:t>R</w:t>
      </w:r>
      <w:r w:rsidR="00D06CA3" w:rsidRPr="00AC2B2C">
        <w:rPr>
          <w:b/>
          <w:i/>
          <w:sz w:val="28"/>
          <w:u w:val="single"/>
        </w:rPr>
        <w:t>eaction Time Tests:</w:t>
      </w:r>
      <w:bookmarkEnd w:id="21"/>
    </w:p>
    <w:p w14:paraId="39052A5E" w14:textId="069BE252" w:rsidR="0026545A" w:rsidRPr="0026545A" w:rsidRDefault="0026545A" w:rsidP="0026545A">
      <w:pPr>
        <w:rPr>
          <w:i/>
          <w:sz w:val="24"/>
          <w:szCs w:val="24"/>
          <w:u w:val="single"/>
        </w:rPr>
      </w:pPr>
      <w:r w:rsidRPr="0026545A">
        <w:rPr>
          <w:rFonts w:cstheme="minorHAnsi"/>
        </w:rPr>
        <w:t>plays = 0</w:t>
      </w:r>
    </w:p>
    <w:p w14:paraId="16371D16" w14:textId="57072897" w:rsidR="0026545A" w:rsidRPr="0026545A" w:rsidRDefault="0026545A" w:rsidP="0026545A">
      <w:pPr>
        <w:rPr>
          <w:rFonts w:cstheme="minorHAnsi"/>
        </w:rPr>
      </w:pPr>
      <w:r w:rsidRPr="0026545A">
        <w:rPr>
          <w:rFonts w:cstheme="minorHAnsi"/>
        </w:rPr>
        <w:t>score1 = 0</w:t>
      </w:r>
    </w:p>
    <w:p w14:paraId="5B638CAA" w14:textId="22A0942A" w:rsidR="0026545A" w:rsidRPr="0026545A" w:rsidRDefault="0026545A" w:rsidP="0026545A">
      <w:pPr>
        <w:rPr>
          <w:rFonts w:cstheme="minorHAnsi"/>
        </w:rPr>
      </w:pPr>
      <w:r w:rsidRPr="0026545A">
        <w:rPr>
          <w:rFonts w:cstheme="minorHAnsi"/>
        </w:rPr>
        <w:t>score2 = 0</w:t>
      </w:r>
    </w:p>
    <w:p w14:paraId="0EEFBE14" w14:textId="77777777" w:rsidR="0026545A" w:rsidRDefault="0026545A" w:rsidP="0026545A">
      <w:pPr>
        <w:rPr>
          <w:rFonts w:cstheme="minorHAnsi"/>
        </w:rPr>
      </w:pPr>
      <w:r>
        <w:rPr>
          <w:rFonts w:cstheme="minorHAnsi"/>
        </w:rPr>
        <w:t>score3 = 0</w:t>
      </w:r>
    </w:p>
    <w:p w14:paraId="5BAA74F8" w14:textId="418E661A" w:rsidR="0026545A" w:rsidRPr="0026545A" w:rsidRDefault="0026545A" w:rsidP="0026545A">
      <w:pPr>
        <w:rPr>
          <w:rFonts w:cstheme="minorHAnsi"/>
        </w:rPr>
      </w:pPr>
      <w:r w:rsidRPr="0026545A">
        <w:rPr>
          <w:rFonts w:cstheme="minorHAnsi"/>
        </w:rPr>
        <w:t>while plays &lt;= 2:</w:t>
      </w:r>
    </w:p>
    <w:p w14:paraId="59A411F7" w14:textId="411F4356" w:rsidR="0026545A" w:rsidRDefault="003F5A89" w:rsidP="0026545A">
      <w:pPr>
        <w:rPr>
          <w:rFonts w:cstheme="minorHAnsi"/>
        </w:rPr>
      </w:pPr>
      <w:r>
        <w:rPr>
          <w:rFonts w:cstheme="minorHAnsi"/>
        </w:rPr>
        <w:t>Write</w:t>
      </w:r>
      <w:r w:rsidR="0026545A" w:rsidRPr="0026545A">
        <w:rPr>
          <w:rFonts w:cstheme="minorHAnsi"/>
        </w:rPr>
        <w:t xml:space="preserve"> ("press enter whe</w:t>
      </w:r>
      <w:r w:rsidR="0026545A">
        <w:rPr>
          <w:rFonts w:cstheme="minorHAnsi"/>
        </w:rPr>
        <w:t>n the word 'CLICK' appears:\n")</w:t>
      </w:r>
    </w:p>
    <w:p w14:paraId="46AE1D55" w14:textId="56624F13" w:rsidR="0026545A" w:rsidRPr="0026545A" w:rsidRDefault="00573C6D" w:rsidP="0026545A">
      <w:pPr>
        <w:rPr>
          <w:rFonts w:cstheme="minorHAnsi"/>
        </w:rPr>
      </w:pPr>
      <w:r>
        <w:rPr>
          <w:rFonts w:cstheme="minorHAnsi"/>
        </w:rPr>
        <w:t>wait</w:t>
      </w:r>
      <w:r w:rsidR="0026545A" w:rsidRPr="0026545A">
        <w:rPr>
          <w:rFonts w:cstheme="minorHAnsi"/>
        </w:rPr>
        <w:t>(random.randint(1,8))</w:t>
      </w:r>
    </w:p>
    <w:p w14:paraId="20A80EDC" w14:textId="51F09AA7" w:rsidR="0026545A" w:rsidRPr="0026545A" w:rsidRDefault="0026545A" w:rsidP="0026545A">
      <w:pPr>
        <w:rPr>
          <w:rFonts w:cstheme="minorHAnsi"/>
        </w:rPr>
      </w:pPr>
      <w:r w:rsidRPr="0026545A">
        <w:rPr>
          <w:rFonts w:cstheme="minorHAnsi"/>
        </w:rPr>
        <w:t>start = time.time()</w:t>
      </w:r>
    </w:p>
    <w:p w14:paraId="6A4EE49D" w14:textId="1E22306A" w:rsidR="0026545A" w:rsidRPr="0026545A" w:rsidRDefault="0026545A" w:rsidP="0026545A">
      <w:pPr>
        <w:rPr>
          <w:rFonts w:cstheme="minorHAnsi"/>
        </w:rPr>
      </w:pPr>
      <w:r w:rsidRPr="0026545A">
        <w:rPr>
          <w:rFonts w:cstheme="minorHAnsi"/>
        </w:rPr>
        <w:t>test = input("CLICK\n")</w:t>
      </w:r>
    </w:p>
    <w:p w14:paraId="6FA53AF1" w14:textId="09D787B6" w:rsidR="0026545A" w:rsidRPr="0026545A" w:rsidRDefault="0026545A" w:rsidP="0026545A">
      <w:pPr>
        <w:rPr>
          <w:rFonts w:cstheme="minorHAnsi"/>
        </w:rPr>
      </w:pPr>
      <w:r w:rsidRPr="0026545A">
        <w:rPr>
          <w:rFonts w:cstheme="minorHAnsi"/>
        </w:rPr>
        <w:t>end = time.time()</w:t>
      </w:r>
    </w:p>
    <w:p w14:paraId="30D31C93" w14:textId="60109552" w:rsidR="0026545A" w:rsidRPr="0026545A" w:rsidRDefault="0026545A" w:rsidP="0026545A">
      <w:pPr>
        <w:rPr>
          <w:rFonts w:cstheme="minorHAnsi"/>
        </w:rPr>
      </w:pPr>
      <w:r w:rsidRPr="0026545A">
        <w:rPr>
          <w:rFonts w:cstheme="minorHAnsi"/>
        </w:rPr>
        <w:t>total = end - start</w:t>
      </w:r>
    </w:p>
    <w:p w14:paraId="2DFBF1F8" w14:textId="772DD356" w:rsidR="0026545A" w:rsidRPr="0026545A" w:rsidRDefault="003F5A89" w:rsidP="0026545A">
      <w:pPr>
        <w:rPr>
          <w:rFonts w:cstheme="minorHAnsi"/>
        </w:rPr>
      </w:pPr>
      <w:r>
        <w:rPr>
          <w:rFonts w:cstheme="minorHAnsi"/>
        </w:rPr>
        <w:t>Write</w:t>
      </w:r>
      <w:r w:rsidR="00573C6D">
        <w:rPr>
          <w:rFonts w:cstheme="minorHAnsi"/>
        </w:rPr>
        <w:t xml:space="preserve">("Your score was: " + </w:t>
      </w:r>
      <w:r w:rsidR="0026545A" w:rsidRPr="0026545A">
        <w:rPr>
          <w:rFonts w:cstheme="minorHAnsi"/>
        </w:rPr>
        <w:t>total)</w:t>
      </w:r>
    </w:p>
    <w:p w14:paraId="357E8445" w14:textId="2D97E404" w:rsidR="0026545A" w:rsidRPr="0026545A" w:rsidRDefault="0026545A" w:rsidP="0026545A">
      <w:pPr>
        <w:rPr>
          <w:rFonts w:cstheme="minorHAnsi"/>
        </w:rPr>
      </w:pPr>
      <w:r w:rsidRPr="0026545A">
        <w:rPr>
          <w:rFonts w:cstheme="minorHAnsi"/>
        </w:rPr>
        <w:t>if plays == 0:</w:t>
      </w:r>
    </w:p>
    <w:p w14:paraId="51A5285A" w14:textId="7344BD15" w:rsidR="0026545A" w:rsidRPr="0026545A" w:rsidRDefault="0026545A" w:rsidP="0026545A">
      <w:pPr>
        <w:rPr>
          <w:rFonts w:cstheme="minorHAnsi"/>
        </w:rPr>
      </w:pPr>
      <w:r>
        <w:rPr>
          <w:rFonts w:cstheme="minorHAnsi"/>
        </w:rPr>
        <w:t xml:space="preserve">    </w:t>
      </w:r>
      <w:r w:rsidRPr="0026545A">
        <w:rPr>
          <w:rFonts w:cstheme="minorHAnsi"/>
        </w:rPr>
        <w:t>score1 = total</w:t>
      </w:r>
    </w:p>
    <w:p w14:paraId="4809E401" w14:textId="7B390211" w:rsidR="0026545A" w:rsidRPr="0026545A" w:rsidRDefault="0026545A" w:rsidP="0026545A">
      <w:pPr>
        <w:rPr>
          <w:rFonts w:cstheme="minorHAnsi"/>
        </w:rPr>
      </w:pPr>
      <w:r w:rsidRPr="0026545A">
        <w:rPr>
          <w:rFonts w:cstheme="minorHAnsi"/>
        </w:rPr>
        <w:t>elif plays == 1:</w:t>
      </w:r>
    </w:p>
    <w:p w14:paraId="3E7CD600" w14:textId="7218C773" w:rsidR="0026545A" w:rsidRPr="0026545A" w:rsidRDefault="0026545A" w:rsidP="0026545A">
      <w:pPr>
        <w:rPr>
          <w:rFonts w:cstheme="minorHAnsi"/>
        </w:rPr>
      </w:pPr>
      <w:r>
        <w:rPr>
          <w:rFonts w:cstheme="minorHAnsi"/>
        </w:rPr>
        <w:t xml:space="preserve">    </w:t>
      </w:r>
      <w:r w:rsidRPr="0026545A">
        <w:rPr>
          <w:rFonts w:cstheme="minorHAnsi"/>
        </w:rPr>
        <w:t>score2 = total</w:t>
      </w:r>
    </w:p>
    <w:p w14:paraId="562A9D75" w14:textId="4F053834" w:rsidR="0026545A" w:rsidRPr="0026545A" w:rsidRDefault="0026545A" w:rsidP="0026545A">
      <w:pPr>
        <w:rPr>
          <w:rFonts w:cstheme="minorHAnsi"/>
        </w:rPr>
      </w:pPr>
      <w:r w:rsidRPr="0026545A">
        <w:rPr>
          <w:rFonts w:cstheme="minorHAnsi"/>
        </w:rPr>
        <w:t>elif plays == 2:</w:t>
      </w:r>
    </w:p>
    <w:p w14:paraId="3BE77B14" w14:textId="17C50A46" w:rsidR="0026545A" w:rsidRPr="0026545A" w:rsidRDefault="0026545A" w:rsidP="0026545A">
      <w:pPr>
        <w:rPr>
          <w:rFonts w:cstheme="minorHAnsi"/>
        </w:rPr>
      </w:pPr>
      <w:r>
        <w:rPr>
          <w:rFonts w:cstheme="minorHAnsi"/>
        </w:rPr>
        <w:t xml:space="preserve">    </w:t>
      </w:r>
      <w:r w:rsidRPr="0026545A">
        <w:rPr>
          <w:rFonts w:cstheme="minorHAnsi"/>
        </w:rPr>
        <w:t>score3 = total</w:t>
      </w:r>
    </w:p>
    <w:p w14:paraId="3A69857C" w14:textId="3478A116" w:rsidR="0026545A" w:rsidRPr="0026545A" w:rsidRDefault="0026545A" w:rsidP="0026545A">
      <w:pPr>
        <w:rPr>
          <w:rFonts w:cstheme="minorHAnsi"/>
        </w:rPr>
      </w:pPr>
      <w:r>
        <w:rPr>
          <w:rFonts w:cstheme="minorHAnsi"/>
        </w:rPr>
        <w:t xml:space="preserve">    </w:t>
      </w:r>
      <w:r w:rsidRPr="0026545A">
        <w:rPr>
          <w:rFonts w:cstheme="minorHAnsi"/>
        </w:rPr>
        <w:t>plays += 1</w:t>
      </w:r>
    </w:p>
    <w:p w14:paraId="7D32AA01" w14:textId="5F6D5A82" w:rsidR="0026545A" w:rsidRPr="0026545A" w:rsidRDefault="0026545A" w:rsidP="0026545A">
      <w:pPr>
        <w:rPr>
          <w:rFonts w:cstheme="minorHAnsi"/>
        </w:rPr>
      </w:pPr>
      <w:r>
        <w:rPr>
          <w:rFonts w:cstheme="minorHAnsi"/>
        </w:rPr>
        <w:t xml:space="preserve">    </w:t>
      </w:r>
      <w:r w:rsidR="003F5A89">
        <w:rPr>
          <w:rFonts w:cstheme="minorHAnsi"/>
        </w:rPr>
        <w:t>Write</w:t>
      </w:r>
      <w:r w:rsidRPr="0026545A">
        <w:rPr>
          <w:rFonts w:cstheme="minorHAnsi"/>
        </w:rPr>
        <w:t>("Your</w:t>
      </w:r>
      <w:r w:rsidR="00573C6D">
        <w:rPr>
          <w:rFonts w:cstheme="minorHAnsi"/>
        </w:rPr>
        <w:t xml:space="preserve"> three scores are:” + score1 + score2 + </w:t>
      </w:r>
      <w:r w:rsidRPr="0026545A">
        <w:rPr>
          <w:rFonts w:cstheme="minorHAnsi"/>
        </w:rPr>
        <w:t>score3))</w:t>
      </w:r>
    </w:p>
    <w:p w14:paraId="1BB0DEE7" w14:textId="378839C9" w:rsidR="0026545A" w:rsidRPr="0026545A" w:rsidRDefault="0026545A" w:rsidP="0026545A">
      <w:pPr>
        <w:rPr>
          <w:rFonts w:cstheme="minorHAnsi"/>
        </w:rPr>
      </w:pPr>
      <w:r>
        <w:rPr>
          <w:rFonts w:cstheme="minorHAnsi"/>
        </w:rPr>
        <w:t xml:space="preserve">    </w:t>
      </w:r>
      <w:r w:rsidR="00573C6D">
        <w:rPr>
          <w:rFonts w:cstheme="minorHAnsi"/>
        </w:rPr>
        <w:t>aver = average</w:t>
      </w:r>
      <w:r w:rsidRPr="0026545A">
        <w:rPr>
          <w:rFonts w:cstheme="minorHAnsi"/>
        </w:rPr>
        <w:t>([score1,score2,score3])</w:t>
      </w:r>
    </w:p>
    <w:p w14:paraId="6B64052E" w14:textId="3C485371" w:rsidR="0026545A" w:rsidRPr="0026545A" w:rsidRDefault="0026545A" w:rsidP="0026545A">
      <w:pPr>
        <w:rPr>
          <w:rFonts w:cstheme="minorHAnsi"/>
        </w:rPr>
      </w:pPr>
      <w:r>
        <w:rPr>
          <w:rFonts w:cstheme="minorHAnsi"/>
        </w:rPr>
        <w:t xml:space="preserve">    </w:t>
      </w:r>
      <w:r w:rsidR="00573C6D">
        <w:rPr>
          <w:rFonts w:cstheme="minorHAnsi"/>
        </w:rPr>
        <w:t>finalScore1 = str(</w:t>
      </w:r>
      <w:r w:rsidRPr="0026545A">
        <w:rPr>
          <w:rFonts w:cstheme="minorHAnsi"/>
        </w:rPr>
        <w:t>aver)</w:t>
      </w:r>
    </w:p>
    <w:p w14:paraId="77279790" w14:textId="54693127" w:rsidR="0026545A" w:rsidRPr="0026545A" w:rsidRDefault="0026545A" w:rsidP="0026545A">
      <w:pPr>
        <w:rPr>
          <w:rFonts w:cstheme="minorHAnsi"/>
        </w:rPr>
      </w:pPr>
      <w:r>
        <w:rPr>
          <w:rFonts w:cstheme="minorHAnsi"/>
        </w:rPr>
        <w:t xml:space="preserve">    </w:t>
      </w:r>
      <w:r w:rsidR="003F5A89">
        <w:rPr>
          <w:rFonts w:cstheme="minorHAnsi"/>
        </w:rPr>
        <w:t>Write</w:t>
      </w:r>
      <w:r w:rsidRPr="0026545A">
        <w:rPr>
          <w:rFonts w:cstheme="minorHAnsi"/>
        </w:rPr>
        <w:t>("Your final score and average is:", finalScore1)</w:t>
      </w:r>
    </w:p>
    <w:p w14:paraId="44EE7835" w14:textId="281EC7F6" w:rsidR="0026545A" w:rsidRPr="0026545A" w:rsidRDefault="0026545A" w:rsidP="0026545A">
      <w:pPr>
        <w:rPr>
          <w:rFonts w:cstheme="minorHAnsi"/>
        </w:rPr>
      </w:pPr>
      <w:r>
        <w:rPr>
          <w:rFonts w:cstheme="minorHAnsi"/>
        </w:rPr>
        <w:t xml:space="preserve">    </w:t>
      </w:r>
      <w:r w:rsidRPr="0026545A">
        <w:rPr>
          <w:rFonts w:cstheme="minorHAnsi"/>
        </w:rPr>
        <w:t>plays = 0</w:t>
      </w:r>
    </w:p>
    <w:p w14:paraId="0B865DB4" w14:textId="0A32CDD1" w:rsidR="0026545A" w:rsidRPr="0026545A" w:rsidRDefault="0026545A" w:rsidP="0026545A">
      <w:pPr>
        <w:rPr>
          <w:rFonts w:cstheme="minorHAnsi"/>
        </w:rPr>
      </w:pPr>
      <w:r>
        <w:rPr>
          <w:rFonts w:cstheme="minorHAnsi"/>
        </w:rPr>
        <w:t xml:space="preserve">    </w:t>
      </w:r>
      <w:r w:rsidRPr="0026545A">
        <w:rPr>
          <w:rFonts w:cstheme="minorHAnsi"/>
        </w:rPr>
        <w:t>score1 = 0</w:t>
      </w:r>
    </w:p>
    <w:p w14:paraId="3CC56AB4" w14:textId="0F0B995F" w:rsidR="0026545A" w:rsidRPr="0026545A" w:rsidRDefault="0026545A" w:rsidP="0026545A">
      <w:pPr>
        <w:rPr>
          <w:rFonts w:cstheme="minorHAnsi"/>
        </w:rPr>
      </w:pPr>
      <w:r w:rsidRPr="0026545A">
        <w:rPr>
          <w:rFonts w:cstheme="minorHAnsi"/>
        </w:rPr>
        <w:t xml:space="preserve">  </w:t>
      </w:r>
      <w:r>
        <w:rPr>
          <w:rFonts w:cstheme="minorHAnsi"/>
        </w:rPr>
        <w:t xml:space="preserve">  </w:t>
      </w:r>
      <w:r w:rsidRPr="0026545A">
        <w:rPr>
          <w:rFonts w:cstheme="minorHAnsi"/>
        </w:rPr>
        <w:t>score2 = 0</w:t>
      </w:r>
    </w:p>
    <w:p w14:paraId="7C9B4A96" w14:textId="1EA4732E" w:rsidR="0026545A" w:rsidRPr="0026545A" w:rsidRDefault="0026545A" w:rsidP="0026545A">
      <w:pPr>
        <w:rPr>
          <w:rFonts w:cstheme="minorHAnsi"/>
        </w:rPr>
      </w:pPr>
      <w:r>
        <w:rPr>
          <w:rFonts w:cstheme="minorHAnsi"/>
        </w:rPr>
        <w:t xml:space="preserve">    </w:t>
      </w:r>
      <w:r w:rsidRPr="0026545A">
        <w:rPr>
          <w:rFonts w:cstheme="minorHAnsi"/>
        </w:rPr>
        <w:t>score3 = 0</w:t>
      </w:r>
    </w:p>
    <w:p w14:paraId="6C895C78" w14:textId="025ECEB1" w:rsidR="0026545A" w:rsidRPr="0026545A" w:rsidRDefault="0026545A" w:rsidP="0026545A">
      <w:pPr>
        <w:rPr>
          <w:rFonts w:cstheme="minorHAnsi"/>
        </w:rPr>
      </w:pPr>
      <w:r>
        <w:rPr>
          <w:rFonts w:cstheme="minorHAnsi"/>
        </w:rPr>
        <w:lastRenderedPageBreak/>
        <w:t xml:space="preserve">    </w:t>
      </w:r>
      <w:r w:rsidRPr="0026545A">
        <w:rPr>
          <w:rFonts w:cstheme="minorHAnsi"/>
        </w:rPr>
        <w:t>while plays &lt;= 2:</w:t>
      </w:r>
    </w:p>
    <w:p w14:paraId="6CAD4AB9" w14:textId="34CDA7E5" w:rsidR="0026545A" w:rsidRPr="0026545A" w:rsidRDefault="0026545A" w:rsidP="0026545A">
      <w:pPr>
        <w:rPr>
          <w:rFonts w:cstheme="minorHAnsi"/>
        </w:rPr>
      </w:pPr>
      <w:r>
        <w:rPr>
          <w:rFonts w:cstheme="minorHAnsi"/>
        </w:rPr>
        <w:t xml:space="preserve">        </w:t>
      </w:r>
      <w:r w:rsidRPr="0026545A">
        <w:rPr>
          <w:rFonts w:cstheme="minorHAnsi"/>
        </w:rPr>
        <w:t>correct = True</w:t>
      </w:r>
    </w:p>
    <w:p w14:paraId="4F188109" w14:textId="06D30130" w:rsidR="0026545A" w:rsidRPr="0026545A" w:rsidRDefault="0026545A" w:rsidP="0026545A">
      <w:pPr>
        <w:rPr>
          <w:rFonts w:cstheme="minorHAnsi"/>
        </w:rPr>
      </w:pPr>
      <w:r>
        <w:rPr>
          <w:rFonts w:cstheme="minorHAnsi"/>
        </w:rPr>
        <w:t xml:space="preserve">        </w:t>
      </w:r>
      <w:r w:rsidR="003F5A89">
        <w:rPr>
          <w:rFonts w:cstheme="minorHAnsi"/>
        </w:rPr>
        <w:t>Write</w:t>
      </w:r>
      <w:r>
        <w:rPr>
          <w:rFonts w:cstheme="minorHAnsi"/>
        </w:rPr>
        <w:t xml:space="preserve">(“Type 66 </w:t>
      </w:r>
      <w:r w:rsidRPr="0026545A">
        <w:rPr>
          <w:rFonts w:cstheme="minorHAnsi"/>
        </w:rPr>
        <w:t>when the number 66 when it appears appears:\n")</w:t>
      </w:r>
    </w:p>
    <w:p w14:paraId="7A1B0A69" w14:textId="3AAAFE20" w:rsidR="0026545A" w:rsidRPr="0026545A" w:rsidRDefault="0026545A" w:rsidP="0026545A">
      <w:pPr>
        <w:rPr>
          <w:rFonts w:cstheme="minorHAnsi"/>
        </w:rPr>
      </w:pPr>
      <w:r>
        <w:rPr>
          <w:rFonts w:cstheme="minorHAnsi"/>
        </w:rPr>
        <w:t xml:space="preserve">        </w:t>
      </w:r>
      <w:r w:rsidRPr="0026545A">
        <w:rPr>
          <w:rFonts w:cstheme="minorHAnsi"/>
        </w:rPr>
        <w:t>numbers = (random.randint(1,10))</w:t>
      </w:r>
    </w:p>
    <w:p w14:paraId="7A6B5DAB" w14:textId="39DEEDA7" w:rsidR="0026545A" w:rsidRPr="0026545A" w:rsidRDefault="0026545A" w:rsidP="0026545A">
      <w:pPr>
        <w:rPr>
          <w:rFonts w:cstheme="minorHAnsi"/>
        </w:rPr>
      </w:pPr>
      <w:r>
        <w:rPr>
          <w:rFonts w:cstheme="minorHAnsi"/>
        </w:rPr>
        <w:t xml:space="preserve">        </w:t>
      </w:r>
      <w:r w:rsidRPr="0026545A">
        <w:rPr>
          <w:rFonts w:cstheme="minorHAnsi"/>
        </w:rPr>
        <w:t>numb = 0</w:t>
      </w:r>
    </w:p>
    <w:p w14:paraId="03F56F52" w14:textId="3B08F860" w:rsidR="0026545A" w:rsidRPr="0026545A" w:rsidRDefault="0026545A" w:rsidP="0026545A">
      <w:pPr>
        <w:rPr>
          <w:rFonts w:cstheme="minorHAnsi"/>
        </w:rPr>
      </w:pPr>
      <w:r>
        <w:rPr>
          <w:rFonts w:cstheme="minorHAnsi"/>
        </w:rPr>
        <w:t xml:space="preserve">        </w:t>
      </w:r>
      <w:r w:rsidRPr="0026545A">
        <w:rPr>
          <w:rFonts w:cstheme="minorHAnsi"/>
        </w:rPr>
        <w:t>while correct == True:</w:t>
      </w:r>
    </w:p>
    <w:p w14:paraId="79BC5C8D" w14:textId="6DF8D112" w:rsidR="0026545A" w:rsidRPr="0026545A" w:rsidRDefault="0026545A" w:rsidP="0026545A">
      <w:pPr>
        <w:rPr>
          <w:rFonts w:cstheme="minorHAnsi"/>
        </w:rPr>
      </w:pPr>
      <w:r>
        <w:rPr>
          <w:rFonts w:cstheme="minorHAnsi"/>
        </w:rPr>
        <w:t xml:space="preserve">            </w:t>
      </w:r>
      <w:r w:rsidR="00573C6D">
        <w:rPr>
          <w:rFonts w:cstheme="minorHAnsi"/>
        </w:rPr>
        <w:t>wait</w:t>
      </w:r>
      <w:r w:rsidRPr="0026545A">
        <w:rPr>
          <w:rFonts w:cstheme="minorHAnsi"/>
        </w:rPr>
        <w:t>(random.randint(1,5))</w:t>
      </w:r>
    </w:p>
    <w:p w14:paraId="4A377D2A" w14:textId="3D6D5151" w:rsidR="0026545A" w:rsidRPr="0026545A" w:rsidRDefault="0026545A" w:rsidP="0026545A">
      <w:pPr>
        <w:rPr>
          <w:rFonts w:cstheme="minorHAnsi"/>
        </w:rPr>
      </w:pPr>
      <w:r>
        <w:rPr>
          <w:rFonts w:cstheme="minorHAnsi"/>
        </w:rPr>
        <w:t xml:space="preserve">            </w:t>
      </w:r>
      <w:r w:rsidR="00573C6D">
        <w:rPr>
          <w:rFonts w:cstheme="minorHAnsi"/>
        </w:rPr>
        <w:t>Write</w:t>
      </w:r>
      <w:r w:rsidRPr="0026545A">
        <w:rPr>
          <w:rFonts w:cstheme="minorHAnsi"/>
        </w:rPr>
        <w:t>(random.randint(1,65))</w:t>
      </w:r>
    </w:p>
    <w:p w14:paraId="4DC99C7C" w14:textId="5CE867F3" w:rsidR="0026545A" w:rsidRPr="0026545A" w:rsidRDefault="0026545A" w:rsidP="0026545A">
      <w:pPr>
        <w:rPr>
          <w:rFonts w:cstheme="minorHAnsi"/>
        </w:rPr>
      </w:pPr>
      <w:r>
        <w:rPr>
          <w:rFonts w:cstheme="minorHAnsi"/>
        </w:rPr>
        <w:t xml:space="preserve">            </w:t>
      </w:r>
      <w:r w:rsidRPr="0026545A">
        <w:rPr>
          <w:rFonts w:cstheme="minorHAnsi"/>
        </w:rPr>
        <w:t>numb += 1</w:t>
      </w:r>
    </w:p>
    <w:p w14:paraId="4A850DEC" w14:textId="3CF820C3" w:rsidR="0026545A" w:rsidRPr="0026545A" w:rsidRDefault="0026545A" w:rsidP="0026545A">
      <w:pPr>
        <w:rPr>
          <w:rFonts w:cstheme="minorHAnsi"/>
        </w:rPr>
      </w:pPr>
      <w:r>
        <w:rPr>
          <w:rFonts w:cstheme="minorHAnsi"/>
        </w:rPr>
        <w:t xml:space="preserve">            </w:t>
      </w:r>
      <w:r w:rsidRPr="0026545A">
        <w:rPr>
          <w:rFonts w:cstheme="minorHAnsi"/>
        </w:rPr>
        <w:t>if numb &gt;= numbers:</w:t>
      </w:r>
    </w:p>
    <w:p w14:paraId="6D73FE82" w14:textId="6949FC94" w:rsidR="0026545A" w:rsidRPr="0026545A" w:rsidRDefault="00573C6D" w:rsidP="0026545A">
      <w:pPr>
        <w:rPr>
          <w:rFonts w:cstheme="minorHAnsi"/>
        </w:rPr>
      </w:pPr>
      <w:r>
        <w:rPr>
          <w:rFonts w:cstheme="minorHAnsi"/>
        </w:rPr>
        <w:t xml:space="preserve">                    wait</w:t>
      </w:r>
      <w:r w:rsidR="0026545A" w:rsidRPr="0026545A">
        <w:rPr>
          <w:rFonts w:cstheme="minorHAnsi"/>
        </w:rPr>
        <w:t>(random.randint(1,5))</w:t>
      </w:r>
    </w:p>
    <w:p w14:paraId="15F7B106" w14:textId="77777777" w:rsidR="0026545A" w:rsidRPr="0026545A" w:rsidRDefault="0026545A" w:rsidP="0026545A">
      <w:pPr>
        <w:rPr>
          <w:rFonts w:cstheme="minorHAnsi"/>
        </w:rPr>
      </w:pPr>
      <w:r w:rsidRPr="0026545A">
        <w:rPr>
          <w:rFonts w:cstheme="minorHAnsi"/>
        </w:rPr>
        <w:t xml:space="preserve">                    start = time.time()</w:t>
      </w:r>
    </w:p>
    <w:p w14:paraId="5A4EE6F4" w14:textId="77777777" w:rsidR="0026545A" w:rsidRPr="0026545A" w:rsidRDefault="0026545A" w:rsidP="0026545A">
      <w:pPr>
        <w:rPr>
          <w:rFonts w:cstheme="minorHAnsi"/>
        </w:rPr>
      </w:pPr>
      <w:r w:rsidRPr="0026545A">
        <w:rPr>
          <w:rFonts w:cstheme="minorHAnsi"/>
        </w:rPr>
        <w:t xml:space="preserve">                    test = input("66\n")</w:t>
      </w:r>
    </w:p>
    <w:p w14:paraId="1FFF0C30" w14:textId="77777777" w:rsidR="0026545A" w:rsidRPr="0026545A" w:rsidRDefault="0026545A" w:rsidP="0026545A">
      <w:pPr>
        <w:rPr>
          <w:rFonts w:cstheme="minorHAnsi"/>
        </w:rPr>
      </w:pPr>
      <w:r w:rsidRPr="0026545A">
        <w:rPr>
          <w:rFonts w:cstheme="minorHAnsi"/>
        </w:rPr>
        <w:t xml:space="preserve">                    if test == "66":</w:t>
      </w:r>
    </w:p>
    <w:p w14:paraId="16835658" w14:textId="77777777" w:rsidR="0026545A" w:rsidRPr="0026545A" w:rsidRDefault="0026545A" w:rsidP="0026545A">
      <w:pPr>
        <w:rPr>
          <w:rFonts w:cstheme="minorHAnsi"/>
        </w:rPr>
      </w:pPr>
      <w:r w:rsidRPr="0026545A">
        <w:rPr>
          <w:rFonts w:cstheme="minorHAnsi"/>
        </w:rPr>
        <w:t xml:space="preserve">                        end = time.time()</w:t>
      </w:r>
    </w:p>
    <w:p w14:paraId="47943DB1" w14:textId="77777777" w:rsidR="0026545A" w:rsidRPr="0026545A" w:rsidRDefault="0026545A" w:rsidP="0026545A">
      <w:pPr>
        <w:rPr>
          <w:rFonts w:cstheme="minorHAnsi"/>
        </w:rPr>
      </w:pPr>
      <w:r w:rsidRPr="0026545A">
        <w:rPr>
          <w:rFonts w:cstheme="minorHAnsi"/>
        </w:rPr>
        <w:t xml:space="preserve">                        total = end - start</w:t>
      </w:r>
    </w:p>
    <w:p w14:paraId="1D0F9355" w14:textId="21CAF6EE" w:rsidR="0026545A" w:rsidRPr="0026545A" w:rsidRDefault="0026545A" w:rsidP="0026545A">
      <w:pPr>
        <w:rPr>
          <w:rFonts w:cstheme="minorHAnsi"/>
        </w:rPr>
      </w:pPr>
      <w:r w:rsidRPr="0026545A">
        <w:rPr>
          <w:rFonts w:cstheme="minorHAnsi"/>
        </w:rPr>
        <w:t xml:space="preserve">                        </w:t>
      </w:r>
      <w:r w:rsidR="003F5A89">
        <w:rPr>
          <w:rFonts w:cstheme="minorHAnsi"/>
        </w:rPr>
        <w:t>Write</w:t>
      </w:r>
      <w:r w:rsidR="00573C6D">
        <w:rPr>
          <w:rFonts w:cstheme="minorHAnsi"/>
        </w:rPr>
        <w:t xml:space="preserve">("Your score was: " + </w:t>
      </w:r>
      <w:r w:rsidRPr="0026545A">
        <w:rPr>
          <w:rFonts w:cstheme="minorHAnsi"/>
        </w:rPr>
        <w:t>total)</w:t>
      </w:r>
    </w:p>
    <w:p w14:paraId="7993EA29" w14:textId="77777777" w:rsidR="0026545A" w:rsidRPr="0026545A" w:rsidRDefault="0026545A" w:rsidP="0026545A">
      <w:pPr>
        <w:rPr>
          <w:rFonts w:cstheme="minorHAnsi"/>
        </w:rPr>
      </w:pPr>
      <w:r w:rsidRPr="0026545A">
        <w:rPr>
          <w:rFonts w:cstheme="minorHAnsi"/>
        </w:rPr>
        <w:t xml:space="preserve">                        if plays == 0:</w:t>
      </w:r>
    </w:p>
    <w:p w14:paraId="3A8B0F45" w14:textId="77777777" w:rsidR="0026545A" w:rsidRPr="0026545A" w:rsidRDefault="0026545A" w:rsidP="0026545A">
      <w:pPr>
        <w:rPr>
          <w:rFonts w:cstheme="minorHAnsi"/>
        </w:rPr>
      </w:pPr>
      <w:r w:rsidRPr="0026545A">
        <w:rPr>
          <w:rFonts w:cstheme="minorHAnsi"/>
        </w:rPr>
        <w:t xml:space="preserve">                            score1 = total</w:t>
      </w:r>
    </w:p>
    <w:p w14:paraId="03D5A4F5" w14:textId="77777777" w:rsidR="0026545A" w:rsidRPr="0026545A" w:rsidRDefault="0026545A" w:rsidP="0026545A">
      <w:pPr>
        <w:rPr>
          <w:rFonts w:cstheme="minorHAnsi"/>
        </w:rPr>
      </w:pPr>
      <w:r w:rsidRPr="0026545A">
        <w:rPr>
          <w:rFonts w:cstheme="minorHAnsi"/>
        </w:rPr>
        <w:t xml:space="preserve">                        elif plays == 1:</w:t>
      </w:r>
    </w:p>
    <w:p w14:paraId="36260B25" w14:textId="77777777" w:rsidR="0026545A" w:rsidRPr="0026545A" w:rsidRDefault="0026545A" w:rsidP="0026545A">
      <w:pPr>
        <w:rPr>
          <w:rFonts w:cstheme="minorHAnsi"/>
        </w:rPr>
      </w:pPr>
      <w:r w:rsidRPr="0026545A">
        <w:rPr>
          <w:rFonts w:cstheme="minorHAnsi"/>
        </w:rPr>
        <w:t xml:space="preserve">                            score2 = total</w:t>
      </w:r>
    </w:p>
    <w:p w14:paraId="6C86507F" w14:textId="77777777" w:rsidR="0026545A" w:rsidRPr="0026545A" w:rsidRDefault="0026545A" w:rsidP="0026545A">
      <w:pPr>
        <w:rPr>
          <w:rFonts w:cstheme="minorHAnsi"/>
        </w:rPr>
      </w:pPr>
      <w:r w:rsidRPr="0026545A">
        <w:rPr>
          <w:rFonts w:cstheme="minorHAnsi"/>
        </w:rPr>
        <w:t xml:space="preserve">                        elif plays == 2:</w:t>
      </w:r>
    </w:p>
    <w:p w14:paraId="77CB11F8" w14:textId="77777777" w:rsidR="0026545A" w:rsidRPr="0026545A" w:rsidRDefault="0026545A" w:rsidP="0026545A">
      <w:pPr>
        <w:rPr>
          <w:rFonts w:cstheme="minorHAnsi"/>
        </w:rPr>
      </w:pPr>
      <w:r w:rsidRPr="0026545A">
        <w:rPr>
          <w:rFonts w:cstheme="minorHAnsi"/>
        </w:rPr>
        <w:t xml:space="preserve">                            score3 = total</w:t>
      </w:r>
    </w:p>
    <w:p w14:paraId="447D3E6C" w14:textId="77777777" w:rsidR="0026545A" w:rsidRPr="0026545A" w:rsidRDefault="0026545A" w:rsidP="0026545A">
      <w:pPr>
        <w:rPr>
          <w:rFonts w:cstheme="minorHAnsi"/>
        </w:rPr>
      </w:pPr>
      <w:r w:rsidRPr="0026545A">
        <w:rPr>
          <w:rFonts w:cstheme="minorHAnsi"/>
        </w:rPr>
        <w:t xml:space="preserve">                        plays += 1</w:t>
      </w:r>
    </w:p>
    <w:p w14:paraId="13D07B4C" w14:textId="77777777" w:rsidR="0026545A" w:rsidRPr="0026545A" w:rsidRDefault="0026545A" w:rsidP="0026545A">
      <w:pPr>
        <w:rPr>
          <w:rFonts w:cstheme="minorHAnsi"/>
        </w:rPr>
      </w:pPr>
      <w:r w:rsidRPr="0026545A">
        <w:rPr>
          <w:rFonts w:cstheme="minorHAnsi"/>
        </w:rPr>
        <w:t xml:space="preserve">                        correct = False</w:t>
      </w:r>
    </w:p>
    <w:p w14:paraId="4016BFB7" w14:textId="77777777" w:rsidR="0026545A" w:rsidRPr="0026545A" w:rsidRDefault="0026545A" w:rsidP="0026545A">
      <w:pPr>
        <w:rPr>
          <w:rFonts w:cstheme="minorHAnsi"/>
        </w:rPr>
      </w:pPr>
      <w:r w:rsidRPr="0026545A">
        <w:rPr>
          <w:rFonts w:cstheme="minorHAnsi"/>
        </w:rPr>
        <w:t xml:space="preserve">                    else:</w:t>
      </w:r>
    </w:p>
    <w:p w14:paraId="43C5B6A8" w14:textId="5934D047" w:rsidR="0026545A" w:rsidRPr="0026545A" w:rsidRDefault="0026545A" w:rsidP="0026545A">
      <w:pPr>
        <w:rPr>
          <w:rFonts w:cstheme="minorHAnsi"/>
        </w:rPr>
      </w:pPr>
      <w:r w:rsidRPr="0026545A">
        <w:rPr>
          <w:rFonts w:cstheme="minorHAnsi"/>
        </w:rPr>
        <w:t xml:space="preserve">                        </w:t>
      </w:r>
      <w:r w:rsidR="003F5A89">
        <w:rPr>
          <w:rFonts w:cstheme="minorHAnsi"/>
        </w:rPr>
        <w:t>Write</w:t>
      </w:r>
      <w:r w:rsidRPr="0026545A">
        <w:rPr>
          <w:rFonts w:cstheme="minorHAnsi"/>
        </w:rPr>
        <w:t>("that is not a correct entry the test will now repeat")</w:t>
      </w:r>
    </w:p>
    <w:p w14:paraId="12FD2972" w14:textId="77777777" w:rsidR="0026545A" w:rsidRPr="0026545A" w:rsidRDefault="0026545A" w:rsidP="0026545A">
      <w:pPr>
        <w:rPr>
          <w:rFonts w:cstheme="minorHAnsi"/>
        </w:rPr>
      </w:pPr>
      <w:r w:rsidRPr="0026545A">
        <w:rPr>
          <w:rFonts w:cstheme="minorHAnsi"/>
        </w:rPr>
        <w:t xml:space="preserve">                        numb = 0</w:t>
      </w:r>
    </w:p>
    <w:p w14:paraId="152BA8CC" w14:textId="77777777" w:rsidR="0026545A" w:rsidRPr="0026545A" w:rsidRDefault="0026545A" w:rsidP="0026545A">
      <w:pPr>
        <w:rPr>
          <w:rFonts w:cstheme="minorHAnsi"/>
        </w:rPr>
      </w:pPr>
      <w:r w:rsidRPr="0026545A">
        <w:rPr>
          <w:rFonts w:cstheme="minorHAnsi"/>
        </w:rPr>
        <w:t xml:space="preserve">                        correct = True</w:t>
      </w:r>
    </w:p>
    <w:p w14:paraId="46F75E4B" w14:textId="229B98BC" w:rsidR="0026545A" w:rsidRPr="0026545A" w:rsidRDefault="0026545A" w:rsidP="0026545A">
      <w:pPr>
        <w:rPr>
          <w:rFonts w:cstheme="minorHAnsi"/>
        </w:rPr>
      </w:pPr>
      <w:r w:rsidRPr="0026545A">
        <w:rPr>
          <w:rFonts w:cstheme="minorHAnsi"/>
        </w:rPr>
        <w:t xml:space="preserve">                </w:t>
      </w:r>
      <w:r w:rsidR="00DF6DC3">
        <w:rPr>
          <w:rFonts w:cstheme="minorHAnsi"/>
        </w:rPr>
        <w:t>Write</w:t>
      </w:r>
      <w:r w:rsidRPr="0026545A">
        <w:rPr>
          <w:rFonts w:cstheme="minorHAnsi"/>
        </w:rPr>
        <w:t>("Your t</w:t>
      </w:r>
      <w:r w:rsidR="00573C6D">
        <w:rPr>
          <w:rFonts w:cstheme="minorHAnsi"/>
        </w:rPr>
        <w:t xml:space="preserve">hree scores are:" + </w:t>
      </w:r>
      <w:r w:rsidRPr="0026545A">
        <w:rPr>
          <w:rFonts w:cstheme="minorHAnsi"/>
        </w:rPr>
        <w:t>sco</w:t>
      </w:r>
      <w:r w:rsidR="00A01030">
        <w:rPr>
          <w:rFonts w:cstheme="minorHAnsi"/>
        </w:rPr>
        <w:t>re1 +score2 + score3)</w:t>
      </w:r>
    </w:p>
    <w:p w14:paraId="1AE94854" w14:textId="008EE0D3" w:rsidR="0026545A" w:rsidRPr="0026545A" w:rsidRDefault="0026545A" w:rsidP="0026545A">
      <w:pPr>
        <w:rPr>
          <w:rFonts w:cstheme="minorHAnsi"/>
        </w:rPr>
      </w:pPr>
      <w:r w:rsidRPr="0026545A">
        <w:rPr>
          <w:rFonts w:cstheme="minorHAnsi"/>
        </w:rPr>
        <w:t xml:space="preserve">  </w:t>
      </w:r>
      <w:r w:rsidR="00DF6DC3">
        <w:rPr>
          <w:rFonts w:cstheme="minorHAnsi"/>
        </w:rPr>
        <w:t xml:space="preserve">              aver = average</w:t>
      </w:r>
      <w:r w:rsidR="00DF6DC3" w:rsidRPr="0026545A">
        <w:rPr>
          <w:rFonts w:cstheme="minorHAnsi"/>
        </w:rPr>
        <w:t xml:space="preserve"> </w:t>
      </w:r>
      <w:r w:rsidRPr="0026545A">
        <w:rPr>
          <w:rFonts w:cstheme="minorHAnsi"/>
        </w:rPr>
        <w:t>([score1,score2,score3])</w:t>
      </w:r>
    </w:p>
    <w:p w14:paraId="02887345" w14:textId="1718E1FD" w:rsidR="0026545A" w:rsidRPr="0026545A" w:rsidRDefault="0026545A" w:rsidP="0026545A">
      <w:pPr>
        <w:rPr>
          <w:rFonts w:cstheme="minorHAnsi"/>
        </w:rPr>
      </w:pPr>
      <w:r w:rsidRPr="0026545A">
        <w:rPr>
          <w:rFonts w:cstheme="minorHAnsi"/>
        </w:rPr>
        <w:lastRenderedPageBreak/>
        <w:t xml:space="preserve">         </w:t>
      </w:r>
      <w:r w:rsidR="00DF6DC3">
        <w:rPr>
          <w:rFonts w:cstheme="minorHAnsi"/>
        </w:rPr>
        <w:t xml:space="preserve">       finalScore2 = ave</w:t>
      </w:r>
      <w:r w:rsidR="00573C6D">
        <w:rPr>
          <w:rFonts w:cstheme="minorHAnsi"/>
        </w:rPr>
        <w:t>r</w:t>
      </w:r>
    </w:p>
    <w:p w14:paraId="47BACCBF" w14:textId="28C0635B" w:rsidR="0026545A" w:rsidRPr="0026545A" w:rsidRDefault="00DF6DC3" w:rsidP="0026545A">
      <w:pPr>
        <w:rPr>
          <w:rFonts w:cstheme="minorHAnsi"/>
        </w:rPr>
      </w:pPr>
      <w:r>
        <w:rPr>
          <w:rFonts w:cstheme="minorHAnsi"/>
        </w:rPr>
        <w:t xml:space="preserve">                Write</w:t>
      </w:r>
      <w:r w:rsidR="0026545A" w:rsidRPr="0026545A">
        <w:rPr>
          <w:rFonts w:cstheme="minorHAnsi"/>
        </w:rPr>
        <w:t>("Your final score and average is:", finalScore2)</w:t>
      </w:r>
    </w:p>
    <w:p w14:paraId="644D9B72" w14:textId="77777777" w:rsidR="0026545A" w:rsidRPr="0026545A" w:rsidRDefault="0026545A" w:rsidP="0026545A">
      <w:pPr>
        <w:rPr>
          <w:rFonts w:cstheme="minorHAnsi"/>
        </w:rPr>
      </w:pPr>
      <w:r w:rsidRPr="0026545A">
        <w:rPr>
          <w:rFonts w:cstheme="minorHAnsi"/>
        </w:rPr>
        <w:t xml:space="preserve">                plays = 0</w:t>
      </w:r>
    </w:p>
    <w:p w14:paraId="10515004" w14:textId="77777777" w:rsidR="0026545A" w:rsidRPr="0026545A" w:rsidRDefault="0026545A" w:rsidP="0026545A">
      <w:pPr>
        <w:rPr>
          <w:rFonts w:cstheme="minorHAnsi"/>
        </w:rPr>
      </w:pPr>
      <w:r w:rsidRPr="0026545A">
        <w:rPr>
          <w:rFonts w:cstheme="minorHAnsi"/>
        </w:rPr>
        <w:t xml:space="preserve">                score1 = 0</w:t>
      </w:r>
    </w:p>
    <w:p w14:paraId="1A7756A3" w14:textId="77777777" w:rsidR="0026545A" w:rsidRPr="0026545A" w:rsidRDefault="0026545A" w:rsidP="0026545A">
      <w:pPr>
        <w:rPr>
          <w:rFonts w:cstheme="minorHAnsi"/>
        </w:rPr>
      </w:pPr>
      <w:r w:rsidRPr="0026545A">
        <w:rPr>
          <w:rFonts w:cstheme="minorHAnsi"/>
        </w:rPr>
        <w:t xml:space="preserve">                score2 = 0</w:t>
      </w:r>
    </w:p>
    <w:p w14:paraId="6F4372FE" w14:textId="77777777" w:rsidR="0026545A" w:rsidRPr="0026545A" w:rsidRDefault="0026545A" w:rsidP="0026545A">
      <w:pPr>
        <w:rPr>
          <w:rFonts w:cstheme="minorHAnsi"/>
        </w:rPr>
      </w:pPr>
      <w:r w:rsidRPr="0026545A">
        <w:rPr>
          <w:rFonts w:cstheme="minorHAnsi"/>
        </w:rPr>
        <w:t xml:space="preserve">                score3 = 0</w:t>
      </w:r>
    </w:p>
    <w:p w14:paraId="099F7AEE" w14:textId="77777777" w:rsidR="0026545A" w:rsidRPr="0026545A" w:rsidRDefault="0026545A" w:rsidP="0026545A">
      <w:pPr>
        <w:rPr>
          <w:rFonts w:cstheme="minorHAnsi"/>
        </w:rPr>
      </w:pPr>
      <w:r w:rsidRPr="0026545A">
        <w:rPr>
          <w:rFonts w:cstheme="minorHAnsi"/>
        </w:rPr>
        <w:t xml:space="preserve">                correct = True</w:t>
      </w:r>
    </w:p>
    <w:p w14:paraId="463BAB4B" w14:textId="77777777" w:rsidR="0026545A" w:rsidRPr="0026545A" w:rsidRDefault="0026545A" w:rsidP="0026545A">
      <w:pPr>
        <w:rPr>
          <w:rFonts w:cstheme="minorHAnsi"/>
        </w:rPr>
      </w:pPr>
      <w:r w:rsidRPr="0026545A">
        <w:rPr>
          <w:rFonts w:cstheme="minorHAnsi"/>
        </w:rPr>
        <w:t xml:space="preserve">                while plays &lt;= 2 and correct == True:</w:t>
      </w:r>
    </w:p>
    <w:p w14:paraId="7A2723E0" w14:textId="2CD9863D" w:rsidR="0026545A" w:rsidRPr="0026545A" w:rsidRDefault="00DF6DC3" w:rsidP="0026545A">
      <w:pPr>
        <w:rPr>
          <w:rFonts w:cstheme="minorHAnsi"/>
        </w:rPr>
      </w:pPr>
      <w:r>
        <w:rPr>
          <w:rFonts w:cstheme="minorHAnsi"/>
        </w:rPr>
        <w:t xml:space="preserve">                    Write</w:t>
      </w:r>
      <w:r w:rsidR="0026545A" w:rsidRPr="0026545A">
        <w:rPr>
          <w:rFonts w:cstheme="minorHAnsi"/>
        </w:rPr>
        <w:t>("</w:t>
      </w:r>
      <w:r w:rsidR="0026545A">
        <w:rPr>
          <w:rFonts w:cstheme="minorHAnsi"/>
        </w:rPr>
        <w:t>Enter in</w:t>
      </w:r>
      <w:r w:rsidR="0026545A" w:rsidRPr="0026545A">
        <w:rPr>
          <w:rFonts w:cstheme="minorHAnsi"/>
        </w:rPr>
        <w:t xml:space="preserve"> the letters 't i w w' when the word 'GO' appears:\n")</w:t>
      </w:r>
    </w:p>
    <w:p w14:paraId="4A983B17" w14:textId="471E4D05" w:rsidR="0026545A" w:rsidRPr="0026545A" w:rsidRDefault="00573C6D" w:rsidP="0026545A">
      <w:pPr>
        <w:rPr>
          <w:rFonts w:cstheme="minorHAnsi"/>
        </w:rPr>
      </w:pPr>
      <w:r>
        <w:rPr>
          <w:rFonts w:cstheme="minorHAnsi"/>
        </w:rPr>
        <w:t xml:space="preserve">                    wait</w:t>
      </w:r>
      <w:r w:rsidR="0026545A" w:rsidRPr="0026545A">
        <w:rPr>
          <w:rFonts w:cstheme="minorHAnsi"/>
        </w:rPr>
        <w:t>(random.randint(1,8))</w:t>
      </w:r>
    </w:p>
    <w:p w14:paraId="4D1FBECA" w14:textId="77777777" w:rsidR="0026545A" w:rsidRPr="0026545A" w:rsidRDefault="0026545A" w:rsidP="0026545A">
      <w:pPr>
        <w:rPr>
          <w:rFonts w:cstheme="minorHAnsi"/>
        </w:rPr>
      </w:pPr>
      <w:r w:rsidRPr="0026545A">
        <w:rPr>
          <w:rFonts w:cstheme="minorHAnsi"/>
        </w:rPr>
        <w:t xml:space="preserve">                    start = time.time()</w:t>
      </w:r>
    </w:p>
    <w:p w14:paraId="55E738A1" w14:textId="77777777" w:rsidR="0026545A" w:rsidRPr="0026545A" w:rsidRDefault="0026545A" w:rsidP="0026545A">
      <w:pPr>
        <w:rPr>
          <w:rFonts w:cstheme="minorHAnsi"/>
        </w:rPr>
      </w:pPr>
      <w:r w:rsidRPr="0026545A">
        <w:rPr>
          <w:rFonts w:cstheme="minorHAnsi"/>
        </w:rPr>
        <w:t xml:space="preserve">                    test = input("GO\n")</w:t>
      </w:r>
    </w:p>
    <w:p w14:paraId="22744BE3" w14:textId="77777777" w:rsidR="0026545A" w:rsidRPr="0026545A" w:rsidRDefault="0026545A" w:rsidP="0026545A">
      <w:pPr>
        <w:rPr>
          <w:rFonts w:cstheme="minorHAnsi"/>
        </w:rPr>
      </w:pPr>
      <w:r w:rsidRPr="0026545A">
        <w:rPr>
          <w:rFonts w:cstheme="minorHAnsi"/>
        </w:rPr>
        <w:t xml:space="preserve">                    if test == "t i w w":</w:t>
      </w:r>
    </w:p>
    <w:p w14:paraId="628FFD4F" w14:textId="304EC73A" w:rsidR="0026545A" w:rsidRPr="0026545A" w:rsidRDefault="00806803" w:rsidP="0026545A">
      <w:pPr>
        <w:rPr>
          <w:rFonts w:cstheme="minorHAnsi"/>
        </w:rPr>
      </w:pPr>
      <w:r>
        <w:rPr>
          <w:rFonts w:cstheme="minorHAnsi"/>
        </w:rPr>
        <w:t xml:space="preserve">                        </w:t>
      </w:r>
      <w:r w:rsidR="0026545A" w:rsidRPr="0026545A">
        <w:rPr>
          <w:rFonts w:cstheme="minorHAnsi"/>
        </w:rPr>
        <w:t>end = time.time()</w:t>
      </w:r>
    </w:p>
    <w:p w14:paraId="48F5A23B" w14:textId="4BB825DD" w:rsidR="0026545A" w:rsidRPr="0026545A" w:rsidRDefault="00806803" w:rsidP="0026545A">
      <w:pPr>
        <w:rPr>
          <w:rFonts w:cstheme="minorHAnsi"/>
        </w:rPr>
      </w:pPr>
      <w:r>
        <w:rPr>
          <w:rFonts w:cstheme="minorHAnsi"/>
        </w:rPr>
        <w:t xml:space="preserve">                        </w:t>
      </w:r>
      <w:r w:rsidR="0026545A" w:rsidRPr="0026545A">
        <w:rPr>
          <w:rFonts w:cstheme="minorHAnsi"/>
        </w:rPr>
        <w:t>total = end - start</w:t>
      </w:r>
    </w:p>
    <w:p w14:paraId="125D85CE" w14:textId="306758CB" w:rsidR="0026545A" w:rsidRPr="0026545A" w:rsidRDefault="00DF6DC3" w:rsidP="0026545A">
      <w:pPr>
        <w:rPr>
          <w:rFonts w:cstheme="minorHAnsi"/>
        </w:rPr>
      </w:pPr>
      <w:r>
        <w:rPr>
          <w:rFonts w:cstheme="minorHAnsi"/>
        </w:rPr>
        <w:t xml:space="preserve">                    Write("Your score was: " + </w:t>
      </w:r>
      <w:r w:rsidR="0026545A" w:rsidRPr="0026545A">
        <w:rPr>
          <w:rFonts w:cstheme="minorHAnsi"/>
        </w:rPr>
        <w:t>total)</w:t>
      </w:r>
    </w:p>
    <w:p w14:paraId="28E2F78B" w14:textId="690A3445" w:rsidR="0026545A" w:rsidRPr="0026545A" w:rsidRDefault="00806803" w:rsidP="0026545A">
      <w:pPr>
        <w:rPr>
          <w:rFonts w:cstheme="minorHAnsi"/>
        </w:rPr>
      </w:pPr>
      <w:r>
        <w:rPr>
          <w:rFonts w:cstheme="minorHAnsi"/>
        </w:rPr>
        <w:t xml:space="preserve">                    </w:t>
      </w:r>
      <w:r w:rsidR="0026545A" w:rsidRPr="0026545A">
        <w:rPr>
          <w:rFonts w:cstheme="minorHAnsi"/>
        </w:rPr>
        <w:t>if plays == 0:</w:t>
      </w:r>
    </w:p>
    <w:p w14:paraId="263F62D1" w14:textId="19889001" w:rsidR="0026545A" w:rsidRPr="0026545A" w:rsidRDefault="00806803" w:rsidP="0026545A">
      <w:pPr>
        <w:rPr>
          <w:rFonts w:cstheme="minorHAnsi"/>
        </w:rPr>
      </w:pPr>
      <w:r>
        <w:rPr>
          <w:rFonts w:cstheme="minorHAnsi"/>
        </w:rPr>
        <w:t xml:space="preserve">                        </w:t>
      </w:r>
      <w:r w:rsidR="0026545A" w:rsidRPr="0026545A">
        <w:rPr>
          <w:rFonts w:cstheme="minorHAnsi"/>
        </w:rPr>
        <w:t>score1 = total</w:t>
      </w:r>
    </w:p>
    <w:p w14:paraId="68BEC52A" w14:textId="1CEF588C" w:rsidR="0026545A" w:rsidRPr="0026545A" w:rsidRDefault="00806803" w:rsidP="0026545A">
      <w:pPr>
        <w:rPr>
          <w:rFonts w:cstheme="minorHAnsi"/>
        </w:rPr>
      </w:pPr>
      <w:r>
        <w:rPr>
          <w:rFonts w:cstheme="minorHAnsi"/>
        </w:rPr>
        <w:t xml:space="preserve">                    </w:t>
      </w:r>
      <w:r w:rsidR="0026545A" w:rsidRPr="0026545A">
        <w:rPr>
          <w:rFonts w:cstheme="minorHAnsi"/>
        </w:rPr>
        <w:t>elif plays == 1:</w:t>
      </w:r>
    </w:p>
    <w:p w14:paraId="799EC2E8" w14:textId="5139FD6D" w:rsidR="0026545A" w:rsidRPr="0026545A" w:rsidRDefault="00806803" w:rsidP="0026545A">
      <w:pPr>
        <w:rPr>
          <w:rFonts w:cstheme="minorHAnsi"/>
        </w:rPr>
      </w:pPr>
      <w:r>
        <w:rPr>
          <w:rFonts w:cstheme="minorHAnsi"/>
        </w:rPr>
        <w:t xml:space="preserve">                        </w:t>
      </w:r>
      <w:r w:rsidR="0026545A" w:rsidRPr="0026545A">
        <w:rPr>
          <w:rFonts w:cstheme="minorHAnsi"/>
        </w:rPr>
        <w:t>score2 = total</w:t>
      </w:r>
    </w:p>
    <w:p w14:paraId="5AA838A3" w14:textId="3AD54B86" w:rsidR="0026545A" w:rsidRPr="0026545A" w:rsidRDefault="00806803" w:rsidP="0026545A">
      <w:pPr>
        <w:rPr>
          <w:rFonts w:cstheme="minorHAnsi"/>
        </w:rPr>
      </w:pPr>
      <w:r>
        <w:rPr>
          <w:rFonts w:cstheme="minorHAnsi"/>
        </w:rPr>
        <w:t xml:space="preserve">                    </w:t>
      </w:r>
      <w:r w:rsidR="0026545A" w:rsidRPr="0026545A">
        <w:rPr>
          <w:rFonts w:cstheme="minorHAnsi"/>
        </w:rPr>
        <w:t>elif plays == 2:</w:t>
      </w:r>
    </w:p>
    <w:p w14:paraId="0291B6E3" w14:textId="0EEB5445" w:rsidR="0026545A" w:rsidRPr="0026545A" w:rsidRDefault="00806803" w:rsidP="0026545A">
      <w:pPr>
        <w:rPr>
          <w:rFonts w:cstheme="minorHAnsi"/>
        </w:rPr>
      </w:pPr>
      <w:r>
        <w:rPr>
          <w:rFonts w:cstheme="minorHAnsi"/>
        </w:rPr>
        <w:t xml:space="preserve">                        </w:t>
      </w:r>
      <w:r w:rsidR="0026545A" w:rsidRPr="0026545A">
        <w:rPr>
          <w:rFonts w:cstheme="minorHAnsi"/>
        </w:rPr>
        <w:t>score3 = total</w:t>
      </w:r>
    </w:p>
    <w:p w14:paraId="2B21C4A2" w14:textId="35EC6B02" w:rsidR="0026545A" w:rsidRPr="0026545A" w:rsidRDefault="00806803" w:rsidP="0026545A">
      <w:pPr>
        <w:rPr>
          <w:rFonts w:cstheme="minorHAnsi"/>
        </w:rPr>
      </w:pPr>
      <w:r>
        <w:rPr>
          <w:rFonts w:cstheme="minorHAnsi"/>
        </w:rPr>
        <w:t xml:space="preserve">                        </w:t>
      </w:r>
      <w:r w:rsidR="0026545A" w:rsidRPr="0026545A">
        <w:rPr>
          <w:rFonts w:cstheme="minorHAnsi"/>
        </w:rPr>
        <w:t>correct = False</w:t>
      </w:r>
    </w:p>
    <w:p w14:paraId="49814E19" w14:textId="77777777" w:rsidR="0026545A" w:rsidRPr="0026545A" w:rsidRDefault="0026545A" w:rsidP="0026545A">
      <w:pPr>
        <w:rPr>
          <w:rFonts w:cstheme="minorHAnsi"/>
        </w:rPr>
      </w:pPr>
      <w:r w:rsidRPr="0026545A">
        <w:rPr>
          <w:rFonts w:cstheme="minorHAnsi"/>
        </w:rPr>
        <w:t xml:space="preserve">                        plays += 1</w:t>
      </w:r>
    </w:p>
    <w:p w14:paraId="009DFE5C" w14:textId="77777777" w:rsidR="0026545A" w:rsidRPr="0026545A" w:rsidRDefault="0026545A" w:rsidP="0026545A">
      <w:pPr>
        <w:rPr>
          <w:rFonts w:cstheme="minorHAnsi"/>
        </w:rPr>
      </w:pPr>
      <w:r w:rsidRPr="0026545A">
        <w:rPr>
          <w:rFonts w:cstheme="minorHAnsi"/>
        </w:rPr>
        <w:t xml:space="preserve">                    else:</w:t>
      </w:r>
    </w:p>
    <w:p w14:paraId="4833CAC4" w14:textId="29906B86" w:rsidR="0026545A" w:rsidRPr="0026545A" w:rsidRDefault="00DF6DC3" w:rsidP="0026545A">
      <w:pPr>
        <w:rPr>
          <w:rFonts w:cstheme="minorHAnsi"/>
        </w:rPr>
      </w:pPr>
      <w:r>
        <w:rPr>
          <w:rFonts w:cstheme="minorHAnsi"/>
        </w:rPr>
        <w:t xml:space="preserve">                        Write</w:t>
      </w:r>
      <w:r w:rsidR="0026545A" w:rsidRPr="0026545A">
        <w:rPr>
          <w:rFonts w:cstheme="minorHAnsi"/>
        </w:rPr>
        <w:t>("This is not a valid entry and the test will now be reapeated")</w:t>
      </w:r>
    </w:p>
    <w:p w14:paraId="05F695A7" w14:textId="77777777" w:rsidR="0026545A" w:rsidRPr="0026545A" w:rsidRDefault="0026545A" w:rsidP="0026545A">
      <w:pPr>
        <w:rPr>
          <w:rFonts w:cstheme="minorHAnsi"/>
        </w:rPr>
      </w:pPr>
      <w:r w:rsidRPr="0026545A">
        <w:rPr>
          <w:rFonts w:cstheme="minorHAnsi"/>
        </w:rPr>
        <w:t xml:space="preserve">                        correct = True</w:t>
      </w:r>
    </w:p>
    <w:p w14:paraId="5FD7DB71" w14:textId="772814E6" w:rsidR="0026545A" w:rsidRPr="0026545A" w:rsidRDefault="0026545A" w:rsidP="00DF6DC3">
      <w:pPr>
        <w:rPr>
          <w:rFonts w:cstheme="minorHAnsi"/>
        </w:rPr>
      </w:pPr>
      <w:r w:rsidRPr="0026545A">
        <w:rPr>
          <w:rFonts w:cstheme="minorHAnsi"/>
        </w:rPr>
        <w:t xml:space="preserve">                </w:t>
      </w:r>
      <w:r w:rsidR="00806803">
        <w:rPr>
          <w:rFonts w:cstheme="minorHAnsi"/>
        </w:rPr>
        <w:t xml:space="preserve">    </w:t>
      </w:r>
      <w:r w:rsidR="00DF6DC3">
        <w:rPr>
          <w:rFonts w:cstheme="minorHAnsi"/>
        </w:rPr>
        <w:t>Write</w:t>
      </w:r>
      <w:r w:rsidRPr="0026545A">
        <w:rPr>
          <w:rFonts w:cstheme="minorHAnsi"/>
        </w:rPr>
        <w:t>("Your t</w:t>
      </w:r>
      <w:r w:rsidR="00DF6DC3">
        <w:rPr>
          <w:rFonts w:cstheme="minorHAnsi"/>
        </w:rPr>
        <w:t>hree scores are: score1 + score2 +score3)</w:t>
      </w:r>
    </w:p>
    <w:p w14:paraId="770A6B98" w14:textId="7ACED83B" w:rsidR="0026545A" w:rsidRPr="0026545A" w:rsidRDefault="0026545A" w:rsidP="0026545A">
      <w:pPr>
        <w:rPr>
          <w:rFonts w:cstheme="minorHAnsi"/>
        </w:rPr>
      </w:pPr>
      <w:r w:rsidRPr="0026545A">
        <w:rPr>
          <w:rFonts w:cstheme="minorHAnsi"/>
        </w:rPr>
        <w:t xml:space="preserve">                </w:t>
      </w:r>
      <w:r w:rsidR="00806803">
        <w:rPr>
          <w:rFonts w:cstheme="minorHAnsi"/>
        </w:rPr>
        <w:t xml:space="preserve">    </w:t>
      </w:r>
      <w:r w:rsidR="00DF6DC3">
        <w:rPr>
          <w:rFonts w:cstheme="minorHAnsi"/>
        </w:rPr>
        <w:t>aver = average</w:t>
      </w:r>
      <w:r w:rsidRPr="0026545A">
        <w:rPr>
          <w:rFonts w:cstheme="minorHAnsi"/>
        </w:rPr>
        <w:t>([score1,score2,score3])</w:t>
      </w:r>
    </w:p>
    <w:p w14:paraId="65CE957C" w14:textId="75208227" w:rsidR="0026545A" w:rsidRPr="0026545A" w:rsidRDefault="0026545A" w:rsidP="0026545A">
      <w:pPr>
        <w:rPr>
          <w:rFonts w:cstheme="minorHAnsi"/>
        </w:rPr>
      </w:pPr>
      <w:r w:rsidRPr="0026545A">
        <w:rPr>
          <w:rFonts w:cstheme="minorHAnsi"/>
        </w:rPr>
        <w:t xml:space="preserve">                </w:t>
      </w:r>
      <w:r w:rsidR="00806803">
        <w:rPr>
          <w:rFonts w:cstheme="minorHAnsi"/>
        </w:rPr>
        <w:t xml:space="preserve">    </w:t>
      </w:r>
      <w:r w:rsidR="00DF6DC3">
        <w:rPr>
          <w:rFonts w:cstheme="minorHAnsi"/>
        </w:rPr>
        <w:t>finalScore3 =  aver</w:t>
      </w:r>
    </w:p>
    <w:p w14:paraId="18753C39" w14:textId="5D61AFC3" w:rsidR="0026545A" w:rsidRPr="0026545A" w:rsidRDefault="0026545A" w:rsidP="0026545A">
      <w:pPr>
        <w:rPr>
          <w:rFonts w:cstheme="minorHAnsi"/>
        </w:rPr>
      </w:pPr>
      <w:r w:rsidRPr="0026545A">
        <w:rPr>
          <w:rFonts w:cstheme="minorHAnsi"/>
        </w:rPr>
        <w:t xml:space="preserve">                </w:t>
      </w:r>
      <w:r w:rsidR="00806803">
        <w:rPr>
          <w:rFonts w:cstheme="minorHAnsi"/>
        </w:rPr>
        <w:t xml:space="preserve">    </w:t>
      </w:r>
      <w:r w:rsidR="00DF6DC3">
        <w:rPr>
          <w:rFonts w:cstheme="minorHAnsi"/>
        </w:rPr>
        <w:t>Write</w:t>
      </w:r>
      <w:r w:rsidRPr="0026545A">
        <w:rPr>
          <w:rFonts w:cstheme="minorHAnsi"/>
        </w:rPr>
        <w:t>("Your final score and average is:", finalScore3)</w:t>
      </w:r>
    </w:p>
    <w:p w14:paraId="1B1C1224" w14:textId="77777777" w:rsidR="00D06CA3" w:rsidRPr="00022AC2" w:rsidRDefault="00D06CA3" w:rsidP="00D06CA3">
      <w:pPr>
        <w:rPr>
          <w:i/>
          <w:sz w:val="24"/>
          <w:u w:val="single"/>
        </w:rPr>
      </w:pPr>
    </w:p>
    <w:p w14:paraId="1EF09EA9" w14:textId="77777777" w:rsidR="00D06CA3" w:rsidRPr="007A116A" w:rsidRDefault="00E319CD" w:rsidP="007A116A">
      <w:pPr>
        <w:pStyle w:val="Heading1"/>
        <w:rPr>
          <w:b/>
          <w:i/>
          <w:u w:val="single"/>
        </w:rPr>
      </w:pPr>
      <w:bookmarkStart w:id="22" w:name="_Toc5793048"/>
      <w:r w:rsidRPr="007A116A">
        <w:rPr>
          <w:b/>
          <w:i/>
          <w:u w:val="single"/>
        </w:rPr>
        <w:t>Error Trapping Proposals</w:t>
      </w:r>
      <w:bookmarkEnd w:id="22"/>
    </w:p>
    <w:p w14:paraId="100379FC" w14:textId="77777777" w:rsidR="00E319CD" w:rsidRPr="00AC2B2C" w:rsidRDefault="00E319CD" w:rsidP="00AC2B2C">
      <w:pPr>
        <w:pStyle w:val="Heading1"/>
        <w:rPr>
          <w:b/>
          <w:i/>
          <w:sz w:val="28"/>
          <w:u w:val="single"/>
        </w:rPr>
      </w:pPr>
      <w:bookmarkStart w:id="23" w:name="_Toc5793049"/>
      <w:r w:rsidRPr="00AC2B2C">
        <w:rPr>
          <w:b/>
          <w:i/>
          <w:sz w:val="28"/>
          <w:u w:val="single"/>
        </w:rPr>
        <w:t>Logging On</w:t>
      </w:r>
      <w:bookmarkEnd w:id="23"/>
      <w:r w:rsidRPr="00AC2B2C">
        <w:rPr>
          <w:b/>
          <w:i/>
          <w:sz w:val="28"/>
          <w:u w:val="single"/>
        </w:rPr>
        <w:t xml:space="preserve"> </w:t>
      </w:r>
    </w:p>
    <w:p w14:paraId="706B820D" w14:textId="77777777" w:rsidR="008F31BE" w:rsidRDefault="008F31BE" w:rsidP="008F31BE">
      <w:pPr>
        <w:pStyle w:val="ListParagraph"/>
        <w:numPr>
          <w:ilvl w:val="0"/>
          <w:numId w:val="10"/>
        </w:numPr>
        <w:rPr>
          <w:sz w:val="24"/>
          <w:szCs w:val="24"/>
        </w:rPr>
      </w:pPr>
      <w:r>
        <w:rPr>
          <w:sz w:val="24"/>
          <w:szCs w:val="24"/>
        </w:rPr>
        <w:t>username = “”</w:t>
      </w:r>
    </w:p>
    <w:p w14:paraId="67690DD4" w14:textId="77777777" w:rsidR="008F31BE" w:rsidRPr="008F31BE" w:rsidRDefault="008F31BE" w:rsidP="008F31BE">
      <w:pPr>
        <w:pStyle w:val="ListParagraph"/>
        <w:numPr>
          <w:ilvl w:val="0"/>
          <w:numId w:val="10"/>
        </w:numPr>
        <w:rPr>
          <w:sz w:val="24"/>
          <w:szCs w:val="24"/>
        </w:rPr>
      </w:pPr>
      <w:r>
        <w:rPr>
          <w:sz w:val="24"/>
          <w:szCs w:val="24"/>
        </w:rPr>
        <w:t xml:space="preserve">password = </w:t>
      </w:r>
      <w:r w:rsidRPr="008F31BE">
        <w:rPr>
          <w:sz w:val="24"/>
          <w:szCs w:val="24"/>
        </w:rPr>
        <w:t>““</w:t>
      </w:r>
    </w:p>
    <w:p w14:paraId="44446771" w14:textId="77777777" w:rsidR="00C6590C" w:rsidRDefault="00C6590C" w:rsidP="00C6590C">
      <w:pPr>
        <w:pStyle w:val="ListParagraph"/>
        <w:numPr>
          <w:ilvl w:val="0"/>
          <w:numId w:val="10"/>
        </w:numPr>
        <w:rPr>
          <w:sz w:val="24"/>
          <w:szCs w:val="24"/>
        </w:rPr>
      </w:pPr>
      <w:r>
        <w:rPr>
          <w:sz w:val="24"/>
          <w:szCs w:val="24"/>
        </w:rPr>
        <w:t>tries = 0</w:t>
      </w:r>
    </w:p>
    <w:p w14:paraId="0F412355" w14:textId="77777777" w:rsidR="008F31BE" w:rsidRPr="00C6590C" w:rsidRDefault="008F31BE" w:rsidP="00C6590C">
      <w:pPr>
        <w:pStyle w:val="ListParagraph"/>
        <w:numPr>
          <w:ilvl w:val="0"/>
          <w:numId w:val="10"/>
        </w:numPr>
        <w:rPr>
          <w:sz w:val="24"/>
          <w:szCs w:val="24"/>
        </w:rPr>
      </w:pPr>
      <w:r w:rsidRPr="00C6590C">
        <w:rPr>
          <w:sz w:val="24"/>
          <w:szCs w:val="24"/>
        </w:rPr>
        <w:t xml:space="preserve">    while (not username):</w:t>
      </w:r>
    </w:p>
    <w:p w14:paraId="50F54015" w14:textId="77777777" w:rsidR="008F31BE" w:rsidRDefault="008F31BE" w:rsidP="00E319CD">
      <w:pPr>
        <w:pStyle w:val="ListParagraph"/>
        <w:numPr>
          <w:ilvl w:val="0"/>
          <w:numId w:val="10"/>
        </w:numPr>
        <w:rPr>
          <w:sz w:val="24"/>
          <w:szCs w:val="24"/>
        </w:rPr>
      </w:pPr>
      <w:r>
        <w:rPr>
          <w:sz w:val="24"/>
          <w:szCs w:val="24"/>
        </w:rPr>
        <w:t xml:space="preserve">         </w:t>
      </w:r>
      <w:r w:rsidR="00E319CD" w:rsidRPr="008F31BE">
        <w:rPr>
          <w:sz w:val="24"/>
          <w:szCs w:val="24"/>
        </w:rPr>
        <w:t>username = input("Username: ")</w:t>
      </w:r>
    </w:p>
    <w:p w14:paraId="6BA8350D" w14:textId="77777777" w:rsidR="008F31BE" w:rsidRDefault="008F31BE" w:rsidP="00E319CD">
      <w:pPr>
        <w:pStyle w:val="ListParagraph"/>
        <w:numPr>
          <w:ilvl w:val="0"/>
          <w:numId w:val="10"/>
        </w:numPr>
        <w:rPr>
          <w:sz w:val="24"/>
          <w:szCs w:val="24"/>
        </w:rPr>
      </w:pPr>
      <w:r>
        <w:rPr>
          <w:sz w:val="24"/>
          <w:szCs w:val="24"/>
        </w:rPr>
        <w:t xml:space="preserve">    while (not password):</w:t>
      </w:r>
    </w:p>
    <w:p w14:paraId="2F08223E" w14:textId="77777777" w:rsidR="00C6590C" w:rsidRPr="00C6590C" w:rsidRDefault="008F31BE" w:rsidP="00C6590C">
      <w:pPr>
        <w:pStyle w:val="ListParagraph"/>
        <w:numPr>
          <w:ilvl w:val="0"/>
          <w:numId w:val="10"/>
        </w:numPr>
        <w:rPr>
          <w:sz w:val="24"/>
          <w:szCs w:val="24"/>
        </w:rPr>
      </w:pPr>
      <w:r>
        <w:rPr>
          <w:sz w:val="24"/>
          <w:szCs w:val="24"/>
        </w:rPr>
        <w:t xml:space="preserve">        </w:t>
      </w:r>
      <w:r w:rsidR="00E319CD" w:rsidRPr="008F31BE">
        <w:rPr>
          <w:sz w:val="24"/>
          <w:szCs w:val="24"/>
        </w:rPr>
        <w:t>password = input("Password: ")</w:t>
      </w:r>
    </w:p>
    <w:p w14:paraId="66167B5D" w14:textId="2AA1F12B" w:rsidR="008F31BE" w:rsidRDefault="008F31BE" w:rsidP="00E319CD">
      <w:pPr>
        <w:pStyle w:val="ListParagraph"/>
        <w:numPr>
          <w:ilvl w:val="0"/>
          <w:numId w:val="10"/>
        </w:numPr>
        <w:rPr>
          <w:sz w:val="24"/>
          <w:szCs w:val="24"/>
        </w:rPr>
      </w:pPr>
      <w:r>
        <w:rPr>
          <w:sz w:val="24"/>
          <w:szCs w:val="24"/>
        </w:rPr>
        <w:t xml:space="preserve">    </w:t>
      </w:r>
      <w:r w:rsidR="00C56BCE">
        <w:rPr>
          <w:sz w:val="24"/>
          <w:szCs w:val="24"/>
        </w:rPr>
        <w:t>if trys &lt;= 3</w:t>
      </w:r>
      <w:r w:rsidR="00E319CD" w:rsidRPr="008F31BE">
        <w:rPr>
          <w:sz w:val="24"/>
          <w:szCs w:val="24"/>
        </w:rPr>
        <w:t xml:space="preserve"> and username == "WonderWalls" and password == "Admin1":</w:t>
      </w:r>
    </w:p>
    <w:p w14:paraId="07878CA2" w14:textId="2E7A2EDE" w:rsidR="008F31BE" w:rsidRPr="00C6590C" w:rsidRDefault="008F31BE" w:rsidP="00C6590C">
      <w:pPr>
        <w:pStyle w:val="ListParagraph"/>
        <w:numPr>
          <w:ilvl w:val="0"/>
          <w:numId w:val="10"/>
        </w:numPr>
        <w:rPr>
          <w:sz w:val="24"/>
          <w:szCs w:val="24"/>
        </w:rPr>
      </w:pPr>
      <w:r>
        <w:rPr>
          <w:sz w:val="24"/>
          <w:szCs w:val="24"/>
        </w:rPr>
        <w:t xml:space="preserve">        </w:t>
      </w:r>
      <w:r w:rsidR="00AC4F77">
        <w:rPr>
          <w:sz w:val="24"/>
          <w:szCs w:val="24"/>
        </w:rPr>
        <w:t>write</w:t>
      </w:r>
      <w:r w:rsidR="00E319CD" w:rsidRPr="008F31BE">
        <w:rPr>
          <w:sz w:val="24"/>
          <w:szCs w:val="24"/>
        </w:rPr>
        <w:t>("Welcome Wonder Walls Staff")</w:t>
      </w:r>
    </w:p>
    <w:p w14:paraId="762AE144" w14:textId="77777777" w:rsidR="008F31BE" w:rsidRDefault="008F31BE" w:rsidP="00E319CD">
      <w:pPr>
        <w:pStyle w:val="ListParagraph"/>
        <w:numPr>
          <w:ilvl w:val="0"/>
          <w:numId w:val="10"/>
        </w:numPr>
        <w:rPr>
          <w:sz w:val="24"/>
          <w:szCs w:val="24"/>
        </w:rPr>
      </w:pPr>
      <w:r>
        <w:rPr>
          <w:sz w:val="24"/>
          <w:szCs w:val="24"/>
        </w:rPr>
        <w:t xml:space="preserve">        </w:t>
      </w:r>
      <w:r w:rsidR="00C6590C">
        <w:rPr>
          <w:sz w:val="24"/>
          <w:szCs w:val="24"/>
        </w:rPr>
        <w:t>Menu System</w:t>
      </w:r>
    </w:p>
    <w:p w14:paraId="03D4391D" w14:textId="7E6FD623" w:rsidR="00160523" w:rsidRDefault="00160523" w:rsidP="00E319CD">
      <w:pPr>
        <w:pStyle w:val="ListParagraph"/>
        <w:numPr>
          <w:ilvl w:val="0"/>
          <w:numId w:val="10"/>
        </w:numPr>
        <w:rPr>
          <w:sz w:val="24"/>
          <w:szCs w:val="24"/>
        </w:rPr>
      </w:pPr>
      <w:r>
        <w:rPr>
          <w:sz w:val="24"/>
          <w:szCs w:val="24"/>
        </w:rPr>
        <w:t xml:space="preserve">    </w:t>
      </w:r>
      <w:r w:rsidR="00E319CD" w:rsidRPr="00160523">
        <w:rPr>
          <w:sz w:val="24"/>
          <w:szCs w:val="24"/>
        </w:rPr>
        <w:t>elif</w:t>
      </w:r>
      <w:r w:rsidR="00C56BCE">
        <w:rPr>
          <w:sz w:val="24"/>
          <w:szCs w:val="24"/>
        </w:rPr>
        <w:t xml:space="preserve"> trys &lt;= 3</w:t>
      </w:r>
      <w:r w:rsidR="00E319CD" w:rsidRPr="00160523">
        <w:rPr>
          <w:sz w:val="24"/>
          <w:szCs w:val="24"/>
        </w:rPr>
        <w:t>:</w:t>
      </w:r>
    </w:p>
    <w:p w14:paraId="7F9FCCFF" w14:textId="12A9A468" w:rsidR="00160523" w:rsidRPr="00C6590C" w:rsidRDefault="00160523" w:rsidP="00C6590C">
      <w:pPr>
        <w:pStyle w:val="ListParagraph"/>
        <w:numPr>
          <w:ilvl w:val="0"/>
          <w:numId w:val="10"/>
        </w:numPr>
        <w:rPr>
          <w:sz w:val="24"/>
          <w:szCs w:val="24"/>
        </w:rPr>
      </w:pPr>
      <w:r>
        <w:rPr>
          <w:sz w:val="24"/>
          <w:szCs w:val="24"/>
        </w:rPr>
        <w:t xml:space="preserve">    </w:t>
      </w:r>
      <w:r w:rsidR="00AC4F77">
        <w:rPr>
          <w:sz w:val="24"/>
          <w:szCs w:val="24"/>
        </w:rPr>
        <w:t xml:space="preserve">    </w:t>
      </w:r>
      <w:r w:rsidR="00C6590C">
        <w:rPr>
          <w:sz w:val="24"/>
          <w:szCs w:val="24"/>
        </w:rPr>
        <w:t>tries</w:t>
      </w:r>
      <w:r w:rsidR="00E319CD" w:rsidRPr="00160523">
        <w:rPr>
          <w:sz w:val="24"/>
          <w:szCs w:val="24"/>
        </w:rPr>
        <w:t xml:space="preserve"> += 1</w:t>
      </w:r>
    </w:p>
    <w:p w14:paraId="30884D12" w14:textId="2205DEEC" w:rsidR="00160523" w:rsidRDefault="00160523" w:rsidP="00E319CD">
      <w:pPr>
        <w:pStyle w:val="ListParagraph"/>
        <w:numPr>
          <w:ilvl w:val="0"/>
          <w:numId w:val="10"/>
        </w:numPr>
        <w:rPr>
          <w:sz w:val="24"/>
          <w:szCs w:val="24"/>
        </w:rPr>
      </w:pPr>
      <w:r>
        <w:rPr>
          <w:sz w:val="24"/>
          <w:szCs w:val="24"/>
        </w:rPr>
        <w:t xml:space="preserve">    </w:t>
      </w:r>
      <w:r w:rsidR="00AC4F77">
        <w:rPr>
          <w:sz w:val="24"/>
          <w:szCs w:val="24"/>
        </w:rPr>
        <w:t xml:space="preserve">    write</w:t>
      </w:r>
      <w:r w:rsidR="00E319CD" w:rsidRPr="00160523">
        <w:rPr>
          <w:sz w:val="24"/>
          <w:szCs w:val="24"/>
        </w:rPr>
        <w:t>("That Username or Passwo</w:t>
      </w:r>
      <w:r w:rsidR="00C6590C">
        <w:rPr>
          <w:sz w:val="24"/>
          <w:szCs w:val="24"/>
        </w:rPr>
        <w:t>rd is incorrect. You have "</w:t>
      </w:r>
      <w:r w:rsidR="00AC4F77">
        <w:rPr>
          <w:sz w:val="24"/>
          <w:szCs w:val="24"/>
        </w:rPr>
        <w:t xml:space="preserve"> </w:t>
      </w:r>
      <w:r w:rsidR="00C6590C">
        <w:rPr>
          <w:sz w:val="24"/>
          <w:szCs w:val="24"/>
        </w:rPr>
        <w:t>3-Tries</w:t>
      </w:r>
      <w:r w:rsidR="00E319CD" w:rsidRPr="00160523">
        <w:rPr>
          <w:sz w:val="24"/>
          <w:szCs w:val="24"/>
        </w:rPr>
        <w:t xml:space="preserve"> </w:t>
      </w:r>
      <w:r w:rsidR="00C6590C">
        <w:rPr>
          <w:sz w:val="24"/>
          <w:szCs w:val="24"/>
        </w:rPr>
        <w:t xml:space="preserve"> "tries</w:t>
      </w:r>
      <w:r w:rsidR="00E319CD" w:rsidRPr="00160523">
        <w:rPr>
          <w:sz w:val="24"/>
          <w:szCs w:val="24"/>
        </w:rPr>
        <w:t xml:space="preserve"> remaining")</w:t>
      </w:r>
    </w:p>
    <w:p w14:paraId="78017DE2" w14:textId="41E9047B" w:rsidR="00160523" w:rsidRDefault="00160523" w:rsidP="00E319CD">
      <w:pPr>
        <w:pStyle w:val="ListParagraph"/>
        <w:numPr>
          <w:ilvl w:val="0"/>
          <w:numId w:val="10"/>
        </w:numPr>
        <w:rPr>
          <w:sz w:val="24"/>
          <w:szCs w:val="24"/>
        </w:rPr>
      </w:pPr>
      <w:r>
        <w:rPr>
          <w:sz w:val="24"/>
          <w:szCs w:val="24"/>
        </w:rPr>
        <w:t xml:space="preserve">    </w:t>
      </w:r>
      <w:r w:rsidR="00AC4F77">
        <w:rPr>
          <w:sz w:val="24"/>
          <w:szCs w:val="24"/>
        </w:rPr>
        <w:t xml:space="preserve">    </w:t>
      </w:r>
      <w:r w:rsidR="00E319CD" w:rsidRPr="00160523">
        <w:rPr>
          <w:sz w:val="24"/>
          <w:szCs w:val="24"/>
        </w:rPr>
        <w:t>username = ""</w:t>
      </w:r>
    </w:p>
    <w:p w14:paraId="6C4738D7" w14:textId="37FCE126" w:rsidR="00E319CD" w:rsidRDefault="00160523" w:rsidP="00E319CD">
      <w:pPr>
        <w:pStyle w:val="ListParagraph"/>
        <w:numPr>
          <w:ilvl w:val="0"/>
          <w:numId w:val="10"/>
        </w:numPr>
        <w:rPr>
          <w:sz w:val="24"/>
          <w:szCs w:val="24"/>
        </w:rPr>
      </w:pPr>
      <w:r>
        <w:rPr>
          <w:sz w:val="24"/>
          <w:szCs w:val="24"/>
        </w:rPr>
        <w:t xml:space="preserve">    </w:t>
      </w:r>
      <w:r w:rsidR="00AC4F77">
        <w:rPr>
          <w:sz w:val="24"/>
          <w:szCs w:val="24"/>
        </w:rPr>
        <w:t xml:space="preserve">    </w:t>
      </w:r>
      <w:r w:rsidR="00E319CD" w:rsidRPr="00160523">
        <w:rPr>
          <w:sz w:val="24"/>
          <w:szCs w:val="24"/>
        </w:rPr>
        <w:t>password = ""</w:t>
      </w:r>
    </w:p>
    <w:tbl>
      <w:tblPr>
        <w:tblStyle w:val="TableGrid"/>
        <w:tblW w:w="0" w:type="auto"/>
        <w:tblInd w:w="0" w:type="dxa"/>
        <w:tblLook w:val="04A0" w:firstRow="1" w:lastRow="0" w:firstColumn="1" w:lastColumn="0" w:noHBand="0" w:noVBand="1"/>
      </w:tblPr>
      <w:tblGrid>
        <w:gridCol w:w="1450"/>
        <w:gridCol w:w="1602"/>
        <w:gridCol w:w="1508"/>
        <w:gridCol w:w="1439"/>
        <w:gridCol w:w="1544"/>
        <w:gridCol w:w="1473"/>
      </w:tblGrid>
      <w:tr w:rsidR="006F08DB" w14:paraId="2909BE1B" w14:textId="77777777" w:rsidTr="006F08DB">
        <w:tc>
          <w:tcPr>
            <w:tcW w:w="1450" w:type="dxa"/>
          </w:tcPr>
          <w:p w14:paraId="035C861F" w14:textId="77777777" w:rsidR="006F08DB" w:rsidRDefault="006F08DB" w:rsidP="00160523">
            <w:pPr>
              <w:rPr>
                <w:sz w:val="24"/>
                <w:szCs w:val="24"/>
              </w:rPr>
            </w:pPr>
            <w:r>
              <w:rPr>
                <w:sz w:val="24"/>
                <w:szCs w:val="24"/>
              </w:rPr>
              <w:t>Line Number</w:t>
            </w:r>
          </w:p>
        </w:tc>
        <w:tc>
          <w:tcPr>
            <w:tcW w:w="1602" w:type="dxa"/>
          </w:tcPr>
          <w:p w14:paraId="0F920A0A" w14:textId="77777777" w:rsidR="006F08DB" w:rsidRDefault="006F08DB" w:rsidP="00160523">
            <w:pPr>
              <w:rPr>
                <w:sz w:val="24"/>
                <w:szCs w:val="24"/>
              </w:rPr>
            </w:pPr>
            <w:r>
              <w:rPr>
                <w:sz w:val="24"/>
                <w:szCs w:val="24"/>
              </w:rPr>
              <w:t>Username</w:t>
            </w:r>
          </w:p>
        </w:tc>
        <w:tc>
          <w:tcPr>
            <w:tcW w:w="1508" w:type="dxa"/>
          </w:tcPr>
          <w:p w14:paraId="7097CCA4" w14:textId="77777777" w:rsidR="006F08DB" w:rsidRDefault="006F08DB" w:rsidP="00160523">
            <w:pPr>
              <w:rPr>
                <w:sz w:val="24"/>
                <w:szCs w:val="24"/>
              </w:rPr>
            </w:pPr>
            <w:r>
              <w:rPr>
                <w:sz w:val="24"/>
                <w:szCs w:val="24"/>
              </w:rPr>
              <w:t>Password</w:t>
            </w:r>
          </w:p>
        </w:tc>
        <w:tc>
          <w:tcPr>
            <w:tcW w:w="1439" w:type="dxa"/>
          </w:tcPr>
          <w:p w14:paraId="56CD3EA0" w14:textId="2752014D" w:rsidR="006F08DB" w:rsidRDefault="006F08DB" w:rsidP="00160523">
            <w:pPr>
              <w:rPr>
                <w:sz w:val="24"/>
                <w:szCs w:val="24"/>
              </w:rPr>
            </w:pPr>
            <w:r>
              <w:rPr>
                <w:sz w:val="24"/>
                <w:szCs w:val="24"/>
              </w:rPr>
              <w:t>tries</w:t>
            </w:r>
          </w:p>
        </w:tc>
        <w:tc>
          <w:tcPr>
            <w:tcW w:w="1544" w:type="dxa"/>
          </w:tcPr>
          <w:p w14:paraId="735148E8" w14:textId="33E44238" w:rsidR="006F08DB" w:rsidRDefault="006F08DB" w:rsidP="00160523">
            <w:pPr>
              <w:rPr>
                <w:sz w:val="24"/>
                <w:szCs w:val="24"/>
              </w:rPr>
            </w:pPr>
            <w:r>
              <w:rPr>
                <w:sz w:val="24"/>
                <w:szCs w:val="24"/>
              </w:rPr>
              <w:t>Input</w:t>
            </w:r>
          </w:p>
        </w:tc>
        <w:tc>
          <w:tcPr>
            <w:tcW w:w="1473" w:type="dxa"/>
          </w:tcPr>
          <w:p w14:paraId="342FCE4A" w14:textId="2812C661" w:rsidR="006F08DB" w:rsidRDefault="006F08DB" w:rsidP="00160523">
            <w:pPr>
              <w:rPr>
                <w:sz w:val="24"/>
                <w:szCs w:val="24"/>
              </w:rPr>
            </w:pPr>
            <w:r>
              <w:rPr>
                <w:sz w:val="24"/>
                <w:szCs w:val="24"/>
              </w:rPr>
              <w:t>Output</w:t>
            </w:r>
          </w:p>
        </w:tc>
      </w:tr>
      <w:tr w:rsidR="006F08DB" w14:paraId="05A10EF5" w14:textId="77777777" w:rsidTr="006F08DB">
        <w:tc>
          <w:tcPr>
            <w:tcW w:w="1450" w:type="dxa"/>
          </w:tcPr>
          <w:p w14:paraId="75CEE7C0" w14:textId="77777777" w:rsidR="006F08DB" w:rsidRDefault="006F08DB" w:rsidP="00C6590C">
            <w:pPr>
              <w:jc w:val="center"/>
              <w:rPr>
                <w:sz w:val="24"/>
                <w:szCs w:val="24"/>
              </w:rPr>
            </w:pPr>
            <w:r>
              <w:rPr>
                <w:sz w:val="24"/>
                <w:szCs w:val="24"/>
              </w:rPr>
              <w:t>1</w:t>
            </w:r>
          </w:p>
        </w:tc>
        <w:tc>
          <w:tcPr>
            <w:tcW w:w="1602" w:type="dxa"/>
          </w:tcPr>
          <w:p w14:paraId="1D9D97B4" w14:textId="77777777" w:rsidR="006F08DB" w:rsidRDefault="006F08DB" w:rsidP="00C6590C">
            <w:pPr>
              <w:jc w:val="center"/>
              <w:rPr>
                <w:sz w:val="24"/>
                <w:szCs w:val="24"/>
              </w:rPr>
            </w:pPr>
            <w:r>
              <w:rPr>
                <w:sz w:val="24"/>
                <w:szCs w:val="24"/>
              </w:rPr>
              <w:t>“”</w:t>
            </w:r>
          </w:p>
        </w:tc>
        <w:tc>
          <w:tcPr>
            <w:tcW w:w="1508" w:type="dxa"/>
          </w:tcPr>
          <w:p w14:paraId="41D19E0C" w14:textId="77777777" w:rsidR="006F08DB" w:rsidRDefault="006F08DB" w:rsidP="00C6590C">
            <w:pPr>
              <w:jc w:val="center"/>
              <w:rPr>
                <w:sz w:val="24"/>
                <w:szCs w:val="24"/>
              </w:rPr>
            </w:pPr>
          </w:p>
        </w:tc>
        <w:tc>
          <w:tcPr>
            <w:tcW w:w="1439" w:type="dxa"/>
          </w:tcPr>
          <w:p w14:paraId="6128EF5F" w14:textId="09525A50" w:rsidR="006F08DB" w:rsidRDefault="006F08DB" w:rsidP="00160523">
            <w:pPr>
              <w:rPr>
                <w:sz w:val="24"/>
                <w:szCs w:val="24"/>
              </w:rPr>
            </w:pPr>
          </w:p>
        </w:tc>
        <w:tc>
          <w:tcPr>
            <w:tcW w:w="1544" w:type="dxa"/>
          </w:tcPr>
          <w:p w14:paraId="5779E392" w14:textId="1AE869A0" w:rsidR="006F08DB" w:rsidRDefault="006F08DB" w:rsidP="00160523">
            <w:pPr>
              <w:rPr>
                <w:sz w:val="24"/>
                <w:szCs w:val="24"/>
              </w:rPr>
            </w:pPr>
          </w:p>
        </w:tc>
        <w:tc>
          <w:tcPr>
            <w:tcW w:w="1473" w:type="dxa"/>
          </w:tcPr>
          <w:p w14:paraId="6AB38FD0" w14:textId="1066EC0A" w:rsidR="006F08DB" w:rsidRDefault="006F08DB" w:rsidP="00160523">
            <w:pPr>
              <w:rPr>
                <w:sz w:val="24"/>
                <w:szCs w:val="24"/>
              </w:rPr>
            </w:pPr>
          </w:p>
        </w:tc>
      </w:tr>
      <w:tr w:rsidR="006F08DB" w14:paraId="5B47E8CB" w14:textId="77777777" w:rsidTr="006F08DB">
        <w:tc>
          <w:tcPr>
            <w:tcW w:w="1450" w:type="dxa"/>
          </w:tcPr>
          <w:p w14:paraId="0EC7922B" w14:textId="77777777" w:rsidR="006F08DB" w:rsidRDefault="006F08DB" w:rsidP="00C6590C">
            <w:pPr>
              <w:jc w:val="center"/>
              <w:rPr>
                <w:sz w:val="24"/>
                <w:szCs w:val="24"/>
              </w:rPr>
            </w:pPr>
            <w:r>
              <w:rPr>
                <w:sz w:val="24"/>
                <w:szCs w:val="24"/>
              </w:rPr>
              <w:t>2</w:t>
            </w:r>
          </w:p>
        </w:tc>
        <w:tc>
          <w:tcPr>
            <w:tcW w:w="1602" w:type="dxa"/>
          </w:tcPr>
          <w:p w14:paraId="193F21D6" w14:textId="77777777" w:rsidR="006F08DB" w:rsidRDefault="006F08DB" w:rsidP="00C6590C">
            <w:pPr>
              <w:jc w:val="center"/>
              <w:rPr>
                <w:sz w:val="24"/>
                <w:szCs w:val="24"/>
              </w:rPr>
            </w:pPr>
            <w:r>
              <w:rPr>
                <w:sz w:val="24"/>
                <w:szCs w:val="24"/>
              </w:rPr>
              <w:t>“”</w:t>
            </w:r>
          </w:p>
        </w:tc>
        <w:tc>
          <w:tcPr>
            <w:tcW w:w="1508" w:type="dxa"/>
          </w:tcPr>
          <w:p w14:paraId="2601DAA5" w14:textId="77777777" w:rsidR="006F08DB" w:rsidRDefault="006F08DB" w:rsidP="00C6590C">
            <w:pPr>
              <w:jc w:val="center"/>
              <w:rPr>
                <w:sz w:val="24"/>
                <w:szCs w:val="24"/>
              </w:rPr>
            </w:pPr>
            <w:r>
              <w:rPr>
                <w:sz w:val="24"/>
                <w:szCs w:val="24"/>
              </w:rPr>
              <w:t>“”</w:t>
            </w:r>
          </w:p>
        </w:tc>
        <w:tc>
          <w:tcPr>
            <w:tcW w:w="1439" w:type="dxa"/>
          </w:tcPr>
          <w:p w14:paraId="4EE26FCD" w14:textId="77777777" w:rsidR="006F08DB" w:rsidRDefault="006F08DB" w:rsidP="00160523">
            <w:pPr>
              <w:rPr>
                <w:sz w:val="24"/>
                <w:szCs w:val="24"/>
              </w:rPr>
            </w:pPr>
          </w:p>
        </w:tc>
        <w:tc>
          <w:tcPr>
            <w:tcW w:w="1544" w:type="dxa"/>
          </w:tcPr>
          <w:p w14:paraId="25A142B3" w14:textId="7A73FDF4" w:rsidR="006F08DB" w:rsidRDefault="006F08DB" w:rsidP="00160523">
            <w:pPr>
              <w:rPr>
                <w:sz w:val="24"/>
                <w:szCs w:val="24"/>
              </w:rPr>
            </w:pPr>
          </w:p>
        </w:tc>
        <w:tc>
          <w:tcPr>
            <w:tcW w:w="1473" w:type="dxa"/>
          </w:tcPr>
          <w:p w14:paraId="670C3B32" w14:textId="7A1C2AC2" w:rsidR="006F08DB" w:rsidRDefault="006F08DB" w:rsidP="00160523">
            <w:pPr>
              <w:rPr>
                <w:sz w:val="24"/>
                <w:szCs w:val="24"/>
              </w:rPr>
            </w:pPr>
          </w:p>
        </w:tc>
      </w:tr>
      <w:tr w:rsidR="006F08DB" w14:paraId="160F8D2F" w14:textId="77777777" w:rsidTr="006F08DB">
        <w:tc>
          <w:tcPr>
            <w:tcW w:w="1450" w:type="dxa"/>
          </w:tcPr>
          <w:p w14:paraId="3287F3F8" w14:textId="2E049D7E" w:rsidR="006F08DB" w:rsidRDefault="006F08DB" w:rsidP="00C6590C">
            <w:pPr>
              <w:jc w:val="center"/>
              <w:rPr>
                <w:sz w:val="24"/>
                <w:szCs w:val="24"/>
              </w:rPr>
            </w:pPr>
            <w:r>
              <w:rPr>
                <w:sz w:val="24"/>
                <w:szCs w:val="24"/>
              </w:rPr>
              <w:t>3</w:t>
            </w:r>
          </w:p>
        </w:tc>
        <w:tc>
          <w:tcPr>
            <w:tcW w:w="1602" w:type="dxa"/>
          </w:tcPr>
          <w:p w14:paraId="24A737AE" w14:textId="2B1A6F3F" w:rsidR="006F08DB" w:rsidRDefault="006F08DB" w:rsidP="00C6590C">
            <w:pPr>
              <w:jc w:val="center"/>
              <w:rPr>
                <w:sz w:val="24"/>
                <w:szCs w:val="24"/>
              </w:rPr>
            </w:pPr>
            <w:r>
              <w:rPr>
                <w:sz w:val="24"/>
                <w:szCs w:val="24"/>
              </w:rPr>
              <w:t>“”</w:t>
            </w:r>
          </w:p>
        </w:tc>
        <w:tc>
          <w:tcPr>
            <w:tcW w:w="1508" w:type="dxa"/>
          </w:tcPr>
          <w:p w14:paraId="3E0FC5BC" w14:textId="157BAC7F" w:rsidR="006F08DB" w:rsidRDefault="006F08DB" w:rsidP="00C6590C">
            <w:pPr>
              <w:jc w:val="center"/>
              <w:rPr>
                <w:sz w:val="24"/>
                <w:szCs w:val="24"/>
              </w:rPr>
            </w:pPr>
            <w:r>
              <w:rPr>
                <w:sz w:val="24"/>
                <w:szCs w:val="24"/>
              </w:rPr>
              <w:t>“”</w:t>
            </w:r>
          </w:p>
        </w:tc>
        <w:tc>
          <w:tcPr>
            <w:tcW w:w="1439" w:type="dxa"/>
          </w:tcPr>
          <w:p w14:paraId="60EA21FD" w14:textId="25CAED0E" w:rsidR="006F08DB" w:rsidRDefault="006F08DB" w:rsidP="00160523">
            <w:pPr>
              <w:rPr>
                <w:sz w:val="24"/>
                <w:szCs w:val="24"/>
              </w:rPr>
            </w:pPr>
            <w:r>
              <w:rPr>
                <w:sz w:val="24"/>
                <w:szCs w:val="24"/>
              </w:rPr>
              <w:t>0</w:t>
            </w:r>
          </w:p>
        </w:tc>
        <w:tc>
          <w:tcPr>
            <w:tcW w:w="1544" w:type="dxa"/>
          </w:tcPr>
          <w:p w14:paraId="675CE628" w14:textId="5FE7F68B" w:rsidR="006F08DB" w:rsidRDefault="006F08DB" w:rsidP="00160523">
            <w:pPr>
              <w:rPr>
                <w:sz w:val="24"/>
                <w:szCs w:val="24"/>
              </w:rPr>
            </w:pPr>
          </w:p>
        </w:tc>
        <w:tc>
          <w:tcPr>
            <w:tcW w:w="1473" w:type="dxa"/>
          </w:tcPr>
          <w:p w14:paraId="71F66F0F" w14:textId="77777777" w:rsidR="006F08DB" w:rsidRDefault="006F08DB" w:rsidP="00160523">
            <w:pPr>
              <w:rPr>
                <w:sz w:val="24"/>
                <w:szCs w:val="24"/>
              </w:rPr>
            </w:pPr>
          </w:p>
        </w:tc>
      </w:tr>
      <w:tr w:rsidR="006F08DB" w14:paraId="2FCCE633" w14:textId="77777777" w:rsidTr="006F08DB">
        <w:tc>
          <w:tcPr>
            <w:tcW w:w="1450" w:type="dxa"/>
          </w:tcPr>
          <w:p w14:paraId="6B2BF8D8" w14:textId="1790CB28" w:rsidR="006F08DB" w:rsidRDefault="006F08DB" w:rsidP="00C6590C">
            <w:pPr>
              <w:jc w:val="center"/>
              <w:rPr>
                <w:sz w:val="24"/>
                <w:szCs w:val="24"/>
              </w:rPr>
            </w:pPr>
            <w:r>
              <w:rPr>
                <w:sz w:val="24"/>
                <w:szCs w:val="24"/>
              </w:rPr>
              <w:t>4</w:t>
            </w:r>
          </w:p>
        </w:tc>
        <w:tc>
          <w:tcPr>
            <w:tcW w:w="1602" w:type="dxa"/>
          </w:tcPr>
          <w:p w14:paraId="10F65914" w14:textId="3BB7BD5D" w:rsidR="006F08DB" w:rsidRDefault="006F08DB" w:rsidP="00C6590C">
            <w:pPr>
              <w:jc w:val="center"/>
              <w:rPr>
                <w:sz w:val="24"/>
                <w:szCs w:val="24"/>
              </w:rPr>
            </w:pPr>
            <w:r>
              <w:rPr>
                <w:sz w:val="24"/>
                <w:szCs w:val="24"/>
              </w:rPr>
              <w:t>“”</w:t>
            </w:r>
          </w:p>
        </w:tc>
        <w:tc>
          <w:tcPr>
            <w:tcW w:w="1508" w:type="dxa"/>
          </w:tcPr>
          <w:p w14:paraId="55C4093D" w14:textId="7C58BCCC" w:rsidR="006F08DB" w:rsidRDefault="006F08DB" w:rsidP="00C6590C">
            <w:pPr>
              <w:jc w:val="center"/>
              <w:rPr>
                <w:sz w:val="24"/>
                <w:szCs w:val="24"/>
              </w:rPr>
            </w:pPr>
            <w:r>
              <w:rPr>
                <w:sz w:val="24"/>
                <w:szCs w:val="24"/>
              </w:rPr>
              <w:t>“”</w:t>
            </w:r>
          </w:p>
        </w:tc>
        <w:tc>
          <w:tcPr>
            <w:tcW w:w="1439" w:type="dxa"/>
          </w:tcPr>
          <w:p w14:paraId="185B44CD" w14:textId="38430017" w:rsidR="006F08DB" w:rsidRDefault="006F08DB" w:rsidP="00160523">
            <w:pPr>
              <w:rPr>
                <w:sz w:val="24"/>
                <w:szCs w:val="24"/>
              </w:rPr>
            </w:pPr>
            <w:r>
              <w:rPr>
                <w:sz w:val="24"/>
                <w:szCs w:val="24"/>
              </w:rPr>
              <w:t>0</w:t>
            </w:r>
          </w:p>
        </w:tc>
        <w:tc>
          <w:tcPr>
            <w:tcW w:w="1544" w:type="dxa"/>
          </w:tcPr>
          <w:p w14:paraId="00B82CDF" w14:textId="1126CB8B" w:rsidR="006F08DB" w:rsidRDefault="006F08DB" w:rsidP="00160523">
            <w:pPr>
              <w:rPr>
                <w:sz w:val="24"/>
                <w:szCs w:val="24"/>
              </w:rPr>
            </w:pPr>
          </w:p>
        </w:tc>
        <w:tc>
          <w:tcPr>
            <w:tcW w:w="1473" w:type="dxa"/>
          </w:tcPr>
          <w:p w14:paraId="349E165E" w14:textId="77777777" w:rsidR="006F08DB" w:rsidRDefault="006F08DB" w:rsidP="00160523">
            <w:pPr>
              <w:rPr>
                <w:sz w:val="24"/>
                <w:szCs w:val="24"/>
              </w:rPr>
            </w:pPr>
          </w:p>
        </w:tc>
      </w:tr>
      <w:tr w:rsidR="006F08DB" w14:paraId="5894298D" w14:textId="77777777" w:rsidTr="006F08DB">
        <w:tc>
          <w:tcPr>
            <w:tcW w:w="1450" w:type="dxa"/>
          </w:tcPr>
          <w:p w14:paraId="62A7ED88" w14:textId="37B4F391" w:rsidR="006F08DB" w:rsidRDefault="006F08DB" w:rsidP="00C6590C">
            <w:pPr>
              <w:jc w:val="center"/>
              <w:rPr>
                <w:sz w:val="24"/>
                <w:szCs w:val="24"/>
              </w:rPr>
            </w:pPr>
            <w:r>
              <w:rPr>
                <w:sz w:val="24"/>
                <w:szCs w:val="24"/>
              </w:rPr>
              <w:t>5</w:t>
            </w:r>
          </w:p>
        </w:tc>
        <w:tc>
          <w:tcPr>
            <w:tcW w:w="1602" w:type="dxa"/>
          </w:tcPr>
          <w:p w14:paraId="5F506909" w14:textId="6F740F42" w:rsidR="006F08DB" w:rsidRDefault="006F08DB" w:rsidP="00C6590C">
            <w:pPr>
              <w:jc w:val="center"/>
              <w:rPr>
                <w:sz w:val="24"/>
                <w:szCs w:val="24"/>
              </w:rPr>
            </w:pPr>
            <w:r>
              <w:rPr>
                <w:sz w:val="24"/>
                <w:szCs w:val="24"/>
              </w:rPr>
              <w:t>WonderWalls</w:t>
            </w:r>
          </w:p>
        </w:tc>
        <w:tc>
          <w:tcPr>
            <w:tcW w:w="1508" w:type="dxa"/>
          </w:tcPr>
          <w:p w14:paraId="2ADA72B6" w14:textId="7B330CF7" w:rsidR="006F08DB" w:rsidRDefault="006F08DB" w:rsidP="00C6590C">
            <w:pPr>
              <w:jc w:val="center"/>
              <w:rPr>
                <w:sz w:val="24"/>
                <w:szCs w:val="24"/>
              </w:rPr>
            </w:pPr>
            <w:r>
              <w:rPr>
                <w:sz w:val="24"/>
                <w:szCs w:val="24"/>
              </w:rPr>
              <w:t>“”</w:t>
            </w:r>
          </w:p>
        </w:tc>
        <w:tc>
          <w:tcPr>
            <w:tcW w:w="1439" w:type="dxa"/>
          </w:tcPr>
          <w:p w14:paraId="2BB21C8D" w14:textId="65A616A7" w:rsidR="006F08DB" w:rsidRDefault="006F08DB" w:rsidP="00160523">
            <w:pPr>
              <w:rPr>
                <w:sz w:val="24"/>
                <w:szCs w:val="24"/>
              </w:rPr>
            </w:pPr>
            <w:r>
              <w:rPr>
                <w:sz w:val="24"/>
                <w:szCs w:val="24"/>
              </w:rPr>
              <w:t>0</w:t>
            </w:r>
          </w:p>
        </w:tc>
        <w:tc>
          <w:tcPr>
            <w:tcW w:w="1544" w:type="dxa"/>
          </w:tcPr>
          <w:p w14:paraId="62D93E0B" w14:textId="006B33E2" w:rsidR="006F08DB" w:rsidRDefault="006F08DB" w:rsidP="00160523">
            <w:pPr>
              <w:rPr>
                <w:sz w:val="24"/>
                <w:szCs w:val="24"/>
              </w:rPr>
            </w:pPr>
            <w:r>
              <w:rPr>
                <w:sz w:val="24"/>
                <w:szCs w:val="24"/>
              </w:rPr>
              <w:t>WonderWalls</w:t>
            </w:r>
          </w:p>
        </w:tc>
        <w:tc>
          <w:tcPr>
            <w:tcW w:w="1473" w:type="dxa"/>
          </w:tcPr>
          <w:p w14:paraId="432E0C21" w14:textId="166CE782" w:rsidR="006F08DB" w:rsidRDefault="006F08DB" w:rsidP="00160523">
            <w:pPr>
              <w:rPr>
                <w:sz w:val="24"/>
                <w:szCs w:val="24"/>
              </w:rPr>
            </w:pPr>
            <w:r>
              <w:rPr>
                <w:sz w:val="24"/>
                <w:szCs w:val="24"/>
              </w:rPr>
              <w:t>Username:</w:t>
            </w:r>
          </w:p>
        </w:tc>
      </w:tr>
      <w:tr w:rsidR="006F08DB" w14:paraId="72CA6706" w14:textId="77777777" w:rsidTr="006F08DB">
        <w:tc>
          <w:tcPr>
            <w:tcW w:w="1450" w:type="dxa"/>
          </w:tcPr>
          <w:p w14:paraId="470ADEB6" w14:textId="6838664D" w:rsidR="006F08DB" w:rsidRDefault="006F08DB" w:rsidP="00C6590C">
            <w:pPr>
              <w:jc w:val="center"/>
              <w:rPr>
                <w:sz w:val="24"/>
                <w:szCs w:val="24"/>
              </w:rPr>
            </w:pPr>
            <w:r>
              <w:rPr>
                <w:sz w:val="24"/>
                <w:szCs w:val="24"/>
              </w:rPr>
              <w:t>6</w:t>
            </w:r>
          </w:p>
        </w:tc>
        <w:tc>
          <w:tcPr>
            <w:tcW w:w="1602" w:type="dxa"/>
          </w:tcPr>
          <w:p w14:paraId="070ED9D1" w14:textId="10864F03" w:rsidR="006F08DB" w:rsidRDefault="006F08DB" w:rsidP="00C6590C">
            <w:pPr>
              <w:jc w:val="center"/>
              <w:rPr>
                <w:sz w:val="24"/>
                <w:szCs w:val="24"/>
              </w:rPr>
            </w:pPr>
            <w:r>
              <w:rPr>
                <w:sz w:val="24"/>
                <w:szCs w:val="24"/>
              </w:rPr>
              <w:t>WonderWalls</w:t>
            </w:r>
          </w:p>
        </w:tc>
        <w:tc>
          <w:tcPr>
            <w:tcW w:w="1508" w:type="dxa"/>
          </w:tcPr>
          <w:p w14:paraId="5FC6D767" w14:textId="7B670A93" w:rsidR="006F08DB" w:rsidRDefault="006F08DB" w:rsidP="00C6590C">
            <w:pPr>
              <w:jc w:val="center"/>
              <w:rPr>
                <w:sz w:val="24"/>
                <w:szCs w:val="24"/>
              </w:rPr>
            </w:pPr>
            <w:r>
              <w:rPr>
                <w:sz w:val="24"/>
                <w:szCs w:val="24"/>
              </w:rPr>
              <w:t>“”</w:t>
            </w:r>
          </w:p>
        </w:tc>
        <w:tc>
          <w:tcPr>
            <w:tcW w:w="1439" w:type="dxa"/>
          </w:tcPr>
          <w:p w14:paraId="2FCF14C9" w14:textId="6F5E075D" w:rsidR="006F08DB" w:rsidRDefault="006F08DB" w:rsidP="00160523">
            <w:pPr>
              <w:rPr>
                <w:sz w:val="24"/>
                <w:szCs w:val="24"/>
              </w:rPr>
            </w:pPr>
            <w:r>
              <w:rPr>
                <w:sz w:val="24"/>
                <w:szCs w:val="24"/>
              </w:rPr>
              <w:t>0</w:t>
            </w:r>
          </w:p>
        </w:tc>
        <w:tc>
          <w:tcPr>
            <w:tcW w:w="1544" w:type="dxa"/>
          </w:tcPr>
          <w:p w14:paraId="130C871F" w14:textId="6AFE1095" w:rsidR="006F08DB" w:rsidRDefault="006F08DB" w:rsidP="00160523">
            <w:pPr>
              <w:rPr>
                <w:sz w:val="24"/>
                <w:szCs w:val="24"/>
              </w:rPr>
            </w:pPr>
          </w:p>
        </w:tc>
        <w:tc>
          <w:tcPr>
            <w:tcW w:w="1473" w:type="dxa"/>
          </w:tcPr>
          <w:p w14:paraId="62A86F80" w14:textId="77777777" w:rsidR="006F08DB" w:rsidRDefault="006F08DB" w:rsidP="00160523">
            <w:pPr>
              <w:rPr>
                <w:sz w:val="24"/>
                <w:szCs w:val="24"/>
              </w:rPr>
            </w:pPr>
          </w:p>
        </w:tc>
      </w:tr>
      <w:tr w:rsidR="006F08DB" w14:paraId="1F936A5D" w14:textId="77777777" w:rsidTr="006F08DB">
        <w:tc>
          <w:tcPr>
            <w:tcW w:w="1450" w:type="dxa"/>
          </w:tcPr>
          <w:p w14:paraId="59DF561A" w14:textId="3D0A9278" w:rsidR="006F08DB" w:rsidRDefault="006F08DB" w:rsidP="00C6590C">
            <w:pPr>
              <w:jc w:val="center"/>
              <w:rPr>
                <w:sz w:val="24"/>
                <w:szCs w:val="24"/>
              </w:rPr>
            </w:pPr>
            <w:r>
              <w:rPr>
                <w:sz w:val="24"/>
                <w:szCs w:val="24"/>
              </w:rPr>
              <w:t>7</w:t>
            </w:r>
          </w:p>
        </w:tc>
        <w:tc>
          <w:tcPr>
            <w:tcW w:w="1602" w:type="dxa"/>
          </w:tcPr>
          <w:p w14:paraId="67F70646" w14:textId="426C78F7" w:rsidR="006F08DB" w:rsidRDefault="006F08DB" w:rsidP="00C6590C">
            <w:pPr>
              <w:jc w:val="center"/>
              <w:rPr>
                <w:sz w:val="24"/>
                <w:szCs w:val="24"/>
              </w:rPr>
            </w:pPr>
            <w:r>
              <w:rPr>
                <w:sz w:val="24"/>
                <w:szCs w:val="24"/>
              </w:rPr>
              <w:t>WonderWalls</w:t>
            </w:r>
          </w:p>
        </w:tc>
        <w:tc>
          <w:tcPr>
            <w:tcW w:w="1508" w:type="dxa"/>
          </w:tcPr>
          <w:p w14:paraId="0AB89BAD" w14:textId="35C417D8" w:rsidR="006F08DB" w:rsidRDefault="006F08DB" w:rsidP="00C6590C">
            <w:pPr>
              <w:jc w:val="center"/>
              <w:rPr>
                <w:sz w:val="24"/>
                <w:szCs w:val="24"/>
              </w:rPr>
            </w:pPr>
            <w:r>
              <w:rPr>
                <w:sz w:val="24"/>
                <w:szCs w:val="24"/>
              </w:rPr>
              <w:t>Admin1</w:t>
            </w:r>
          </w:p>
        </w:tc>
        <w:tc>
          <w:tcPr>
            <w:tcW w:w="1439" w:type="dxa"/>
          </w:tcPr>
          <w:p w14:paraId="2FA4703C" w14:textId="2AE0409B" w:rsidR="006F08DB" w:rsidRDefault="006F08DB" w:rsidP="00160523">
            <w:pPr>
              <w:rPr>
                <w:sz w:val="24"/>
                <w:szCs w:val="24"/>
              </w:rPr>
            </w:pPr>
            <w:r>
              <w:rPr>
                <w:sz w:val="24"/>
                <w:szCs w:val="24"/>
              </w:rPr>
              <w:t>0</w:t>
            </w:r>
          </w:p>
        </w:tc>
        <w:tc>
          <w:tcPr>
            <w:tcW w:w="1544" w:type="dxa"/>
          </w:tcPr>
          <w:p w14:paraId="0ED1CE5C" w14:textId="365D2D6D" w:rsidR="006F08DB" w:rsidRDefault="006F08DB" w:rsidP="00160523">
            <w:pPr>
              <w:rPr>
                <w:sz w:val="24"/>
                <w:szCs w:val="24"/>
              </w:rPr>
            </w:pPr>
            <w:r>
              <w:rPr>
                <w:sz w:val="24"/>
                <w:szCs w:val="24"/>
              </w:rPr>
              <w:t xml:space="preserve">Admin1 </w:t>
            </w:r>
          </w:p>
        </w:tc>
        <w:tc>
          <w:tcPr>
            <w:tcW w:w="1473" w:type="dxa"/>
          </w:tcPr>
          <w:p w14:paraId="21E66A94" w14:textId="325F8A5C" w:rsidR="006F08DB" w:rsidRDefault="006F08DB" w:rsidP="00160523">
            <w:pPr>
              <w:rPr>
                <w:sz w:val="24"/>
                <w:szCs w:val="24"/>
              </w:rPr>
            </w:pPr>
            <w:r>
              <w:rPr>
                <w:sz w:val="24"/>
                <w:szCs w:val="24"/>
              </w:rPr>
              <w:t>Password:</w:t>
            </w:r>
          </w:p>
        </w:tc>
      </w:tr>
      <w:tr w:rsidR="00FE55BF" w14:paraId="0505843A" w14:textId="77777777" w:rsidTr="006F08DB">
        <w:tc>
          <w:tcPr>
            <w:tcW w:w="1450" w:type="dxa"/>
          </w:tcPr>
          <w:p w14:paraId="4CC9B9DC" w14:textId="4BD25B78" w:rsidR="00FE55BF" w:rsidRDefault="00FE55BF" w:rsidP="00FE55BF">
            <w:pPr>
              <w:jc w:val="center"/>
              <w:rPr>
                <w:sz w:val="24"/>
                <w:szCs w:val="24"/>
              </w:rPr>
            </w:pPr>
            <w:r>
              <w:rPr>
                <w:sz w:val="24"/>
                <w:szCs w:val="24"/>
              </w:rPr>
              <w:t>8</w:t>
            </w:r>
          </w:p>
        </w:tc>
        <w:tc>
          <w:tcPr>
            <w:tcW w:w="1602" w:type="dxa"/>
          </w:tcPr>
          <w:p w14:paraId="71EC0D94" w14:textId="5BAC33AA" w:rsidR="00FE55BF" w:rsidRDefault="00FE55BF" w:rsidP="00FE55BF">
            <w:pPr>
              <w:jc w:val="center"/>
              <w:rPr>
                <w:sz w:val="24"/>
                <w:szCs w:val="24"/>
              </w:rPr>
            </w:pPr>
            <w:r>
              <w:rPr>
                <w:sz w:val="24"/>
                <w:szCs w:val="24"/>
              </w:rPr>
              <w:t>WonderWalls</w:t>
            </w:r>
          </w:p>
        </w:tc>
        <w:tc>
          <w:tcPr>
            <w:tcW w:w="1508" w:type="dxa"/>
          </w:tcPr>
          <w:p w14:paraId="07D1CCBF" w14:textId="7846D6D9" w:rsidR="00FE55BF" w:rsidRDefault="00FE55BF" w:rsidP="00FE55BF">
            <w:pPr>
              <w:jc w:val="center"/>
              <w:rPr>
                <w:sz w:val="24"/>
                <w:szCs w:val="24"/>
              </w:rPr>
            </w:pPr>
            <w:r>
              <w:rPr>
                <w:sz w:val="24"/>
                <w:szCs w:val="24"/>
              </w:rPr>
              <w:t>Admin1</w:t>
            </w:r>
          </w:p>
        </w:tc>
        <w:tc>
          <w:tcPr>
            <w:tcW w:w="1439" w:type="dxa"/>
          </w:tcPr>
          <w:p w14:paraId="0F76C221" w14:textId="50AD37B8" w:rsidR="00FE55BF" w:rsidRDefault="00FE55BF" w:rsidP="00FE55BF">
            <w:pPr>
              <w:rPr>
                <w:sz w:val="24"/>
                <w:szCs w:val="24"/>
              </w:rPr>
            </w:pPr>
            <w:r>
              <w:rPr>
                <w:sz w:val="24"/>
                <w:szCs w:val="24"/>
              </w:rPr>
              <w:t>0</w:t>
            </w:r>
          </w:p>
        </w:tc>
        <w:tc>
          <w:tcPr>
            <w:tcW w:w="1544" w:type="dxa"/>
          </w:tcPr>
          <w:p w14:paraId="57EE17BB" w14:textId="203F7579" w:rsidR="00FE55BF" w:rsidRDefault="00FE55BF" w:rsidP="00FE55BF">
            <w:pPr>
              <w:rPr>
                <w:sz w:val="24"/>
                <w:szCs w:val="24"/>
              </w:rPr>
            </w:pPr>
            <w:r>
              <w:rPr>
                <w:sz w:val="24"/>
                <w:szCs w:val="24"/>
              </w:rPr>
              <w:t xml:space="preserve">Admin1 </w:t>
            </w:r>
          </w:p>
        </w:tc>
        <w:tc>
          <w:tcPr>
            <w:tcW w:w="1473" w:type="dxa"/>
          </w:tcPr>
          <w:p w14:paraId="6411415D" w14:textId="77777777" w:rsidR="00FE55BF" w:rsidRDefault="00FE55BF" w:rsidP="00FE55BF">
            <w:pPr>
              <w:rPr>
                <w:sz w:val="24"/>
                <w:szCs w:val="24"/>
              </w:rPr>
            </w:pPr>
          </w:p>
        </w:tc>
      </w:tr>
      <w:tr w:rsidR="00FE55BF" w14:paraId="2F3CC928" w14:textId="77777777" w:rsidTr="006F08DB">
        <w:tc>
          <w:tcPr>
            <w:tcW w:w="1450" w:type="dxa"/>
          </w:tcPr>
          <w:p w14:paraId="3FAE46B7" w14:textId="1572D80B" w:rsidR="00FE55BF" w:rsidRDefault="00FE55BF" w:rsidP="00FE55BF">
            <w:pPr>
              <w:jc w:val="center"/>
              <w:rPr>
                <w:sz w:val="24"/>
                <w:szCs w:val="24"/>
              </w:rPr>
            </w:pPr>
            <w:r>
              <w:rPr>
                <w:sz w:val="24"/>
                <w:szCs w:val="24"/>
              </w:rPr>
              <w:t>9</w:t>
            </w:r>
          </w:p>
        </w:tc>
        <w:tc>
          <w:tcPr>
            <w:tcW w:w="1602" w:type="dxa"/>
          </w:tcPr>
          <w:p w14:paraId="1BDBA350" w14:textId="5B94DB2D" w:rsidR="00FE55BF" w:rsidRDefault="00FE55BF" w:rsidP="00FE55BF">
            <w:pPr>
              <w:jc w:val="center"/>
              <w:rPr>
                <w:sz w:val="24"/>
                <w:szCs w:val="24"/>
              </w:rPr>
            </w:pPr>
            <w:r>
              <w:rPr>
                <w:sz w:val="24"/>
                <w:szCs w:val="24"/>
              </w:rPr>
              <w:t>WonderWalls</w:t>
            </w:r>
          </w:p>
        </w:tc>
        <w:tc>
          <w:tcPr>
            <w:tcW w:w="1508" w:type="dxa"/>
          </w:tcPr>
          <w:p w14:paraId="5414FCD1" w14:textId="78A9333F" w:rsidR="00FE55BF" w:rsidRDefault="00FE55BF" w:rsidP="00FE55BF">
            <w:pPr>
              <w:jc w:val="center"/>
              <w:rPr>
                <w:sz w:val="24"/>
                <w:szCs w:val="24"/>
              </w:rPr>
            </w:pPr>
            <w:r>
              <w:rPr>
                <w:sz w:val="24"/>
                <w:szCs w:val="24"/>
              </w:rPr>
              <w:t>Admin1</w:t>
            </w:r>
          </w:p>
        </w:tc>
        <w:tc>
          <w:tcPr>
            <w:tcW w:w="1439" w:type="dxa"/>
          </w:tcPr>
          <w:p w14:paraId="219D05F4" w14:textId="0E1FF94B" w:rsidR="00FE55BF" w:rsidRDefault="00FE55BF" w:rsidP="00FE55BF">
            <w:pPr>
              <w:rPr>
                <w:sz w:val="24"/>
                <w:szCs w:val="24"/>
              </w:rPr>
            </w:pPr>
            <w:r>
              <w:rPr>
                <w:sz w:val="24"/>
                <w:szCs w:val="24"/>
              </w:rPr>
              <w:t>0</w:t>
            </w:r>
          </w:p>
        </w:tc>
        <w:tc>
          <w:tcPr>
            <w:tcW w:w="1544" w:type="dxa"/>
          </w:tcPr>
          <w:p w14:paraId="1142B32D" w14:textId="234757D3" w:rsidR="00FE55BF" w:rsidRDefault="00FE55BF" w:rsidP="00FE55BF">
            <w:pPr>
              <w:rPr>
                <w:sz w:val="24"/>
                <w:szCs w:val="24"/>
              </w:rPr>
            </w:pPr>
          </w:p>
        </w:tc>
        <w:tc>
          <w:tcPr>
            <w:tcW w:w="1473" w:type="dxa"/>
          </w:tcPr>
          <w:p w14:paraId="46E08AE2" w14:textId="134913D7" w:rsidR="00FE55BF" w:rsidRDefault="00FE55BF" w:rsidP="00FE55BF">
            <w:pPr>
              <w:rPr>
                <w:sz w:val="24"/>
                <w:szCs w:val="24"/>
              </w:rPr>
            </w:pPr>
            <w:r w:rsidRPr="008F31BE">
              <w:rPr>
                <w:sz w:val="24"/>
                <w:szCs w:val="24"/>
              </w:rPr>
              <w:t>Welcome Wonder Walls Staff</w:t>
            </w:r>
          </w:p>
        </w:tc>
      </w:tr>
      <w:tr w:rsidR="00FE55BF" w14:paraId="64F81E66" w14:textId="77777777" w:rsidTr="006F08DB">
        <w:tc>
          <w:tcPr>
            <w:tcW w:w="1450" w:type="dxa"/>
          </w:tcPr>
          <w:p w14:paraId="49FDE131" w14:textId="70AC291F" w:rsidR="00FE55BF" w:rsidRDefault="00FE55BF" w:rsidP="00FE55BF">
            <w:pPr>
              <w:jc w:val="center"/>
              <w:rPr>
                <w:sz w:val="24"/>
                <w:szCs w:val="24"/>
              </w:rPr>
            </w:pPr>
            <w:r>
              <w:rPr>
                <w:sz w:val="24"/>
                <w:szCs w:val="24"/>
              </w:rPr>
              <w:t>10</w:t>
            </w:r>
          </w:p>
        </w:tc>
        <w:tc>
          <w:tcPr>
            <w:tcW w:w="1602" w:type="dxa"/>
          </w:tcPr>
          <w:p w14:paraId="2BB4F097" w14:textId="1CE96513" w:rsidR="00FE55BF" w:rsidRDefault="00FE55BF" w:rsidP="00FE55BF">
            <w:pPr>
              <w:jc w:val="center"/>
              <w:rPr>
                <w:sz w:val="24"/>
                <w:szCs w:val="24"/>
              </w:rPr>
            </w:pPr>
            <w:r>
              <w:rPr>
                <w:sz w:val="24"/>
                <w:szCs w:val="24"/>
              </w:rPr>
              <w:t>WonderWalls</w:t>
            </w:r>
          </w:p>
        </w:tc>
        <w:tc>
          <w:tcPr>
            <w:tcW w:w="1508" w:type="dxa"/>
          </w:tcPr>
          <w:p w14:paraId="577E97E3" w14:textId="6E3E4823" w:rsidR="00FE55BF" w:rsidRDefault="00FE55BF" w:rsidP="00FE55BF">
            <w:pPr>
              <w:jc w:val="center"/>
              <w:rPr>
                <w:sz w:val="24"/>
                <w:szCs w:val="24"/>
              </w:rPr>
            </w:pPr>
            <w:r>
              <w:rPr>
                <w:sz w:val="24"/>
                <w:szCs w:val="24"/>
              </w:rPr>
              <w:t>Admin1</w:t>
            </w:r>
          </w:p>
        </w:tc>
        <w:tc>
          <w:tcPr>
            <w:tcW w:w="1439" w:type="dxa"/>
          </w:tcPr>
          <w:p w14:paraId="58C0E94B" w14:textId="1F4C34AA" w:rsidR="00FE55BF" w:rsidRDefault="00FE55BF" w:rsidP="00FE55BF">
            <w:pPr>
              <w:rPr>
                <w:sz w:val="24"/>
                <w:szCs w:val="24"/>
              </w:rPr>
            </w:pPr>
            <w:r>
              <w:rPr>
                <w:sz w:val="24"/>
                <w:szCs w:val="24"/>
              </w:rPr>
              <w:t>0</w:t>
            </w:r>
          </w:p>
        </w:tc>
        <w:tc>
          <w:tcPr>
            <w:tcW w:w="1544" w:type="dxa"/>
          </w:tcPr>
          <w:p w14:paraId="42122A13" w14:textId="1FFA19EA" w:rsidR="00FE55BF" w:rsidRDefault="00FE55BF" w:rsidP="00FE55BF">
            <w:pPr>
              <w:rPr>
                <w:sz w:val="24"/>
                <w:szCs w:val="24"/>
              </w:rPr>
            </w:pPr>
          </w:p>
        </w:tc>
        <w:tc>
          <w:tcPr>
            <w:tcW w:w="1473" w:type="dxa"/>
          </w:tcPr>
          <w:p w14:paraId="4DE4FE2F" w14:textId="7738395A" w:rsidR="00FE55BF" w:rsidRDefault="00FE55BF" w:rsidP="00FE55BF">
            <w:pPr>
              <w:rPr>
                <w:sz w:val="24"/>
                <w:szCs w:val="24"/>
              </w:rPr>
            </w:pPr>
            <w:r>
              <w:rPr>
                <w:sz w:val="24"/>
                <w:szCs w:val="24"/>
              </w:rPr>
              <w:t>Menu System</w:t>
            </w:r>
          </w:p>
        </w:tc>
      </w:tr>
      <w:tr w:rsidR="00FE55BF" w14:paraId="329C6AB9" w14:textId="77777777" w:rsidTr="006F08DB">
        <w:tc>
          <w:tcPr>
            <w:tcW w:w="1450" w:type="dxa"/>
          </w:tcPr>
          <w:p w14:paraId="1DB31A48" w14:textId="69EA58A4" w:rsidR="00FE55BF" w:rsidRDefault="00FE55BF" w:rsidP="00FE55BF">
            <w:pPr>
              <w:jc w:val="center"/>
              <w:rPr>
                <w:sz w:val="24"/>
                <w:szCs w:val="24"/>
              </w:rPr>
            </w:pPr>
            <w:r>
              <w:rPr>
                <w:sz w:val="24"/>
                <w:szCs w:val="24"/>
              </w:rPr>
              <w:t>1</w:t>
            </w:r>
          </w:p>
        </w:tc>
        <w:tc>
          <w:tcPr>
            <w:tcW w:w="1602" w:type="dxa"/>
          </w:tcPr>
          <w:p w14:paraId="7B03ECDB" w14:textId="5E576916" w:rsidR="00FE55BF" w:rsidRDefault="00FE55BF" w:rsidP="00FE55BF">
            <w:pPr>
              <w:jc w:val="center"/>
              <w:rPr>
                <w:sz w:val="24"/>
                <w:szCs w:val="24"/>
              </w:rPr>
            </w:pPr>
            <w:r>
              <w:rPr>
                <w:sz w:val="24"/>
                <w:szCs w:val="24"/>
              </w:rPr>
              <w:t>“”</w:t>
            </w:r>
          </w:p>
        </w:tc>
        <w:tc>
          <w:tcPr>
            <w:tcW w:w="1508" w:type="dxa"/>
          </w:tcPr>
          <w:p w14:paraId="60A2904F" w14:textId="77777777" w:rsidR="00FE55BF" w:rsidRDefault="00FE55BF" w:rsidP="00FE55BF">
            <w:pPr>
              <w:jc w:val="center"/>
              <w:rPr>
                <w:sz w:val="24"/>
                <w:szCs w:val="24"/>
              </w:rPr>
            </w:pPr>
          </w:p>
        </w:tc>
        <w:tc>
          <w:tcPr>
            <w:tcW w:w="1439" w:type="dxa"/>
          </w:tcPr>
          <w:p w14:paraId="795D2229" w14:textId="77777777" w:rsidR="00FE55BF" w:rsidRDefault="00FE55BF" w:rsidP="00FE55BF">
            <w:pPr>
              <w:rPr>
                <w:sz w:val="24"/>
                <w:szCs w:val="24"/>
              </w:rPr>
            </w:pPr>
          </w:p>
        </w:tc>
        <w:tc>
          <w:tcPr>
            <w:tcW w:w="1544" w:type="dxa"/>
          </w:tcPr>
          <w:p w14:paraId="70F8C221" w14:textId="7BC2C06D" w:rsidR="00FE55BF" w:rsidRDefault="00FE55BF" w:rsidP="00FE55BF">
            <w:pPr>
              <w:rPr>
                <w:sz w:val="24"/>
                <w:szCs w:val="24"/>
              </w:rPr>
            </w:pPr>
          </w:p>
        </w:tc>
        <w:tc>
          <w:tcPr>
            <w:tcW w:w="1473" w:type="dxa"/>
          </w:tcPr>
          <w:p w14:paraId="123C6932" w14:textId="77777777" w:rsidR="00FE55BF" w:rsidRDefault="00FE55BF" w:rsidP="00FE55BF">
            <w:pPr>
              <w:rPr>
                <w:sz w:val="24"/>
                <w:szCs w:val="24"/>
              </w:rPr>
            </w:pPr>
          </w:p>
        </w:tc>
      </w:tr>
      <w:tr w:rsidR="00FE55BF" w14:paraId="69E8EC40" w14:textId="77777777" w:rsidTr="006F08DB">
        <w:tc>
          <w:tcPr>
            <w:tcW w:w="1450" w:type="dxa"/>
          </w:tcPr>
          <w:p w14:paraId="35B70097" w14:textId="5A676534" w:rsidR="00FE55BF" w:rsidRDefault="00FE55BF" w:rsidP="00FE55BF">
            <w:pPr>
              <w:jc w:val="center"/>
              <w:rPr>
                <w:sz w:val="24"/>
                <w:szCs w:val="24"/>
              </w:rPr>
            </w:pPr>
            <w:r>
              <w:rPr>
                <w:sz w:val="24"/>
                <w:szCs w:val="24"/>
              </w:rPr>
              <w:t>2</w:t>
            </w:r>
          </w:p>
        </w:tc>
        <w:tc>
          <w:tcPr>
            <w:tcW w:w="1602" w:type="dxa"/>
          </w:tcPr>
          <w:p w14:paraId="489E8256" w14:textId="4BA27187" w:rsidR="00FE55BF" w:rsidRDefault="00FE55BF" w:rsidP="00FE55BF">
            <w:pPr>
              <w:jc w:val="center"/>
              <w:rPr>
                <w:sz w:val="24"/>
                <w:szCs w:val="24"/>
              </w:rPr>
            </w:pPr>
            <w:r>
              <w:rPr>
                <w:sz w:val="24"/>
                <w:szCs w:val="24"/>
              </w:rPr>
              <w:t>“”</w:t>
            </w:r>
          </w:p>
        </w:tc>
        <w:tc>
          <w:tcPr>
            <w:tcW w:w="1508" w:type="dxa"/>
          </w:tcPr>
          <w:p w14:paraId="03FB0326" w14:textId="31EA28A0" w:rsidR="00FE55BF" w:rsidRDefault="00FE55BF" w:rsidP="00FE55BF">
            <w:pPr>
              <w:jc w:val="center"/>
              <w:rPr>
                <w:sz w:val="24"/>
                <w:szCs w:val="24"/>
              </w:rPr>
            </w:pPr>
            <w:r>
              <w:rPr>
                <w:sz w:val="24"/>
                <w:szCs w:val="24"/>
              </w:rPr>
              <w:t>“”</w:t>
            </w:r>
          </w:p>
        </w:tc>
        <w:tc>
          <w:tcPr>
            <w:tcW w:w="1439" w:type="dxa"/>
          </w:tcPr>
          <w:p w14:paraId="315843DE" w14:textId="77777777" w:rsidR="00FE55BF" w:rsidRDefault="00FE55BF" w:rsidP="00FE55BF">
            <w:pPr>
              <w:rPr>
                <w:sz w:val="24"/>
                <w:szCs w:val="24"/>
              </w:rPr>
            </w:pPr>
          </w:p>
        </w:tc>
        <w:tc>
          <w:tcPr>
            <w:tcW w:w="1544" w:type="dxa"/>
          </w:tcPr>
          <w:p w14:paraId="5A3EA5C2" w14:textId="04F475CF" w:rsidR="00FE55BF" w:rsidRDefault="00FE55BF" w:rsidP="00FE55BF">
            <w:pPr>
              <w:rPr>
                <w:sz w:val="24"/>
                <w:szCs w:val="24"/>
              </w:rPr>
            </w:pPr>
          </w:p>
        </w:tc>
        <w:tc>
          <w:tcPr>
            <w:tcW w:w="1473" w:type="dxa"/>
          </w:tcPr>
          <w:p w14:paraId="3069E7A8" w14:textId="77777777" w:rsidR="00FE55BF" w:rsidRDefault="00FE55BF" w:rsidP="00FE55BF">
            <w:pPr>
              <w:rPr>
                <w:sz w:val="24"/>
                <w:szCs w:val="24"/>
              </w:rPr>
            </w:pPr>
          </w:p>
        </w:tc>
      </w:tr>
      <w:tr w:rsidR="00FE55BF" w14:paraId="18E47CAC" w14:textId="77777777" w:rsidTr="006F08DB">
        <w:tc>
          <w:tcPr>
            <w:tcW w:w="1450" w:type="dxa"/>
          </w:tcPr>
          <w:p w14:paraId="27BC3363" w14:textId="7F256121" w:rsidR="00FE55BF" w:rsidRDefault="00FE55BF" w:rsidP="00FE55BF">
            <w:pPr>
              <w:jc w:val="center"/>
              <w:rPr>
                <w:sz w:val="24"/>
                <w:szCs w:val="24"/>
              </w:rPr>
            </w:pPr>
            <w:r>
              <w:rPr>
                <w:sz w:val="24"/>
                <w:szCs w:val="24"/>
              </w:rPr>
              <w:t>3</w:t>
            </w:r>
          </w:p>
        </w:tc>
        <w:tc>
          <w:tcPr>
            <w:tcW w:w="1602" w:type="dxa"/>
          </w:tcPr>
          <w:p w14:paraId="7A0C1229" w14:textId="580C3B7A" w:rsidR="00FE55BF" w:rsidRDefault="00FE55BF" w:rsidP="00FE55BF">
            <w:pPr>
              <w:jc w:val="center"/>
              <w:rPr>
                <w:sz w:val="24"/>
                <w:szCs w:val="24"/>
              </w:rPr>
            </w:pPr>
            <w:r>
              <w:rPr>
                <w:sz w:val="24"/>
                <w:szCs w:val="24"/>
              </w:rPr>
              <w:t>“”</w:t>
            </w:r>
          </w:p>
        </w:tc>
        <w:tc>
          <w:tcPr>
            <w:tcW w:w="1508" w:type="dxa"/>
          </w:tcPr>
          <w:p w14:paraId="3C21ADC0" w14:textId="6852A756" w:rsidR="00FE55BF" w:rsidRDefault="00FE55BF" w:rsidP="00FE55BF">
            <w:pPr>
              <w:jc w:val="center"/>
              <w:rPr>
                <w:sz w:val="24"/>
                <w:szCs w:val="24"/>
              </w:rPr>
            </w:pPr>
            <w:r>
              <w:rPr>
                <w:sz w:val="24"/>
                <w:szCs w:val="24"/>
              </w:rPr>
              <w:t>“”</w:t>
            </w:r>
          </w:p>
        </w:tc>
        <w:tc>
          <w:tcPr>
            <w:tcW w:w="1439" w:type="dxa"/>
          </w:tcPr>
          <w:p w14:paraId="3529CFD6" w14:textId="45EA7D49" w:rsidR="00FE55BF" w:rsidRDefault="00FE55BF" w:rsidP="00FE55BF">
            <w:pPr>
              <w:rPr>
                <w:sz w:val="24"/>
                <w:szCs w:val="24"/>
              </w:rPr>
            </w:pPr>
            <w:r>
              <w:rPr>
                <w:sz w:val="24"/>
                <w:szCs w:val="24"/>
              </w:rPr>
              <w:t>0</w:t>
            </w:r>
          </w:p>
        </w:tc>
        <w:tc>
          <w:tcPr>
            <w:tcW w:w="1544" w:type="dxa"/>
          </w:tcPr>
          <w:p w14:paraId="4A42EA57" w14:textId="223061EF" w:rsidR="00FE55BF" w:rsidRDefault="00FE55BF" w:rsidP="00FE55BF">
            <w:pPr>
              <w:rPr>
                <w:sz w:val="24"/>
                <w:szCs w:val="24"/>
              </w:rPr>
            </w:pPr>
          </w:p>
        </w:tc>
        <w:tc>
          <w:tcPr>
            <w:tcW w:w="1473" w:type="dxa"/>
          </w:tcPr>
          <w:p w14:paraId="0424F555" w14:textId="77777777" w:rsidR="00FE55BF" w:rsidRDefault="00FE55BF" w:rsidP="00FE55BF">
            <w:pPr>
              <w:rPr>
                <w:sz w:val="24"/>
                <w:szCs w:val="24"/>
              </w:rPr>
            </w:pPr>
          </w:p>
        </w:tc>
      </w:tr>
      <w:tr w:rsidR="00FE55BF" w14:paraId="5BFA485A" w14:textId="77777777" w:rsidTr="006F08DB">
        <w:tc>
          <w:tcPr>
            <w:tcW w:w="1450" w:type="dxa"/>
          </w:tcPr>
          <w:p w14:paraId="108F8E35" w14:textId="4FD53AB3" w:rsidR="00FE55BF" w:rsidRDefault="00FE55BF" w:rsidP="00FE55BF">
            <w:pPr>
              <w:jc w:val="center"/>
              <w:rPr>
                <w:sz w:val="24"/>
                <w:szCs w:val="24"/>
              </w:rPr>
            </w:pPr>
            <w:r>
              <w:rPr>
                <w:sz w:val="24"/>
                <w:szCs w:val="24"/>
              </w:rPr>
              <w:t>4</w:t>
            </w:r>
          </w:p>
        </w:tc>
        <w:tc>
          <w:tcPr>
            <w:tcW w:w="1602" w:type="dxa"/>
          </w:tcPr>
          <w:p w14:paraId="6E4F31D0" w14:textId="4239D56C" w:rsidR="00FE55BF" w:rsidRDefault="00FE55BF" w:rsidP="00FE55BF">
            <w:pPr>
              <w:jc w:val="center"/>
              <w:rPr>
                <w:sz w:val="24"/>
                <w:szCs w:val="24"/>
              </w:rPr>
            </w:pPr>
            <w:r>
              <w:rPr>
                <w:sz w:val="24"/>
                <w:szCs w:val="24"/>
              </w:rPr>
              <w:t>“”</w:t>
            </w:r>
          </w:p>
        </w:tc>
        <w:tc>
          <w:tcPr>
            <w:tcW w:w="1508" w:type="dxa"/>
          </w:tcPr>
          <w:p w14:paraId="6F36D8FE" w14:textId="3FBD5565" w:rsidR="00FE55BF" w:rsidRDefault="00FE55BF" w:rsidP="00FE55BF">
            <w:pPr>
              <w:jc w:val="center"/>
              <w:rPr>
                <w:sz w:val="24"/>
                <w:szCs w:val="24"/>
              </w:rPr>
            </w:pPr>
            <w:r>
              <w:rPr>
                <w:sz w:val="24"/>
                <w:szCs w:val="24"/>
              </w:rPr>
              <w:t>“”</w:t>
            </w:r>
          </w:p>
        </w:tc>
        <w:tc>
          <w:tcPr>
            <w:tcW w:w="1439" w:type="dxa"/>
          </w:tcPr>
          <w:p w14:paraId="32226A1F" w14:textId="5D81D044" w:rsidR="00FE55BF" w:rsidRDefault="00FE55BF" w:rsidP="00FE55BF">
            <w:pPr>
              <w:rPr>
                <w:sz w:val="24"/>
                <w:szCs w:val="24"/>
              </w:rPr>
            </w:pPr>
            <w:r>
              <w:rPr>
                <w:sz w:val="24"/>
                <w:szCs w:val="24"/>
              </w:rPr>
              <w:t>0</w:t>
            </w:r>
          </w:p>
        </w:tc>
        <w:tc>
          <w:tcPr>
            <w:tcW w:w="1544" w:type="dxa"/>
          </w:tcPr>
          <w:p w14:paraId="07461113" w14:textId="20171F8F" w:rsidR="00FE55BF" w:rsidRDefault="00FE55BF" w:rsidP="00FE55BF">
            <w:pPr>
              <w:rPr>
                <w:sz w:val="24"/>
                <w:szCs w:val="24"/>
              </w:rPr>
            </w:pPr>
          </w:p>
        </w:tc>
        <w:tc>
          <w:tcPr>
            <w:tcW w:w="1473" w:type="dxa"/>
          </w:tcPr>
          <w:p w14:paraId="2609AB38" w14:textId="77777777" w:rsidR="00FE55BF" w:rsidRDefault="00FE55BF" w:rsidP="00FE55BF">
            <w:pPr>
              <w:rPr>
                <w:sz w:val="24"/>
                <w:szCs w:val="24"/>
              </w:rPr>
            </w:pPr>
          </w:p>
        </w:tc>
      </w:tr>
      <w:tr w:rsidR="00FE55BF" w14:paraId="72BAA569" w14:textId="77777777" w:rsidTr="006F08DB">
        <w:tc>
          <w:tcPr>
            <w:tcW w:w="1450" w:type="dxa"/>
          </w:tcPr>
          <w:p w14:paraId="3F1DC22C" w14:textId="7D68A999" w:rsidR="00FE55BF" w:rsidRDefault="00FE55BF" w:rsidP="00FE55BF">
            <w:pPr>
              <w:jc w:val="center"/>
              <w:rPr>
                <w:sz w:val="24"/>
                <w:szCs w:val="24"/>
              </w:rPr>
            </w:pPr>
            <w:r>
              <w:rPr>
                <w:sz w:val="24"/>
                <w:szCs w:val="24"/>
              </w:rPr>
              <w:t>5</w:t>
            </w:r>
          </w:p>
        </w:tc>
        <w:tc>
          <w:tcPr>
            <w:tcW w:w="1602" w:type="dxa"/>
          </w:tcPr>
          <w:p w14:paraId="73AEF4BD" w14:textId="204D666B" w:rsidR="00FE55BF" w:rsidRDefault="00FE55BF" w:rsidP="00FE55BF">
            <w:pPr>
              <w:jc w:val="center"/>
              <w:rPr>
                <w:sz w:val="24"/>
                <w:szCs w:val="24"/>
              </w:rPr>
            </w:pPr>
            <w:r>
              <w:rPr>
                <w:sz w:val="24"/>
                <w:szCs w:val="24"/>
              </w:rPr>
              <w:t>James</w:t>
            </w:r>
          </w:p>
        </w:tc>
        <w:tc>
          <w:tcPr>
            <w:tcW w:w="1508" w:type="dxa"/>
          </w:tcPr>
          <w:p w14:paraId="19EFDFF0" w14:textId="1DA88E2B" w:rsidR="00FE55BF" w:rsidRDefault="00FE55BF" w:rsidP="00FE55BF">
            <w:pPr>
              <w:jc w:val="center"/>
              <w:rPr>
                <w:sz w:val="24"/>
                <w:szCs w:val="24"/>
              </w:rPr>
            </w:pPr>
            <w:r>
              <w:rPr>
                <w:sz w:val="24"/>
                <w:szCs w:val="24"/>
              </w:rPr>
              <w:t>“”</w:t>
            </w:r>
          </w:p>
        </w:tc>
        <w:tc>
          <w:tcPr>
            <w:tcW w:w="1439" w:type="dxa"/>
          </w:tcPr>
          <w:p w14:paraId="226EB59C" w14:textId="6662C5F6" w:rsidR="00FE55BF" w:rsidRDefault="00FE55BF" w:rsidP="00FE55BF">
            <w:pPr>
              <w:rPr>
                <w:sz w:val="24"/>
                <w:szCs w:val="24"/>
              </w:rPr>
            </w:pPr>
            <w:r>
              <w:rPr>
                <w:sz w:val="24"/>
                <w:szCs w:val="24"/>
              </w:rPr>
              <w:t>0</w:t>
            </w:r>
          </w:p>
        </w:tc>
        <w:tc>
          <w:tcPr>
            <w:tcW w:w="1544" w:type="dxa"/>
          </w:tcPr>
          <w:p w14:paraId="0C39D6B9" w14:textId="13AEDA21" w:rsidR="00FE55BF" w:rsidRDefault="00FE55BF" w:rsidP="00FE55BF">
            <w:pPr>
              <w:rPr>
                <w:sz w:val="24"/>
                <w:szCs w:val="24"/>
              </w:rPr>
            </w:pPr>
            <w:r>
              <w:rPr>
                <w:sz w:val="24"/>
                <w:szCs w:val="24"/>
              </w:rPr>
              <w:t>James</w:t>
            </w:r>
          </w:p>
        </w:tc>
        <w:tc>
          <w:tcPr>
            <w:tcW w:w="1473" w:type="dxa"/>
          </w:tcPr>
          <w:p w14:paraId="21EF41C3" w14:textId="2803E2A7" w:rsidR="00FE55BF" w:rsidRDefault="00FE55BF" w:rsidP="00FE55BF">
            <w:pPr>
              <w:rPr>
                <w:sz w:val="24"/>
                <w:szCs w:val="24"/>
              </w:rPr>
            </w:pPr>
            <w:r>
              <w:rPr>
                <w:sz w:val="24"/>
                <w:szCs w:val="24"/>
              </w:rPr>
              <w:t>Username:</w:t>
            </w:r>
          </w:p>
        </w:tc>
      </w:tr>
      <w:tr w:rsidR="00FE55BF" w14:paraId="44EF5946" w14:textId="77777777" w:rsidTr="006F08DB">
        <w:tc>
          <w:tcPr>
            <w:tcW w:w="1450" w:type="dxa"/>
          </w:tcPr>
          <w:p w14:paraId="02322955" w14:textId="2D40A6F3" w:rsidR="00FE55BF" w:rsidRDefault="00FE55BF" w:rsidP="00FE55BF">
            <w:pPr>
              <w:jc w:val="center"/>
              <w:rPr>
                <w:sz w:val="24"/>
                <w:szCs w:val="24"/>
              </w:rPr>
            </w:pPr>
            <w:r>
              <w:rPr>
                <w:sz w:val="24"/>
                <w:szCs w:val="24"/>
              </w:rPr>
              <w:t>6</w:t>
            </w:r>
          </w:p>
        </w:tc>
        <w:tc>
          <w:tcPr>
            <w:tcW w:w="1602" w:type="dxa"/>
          </w:tcPr>
          <w:p w14:paraId="59685E58" w14:textId="42676C04" w:rsidR="00FE55BF" w:rsidRDefault="00FE55BF" w:rsidP="00FE55BF">
            <w:pPr>
              <w:jc w:val="center"/>
              <w:rPr>
                <w:sz w:val="24"/>
                <w:szCs w:val="24"/>
              </w:rPr>
            </w:pPr>
            <w:r>
              <w:rPr>
                <w:sz w:val="24"/>
                <w:szCs w:val="24"/>
              </w:rPr>
              <w:t>James</w:t>
            </w:r>
          </w:p>
        </w:tc>
        <w:tc>
          <w:tcPr>
            <w:tcW w:w="1508" w:type="dxa"/>
          </w:tcPr>
          <w:p w14:paraId="13F84637" w14:textId="67BE61CF" w:rsidR="00FE55BF" w:rsidRDefault="00FE55BF" w:rsidP="00FE55BF">
            <w:pPr>
              <w:jc w:val="center"/>
              <w:rPr>
                <w:sz w:val="24"/>
                <w:szCs w:val="24"/>
              </w:rPr>
            </w:pPr>
            <w:r>
              <w:rPr>
                <w:sz w:val="24"/>
                <w:szCs w:val="24"/>
              </w:rPr>
              <w:t>“”</w:t>
            </w:r>
          </w:p>
        </w:tc>
        <w:tc>
          <w:tcPr>
            <w:tcW w:w="1439" w:type="dxa"/>
          </w:tcPr>
          <w:p w14:paraId="36AA7A35" w14:textId="0DBB428E" w:rsidR="00FE55BF" w:rsidRDefault="00FE55BF" w:rsidP="00FE55BF">
            <w:pPr>
              <w:rPr>
                <w:sz w:val="24"/>
                <w:szCs w:val="24"/>
              </w:rPr>
            </w:pPr>
            <w:r>
              <w:rPr>
                <w:sz w:val="24"/>
                <w:szCs w:val="24"/>
              </w:rPr>
              <w:t>0</w:t>
            </w:r>
          </w:p>
        </w:tc>
        <w:tc>
          <w:tcPr>
            <w:tcW w:w="1544" w:type="dxa"/>
          </w:tcPr>
          <w:p w14:paraId="451F0F02" w14:textId="77777777" w:rsidR="00FE55BF" w:rsidRDefault="00FE55BF" w:rsidP="00FE55BF">
            <w:pPr>
              <w:rPr>
                <w:sz w:val="24"/>
                <w:szCs w:val="24"/>
              </w:rPr>
            </w:pPr>
          </w:p>
        </w:tc>
        <w:tc>
          <w:tcPr>
            <w:tcW w:w="1473" w:type="dxa"/>
          </w:tcPr>
          <w:p w14:paraId="538F8BB4" w14:textId="77777777" w:rsidR="00FE55BF" w:rsidRDefault="00FE55BF" w:rsidP="00FE55BF">
            <w:pPr>
              <w:rPr>
                <w:sz w:val="24"/>
                <w:szCs w:val="24"/>
              </w:rPr>
            </w:pPr>
          </w:p>
        </w:tc>
      </w:tr>
      <w:tr w:rsidR="00FE55BF" w14:paraId="2B4EE61C" w14:textId="77777777" w:rsidTr="006F08DB">
        <w:tc>
          <w:tcPr>
            <w:tcW w:w="1450" w:type="dxa"/>
          </w:tcPr>
          <w:p w14:paraId="7AB02C97" w14:textId="0CDE8F73" w:rsidR="00FE55BF" w:rsidRDefault="00FE55BF" w:rsidP="00FE55BF">
            <w:pPr>
              <w:jc w:val="center"/>
              <w:rPr>
                <w:sz w:val="24"/>
                <w:szCs w:val="24"/>
              </w:rPr>
            </w:pPr>
            <w:r>
              <w:rPr>
                <w:sz w:val="24"/>
                <w:szCs w:val="24"/>
              </w:rPr>
              <w:t>7</w:t>
            </w:r>
          </w:p>
        </w:tc>
        <w:tc>
          <w:tcPr>
            <w:tcW w:w="1602" w:type="dxa"/>
          </w:tcPr>
          <w:p w14:paraId="53AB8B00" w14:textId="477EEC0B" w:rsidR="00FE55BF" w:rsidRDefault="00FE55BF" w:rsidP="00FE55BF">
            <w:pPr>
              <w:jc w:val="center"/>
              <w:rPr>
                <w:sz w:val="24"/>
                <w:szCs w:val="24"/>
              </w:rPr>
            </w:pPr>
            <w:r>
              <w:rPr>
                <w:sz w:val="24"/>
                <w:szCs w:val="24"/>
              </w:rPr>
              <w:t>James</w:t>
            </w:r>
          </w:p>
        </w:tc>
        <w:tc>
          <w:tcPr>
            <w:tcW w:w="1508" w:type="dxa"/>
          </w:tcPr>
          <w:p w14:paraId="7700596F" w14:textId="3AA5A236" w:rsidR="00FE55BF" w:rsidRDefault="00FE55BF" w:rsidP="00FE55BF">
            <w:pPr>
              <w:jc w:val="center"/>
              <w:rPr>
                <w:sz w:val="24"/>
                <w:szCs w:val="24"/>
              </w:rPr>
            </w:pPr>
            <w:r>
              <w:rPr>
                <w:sz w:val="24"/>
                <w:szCs w:val="24"/>
              </w:rPr>
              <w:t>Ross123</w:t>
            </w:r>
          </w:p>
        </w:tc>
        <w:tc>
          <w:tcPr>
            <w:tcW w:w="1439" w:type="dxa"/>
          </w:tcPr>
          <w:p w14:paraId="637400BE" w14:textId="42496912" w:rsidR="00FE55BF" w:rsidRDefault="00FE55BF" w:rsidP="00FE55BF">
            <w:pPr>
              <w:rPr>
                <w:sz w:val="24"/>
                <w:szCs w:val="24"/>
              </w:rPr>
            </w:pPr>
            <w:r>
              <w:rPr>
                <w:sz w:val="24"/>
                <w:szCs w:val="24"/>
              </w:rPr>
              <w:t>0</w:t>
            </w:r>
          </w:p>
        </w:tc>
        <w:tc>
          <w:tcPr>
            <w:tcW w:w="1544" w:type="dxa"/>
          </w:tcPr>
          <w:p w14:paraId="744D57F4" w14:textId="58187E57" w:rsidR="00FE55BF" w:rsidRDefault="00FE55BF" w:rsidP="00FE55BF">
            <w:pPr>
              <w:rPr>
                <w:sz w:val="24"/>
                <w:szCs w:val="24"/>
              </w:rPr>
            </w:pPr>
            <w:r>
              <w:rPr>
                <w:sz w:val="24"/>
                <w:szCs w:val="24"/>
              </w:rPr>
              <w:t>Ross123</w:t>
            </w:r>
          </w:p>
        </w:tc>
        <w:tc>
          <w:tcPr>
            <w:tcW w:w="1473" w:type="dxa"/>
          </w:tcPr>
          <w:p w14:paraId="56343129" w14:textId="5141FAFA" w:rsidR="00FE55BF" w:rsidRDefault="00FE55BF" w:rsidP="00FE55BF">
            <w:pPr>
              <w:rPr>
                <w:sz w:val="24"/>
                <w:szCs w:val="24"/>
              </w:rPr>
            </w:pPr>
            <w:r>
              <w:rPr>
                <w:sz w:val="24"/>
                <w:szCs w:val="24"/>
              </w:rPr>
              <w:t>Password:</w:t>
            </w:r>
          </w:p>
        </w:tc>
      </w:tr>
      <w:tr w:rsidR="00FE55BF" w14:paraId="639ECE7E" w14:textId="77777777" w:rsidTr="006F08DB">
        <w:tc>
          <w:tcPr>
            <w:tcW w:w="1450" w:type="dxa"/>
          </w:tcPr>
          <w:p w14:paraId="42C8BEA2" w14:textId="5E64A026" w:rsidR="00FE55BF" w:rsidRDefault="00FE55BF" w:rsidP="00FE55BF">
            <w:pPr>
              <w:jc w:val="center"/>
              <w:rPr>
                <w:sz w:val="24"/>
                <w:szCs w:val="24"/>
              </w:rPr>
            </w:pPr>
            <w:r>
              <w:rPr>
                <w:sz w:val="24"/>
                <w:szCs w:val="24"/>
              </w:rPr>
              <w:t>8</w:t>
            </w:r>
          </w:p>
        </w:tc>
        <w:tc>
          <w:tcPr>
            <w:tcW w:w="1602" w:type="dxa"/>
          </w:tcPr>
          <w:p w14:paraId="2A4626FE" w14:textId="41D2872D" w:rsidR="00FE55BF" w:rsidRDefault="00C56BCE" w:rsidP="00FE55BF">
            <w:pPr>
              <w:jc w:val="center"/>
              <w:rPr>
                <w:sz w:val="24"/>
                <w:szCs w:val="24"/>
              </w:rPr>
            </w:pPr>
            <w:r>
              <w:rPr>
                <w:sz w:val="24"/>
                <w:szCs w:val="24"/>
              </w:rPr>
              <w:t>James</w:t>
            </w:r>
          </w:p>
        </w:tc>
        <w:tc>
          <w:tcPr>
            <w:tcW w:w="1508" w:type="dxa"/>
          </w:tcPr>
          <w:p w14:paraId="6052A574" w14:textId="5E3E12B1" w:rsidR="00FE55BF" w:rsidRDefault="00FE55BF" w:rsidP="00FE55BF">
            <w:pPr>
              <w:jc w:val="center"/>
              <w:rPr>
                <w:sz w:val="24"/>
                <w:szCs w:val="24"/>
              </w:rPr>
            </w:pPr>
            <w:r>
              <w:rPr>
                <w:sz w:val="24"/>
                <w:szCs w:val="24"/>
              </w:rPr>
              <w:t>Ross123</w:t>
            </w:r>
          </w:p>
        </w:tc>
        <w:tc>
          <w:tcPr>
            <w:tcW w:w="1439" w:type="dxa"/>
          </w:tcPr>
          <w:p w14:paraId="5DA24268" w14:textId="20228301" w:rsidR="00FE55BF" w:rsidRDefault="00FE55BF" w:rsidP="00FE55BF">
            <w:pPr>
              <w:rPr>
                <w:sz w:val="24"/>
                <w:szCs w:val="24"/>
              </w:rPr>
            </w:pPr>
            <w:r>
              <w:rPr>
                <w:sz w:val="24"/>
                <w:szCs w:val="24"/>
              </w:rPr>
              <w:t>0</w:t>
            </w:r>
          </w:p>
        </w:tc>
        <w:tc>
          <w:tcPr>
            <w:tcW w:w="1544" w:type="dxa"/>
          </w:tcPr>
          <w:p w14:paraId="34DA85DF" w14:textId="2333EF24" w:rsidR="00FE55BF" w:rsidRDefault="00FE55BF" w:rsidP="00FE55BF">
            <w:pPr>
              <w:rPr>
                <w:sz w:val="24"/>
                <w:szCs w:val="24"/>
              </w:rPr>
            </w:pPr>
          </w:p>
        </w:tc>
        <w:tc>
          <w:tcPr>
            <w:tcW w:w="1473" w:type="dxa"/>
          </w:tcPr>
          <w:p w14:paraId="3E4E79AE" w14:textId="77777777" w:rsidR="00FE55BF" w:rsidRDefault="00FE55BF" w:rsidP="00FE55BF">
            <w:pPr>
              <w:rPr>
                <w:sz w:val="24"/>
                <w:szCs w:val="24"/>
              </w:rPr>
            </w:pPr>
          </w:p>
        </w:tc>
      </w:tr>
      <w:tr w:rsidR="00FE55BF" w14:paraId="691B2F26" w14:textId="77777777" w:rsidTr="006F08DB">
        <w:tc>
          <w:tcPr>
            <w:tcW w:w="1450" w:type="dxa"/>
          </w:tcPr>
          <w:p w14:paraId="1BDEE9E4" w14:textId="76EEAD77" w:rsidR="00FE55BF" w:rsidRDefault="00FE55BF" w:rsidP="00FE55BF">
            <w:pPr>
              <w:jc w:val="center"/>
              <w:rPr>
                <w:sz w:val="24"/>
                <w:szCs w:val="24"/>
              </w:rPr>
            </w:pPr>
            <w:r>
              <w:rPr>
                <w:sz w:val="24"/>
                <w:szCs w:val="24"/>
              </w:rPr>
              <w:lastRenderedPageBreak/>
              <w:t>9</w:t>
            </w:r>
          </w:p>
        </w:tc>
        <w:tc>
          <w:tcPr>
            <w:tcW w:w="1602" w:type="dxa"/>
          </w:tcPr>
          <w:p w14:paraId="51BF828E" w14:textId="6E50AA0B" w:rsidR="00FE55BF" w:rsidRDefault="00C56BCE" w:rsidP="00C56BCE">
            <w:pPr>
              <w:jc w:val="center"/>
              <w:rPr>
                <w:sz w:val="24"/>
                <w:szCs w:val="24"/>
              </w:rPr>
            </w:pPr>
            <w:r>
              <w:rPr>
                <w:sz w:val="24"/>
                <w:szCs w:val="24"/>
              </w:rPr>
              <w:t>James</w:t>
            </w:r>
          </w:p>
        </w:tc>
        <w:tc>
          <w:tcPr>
            <w:tcW w:w="1508" w:type="dxa"/>
          </w:tcPr>
          <w:p w14:paraId="3B005A4D" w14:textId="70923B88" w:rsidR="00FE55BF" w:rsidRDefault="00FE55BF" w:rsidP="00FE55BF">
            <w:pPr>
              <w:jc w:val="center"/>
              <w:rPr>
                <w:sz w:val="24"/>
                <w:szCs w:val="24"/>
              </w:rPr>
            </w:pPr>
            <w:r>
              <w:rPr>
                <w:sz w:val="24"/>
                <w:szCs w:val="24"/>
              </w:rPr>
              <w:t>Ross123</w:t>
            </w:r>
          </w:p>
        </w:tc>
        <w:tc>
          <w:tcPr>
            <w:tcW w:w="1439" w:type="dxa"/>
          </w:tcPr>
          <w:p w14:paraId="17951836" w14:textId="3502B676" w:rsidR="00FE55BF" w:rsidRDefault="00FE55BF" w:rsidP="00FE55BF">
            <w:pPr>
              <w:rPr>
                <w:sz w:val="24"/>
                <w:szCs w:val="24"/>
              </w:rPr>
            </w:pPr>
            <w:r>
              <w:rPr>
                <w:sz w:val="24"/>
                <w:szCs w:val="24"/>
              </w:rPr>
              <w:t>0</w:t>
            </w:r>
          </w:p>
        </w:tc>
        <w:tc>
          <w:tcPr>
            <w:tcW w:w="1544" w:type="dxa"/>
          </w:tcPr>
          <w:p w14:paraId="4DCE9A18" w14:textId="43FFB9A5" w:rsidR="00FE55BF" w:rsidRDefault="00FE55BF" w:rsidP="00FE55BF">
            <w:pPr>
              <w:rPr>
                <w:sz w:val="24"/>
                <w:szCs w:val="24"/>
              </w:rPr>
            </w:pPr>
          </w:p>
        </w:tc>
        <w:tc>
          <w:tcPr>
            <w:tcW w:w="1473" w:type="dxa"/>
          </w:tcPr>
          <w:p w14:paraId="09FA79B1" w14:textId="77777777" w:rsidR="00FE55BF" w:rsidRDefault="00FE55BF" w:rsidP="00FE55BF">
            <w:pPr>
              <w:rPr>
                <w:sz w:val="24"/>
                <w:szCs w:val="24"/>
              </w:rPr>
            </w:pPr>
          </w:p>
        </w:tc>
      </w:tr>
      <w:tr w:rsidR="00FE55BF" w14:paraId="1668CD59" w14:textId="77777777" w:rsidTr="006F08DB">
        <w:tc>
          <w:tcPr>
            <w:tcW w:w="1450" w:type="dxa"/>
          </w:tcPr>
          <w:p w14:paraId="52ECB951" w14:textId="04D0442A" w:rsidR="00FE55BF" w:rsidRDefault="00FE55BF" w:rsidP="00FE55BF">
            <w:pPr>
              <w:jc w:val="center"/>
              <w:rPr>
                <w:sz w:val="24"/>
                <w:szCs w:val="24"/>
              </w:rPr>
            </w:pPr>
            <w:r>
              <w:rPr>
                <w:sz w:val="24"/>
                <w:szCs w:val="24"/>
              </w:rPr>
              <w:t>10</w:t>
            </w:r>
          </w:p>
        </w:tc>
        <w:tc>
          <w:tcPr>
            <w:tcW w:w="1602" w:type="dxa"/>
          </w:tcPr>
          <w:p w14:paraId="5E8E4392" w14:textId="1EA204DA" w:rsidR="00FE55BF" w:rsidRDefault="00C56BCE" w:rsidP="00FE55BF">
            <w:pPr>
              <w:jc w:val="center"/>
              <w:rPr>
                <w:sz w:val="24"/>
                <w:szCs w:val="24"/>
              </w:rPr>
            </w:pPr>
            <w:r>
              <w:rPr>
                <w:sz w:val="24"/>
                <w:szCs w:val="24"/>
              </w:rPr>
              <w:t>James</w:t>
            </w:r>
          </w:p>
        </w:tc>
        <w:tc>
          <w:tcPr>
            <w:tcW w:w="1508" w:type="dxa"/>
          </w:tcPr>
          <w:p w14:paraId="12C32E81" w14:textId="4D24A38B" w:rsidR="00FE55BF" w:rsidRDefault="00FE55BF" w:rsidP="00FE55BF">
            <w:pPr>
              <w:jc w:val="center"/>
              <w:rPr>
                <w:sz w:val="24"/>
                <w:szCs w:val="24"/>
              </w:rPr>
            </w:pPr>
            <w:r>
              <w:rPr>
                <w:sz w:val="24"/>
                <w:szCs w:val="24"/>
              </w:rPr>
              <w:t>Ross123</w:t>
            </w:r>
          </w:p>
        </w:tc>
        <w:tc>
          <w:tcPr>
            <w:tcW w:w="1439" w:type="dxa"/>
          </w:tcPr>
          <w:p w14:paraId="64DBC501" w14:textId="11A2E856" w:rsidR="00FE55BF" w:rsidRDefault="00FE55BF" w:rsidP="00FE55BF">
            <w:pPr>
              <w:rPr>
                <w:sz w:val="24"/>
                <w:szCs w:val="24"/>
              </w:rPr>
            </w:pPr>
            <w:r>
              <w:rPr>
                <w:sz w:val="24"/>
                <w:szCs w:val="24"/>
              </w:rPr>
              <w:t>0</w:t>
            </w:r>
          </w:p>
        </w:tc>
        <w:tc>
          <w:tcPr>
            <w:tcW w:w="1544" w:type="dxa"/>
          </w:tcPr>
          <w:p w14:paraId="5E21B5C4" w14:textId="5431CCEC" w:rsidR="00FE55BF" w:rsidRDefault="00FE55BF" w:rsidP="00FE55BF">
            <w:pPr>
              <w:rPr>
                <w:sz w:val="24"/>
                <w:szCs w:val="24"/>
              </w:rPr>
            </w:pPr>
          </w:p>
        </w:tc>
        <w:tc>
          <w:tcPr>
            <w:tcW w:w="1473" w:type="dxa"/>
          </w:tcPr>
          <w:p w14:paraId="4E470A73" w14:textId="77777777" w:rsidR="00FE55BF" w:rsidRDefault="00FE55BF" w:rsidP="00FE55BF">
            <w:pPr>
              <w:rPr>
                <w:sz w:val="24"/>
                <w:szCs w:val="24"/>
              </w:rPr>
            </w:pPr>
          </w:p>
        </w:tc>
      </w:tr>
      <w:tr w:rsidR="00FE55BF" w14:paraId="737CC68D" w14:textId="77777777" w:rsidTr="006F08DB">
        <w:tc>
          <w:tcPr>
            <w:tcW w:w="1450" w:type="dxa"/>
          </w:tcPr>
          <w:p w14:paraId="03FAF273" w14:textId="0F8100DA" w:rsidR="00FE55BF" w:rsidRDefault="00C56BCE" w:rsidP="00FE55BF">
            <w:pPr>
              <w:jc w:val="center"/>
              <w:rPr>
                <w:sz w:val="24"/>
                <w:szCs w:val="24"/>
              </w:rPr>
            </w:pPr>
            <w:r>
              <w:rPr>
                <w:sz w:val="24"/>
                <w:szCs w:val="24"/>
              </w:rPr>
              <w:t>11</w:t>
            </w:r>
          </w:p>
        </w:tc>
        <w:tc>
          <w:tcPr>
            <w:tcW w:w="1602" w:type="dxa"/>
          </w:tcPr>
          <w:p w14:paraId="4D33D8F4" w14:textId="3703C55E" w:rsidR="00FE55BF" w:rsidRDefault="00C56BCE" w:rsidP="00FE55BF">
            <w:pPr>
              <w:jc w:val="center"/>
              <w:rPr>
                <w:sz w:val="24"/>
                <w:szCs w:val="24"/>
              </w:rPr>
            </w:pPr>
            <w:r>
              <w:rPr>
                <w:sz w:val="24"/>
                <w:szCs w:val="24"/>
              </w:rPr>
              <w:t>James</w:t>
            </w:r>
          </w:p>
        </w:tc>
        <w:tc>
          <w:tcPr>
            <w:tcW w:w="1508" w:type="dxa"/>
          </w:tcPr>
          <w:p w14:paraId="5916E4CD" w14:textId="34C8C52A" w:rsidR="00FE55BF" w:rsidRDefault="00FE55BF" w:rsidP="00FE55BF">
            <w:pPr>
              <w:jc w:val="center"/>
              <w:rPr>
                <w:sz w:val="24"/>
                <w:szCs w:val="24"/>
              </w:rPr>
            </w:pPr>
            <w:r>
              <w:rPr>
                <w:sz w:val="24"/>
                <w:szCs w:val="24"/>
              </w:rPr>
              <w:t>Ross123</w:t>
            </w:r>
          </w:p>
        </w:tc>
        <w:tc>
          <w:tcPr>
            <w:tcW w:w="1439" w:type="dxa"/>
          </w:tcPr>
          <w:p w14:paraId="5E547658" w14:textId="338FC9BD" w:rsidR="00FE55BF" w:rsidRDefault="00C56BCE" w:rsidP="00FE55BF">
            <w:pPr>
              <w:rPr>
                <w:sz w:val="24"/>
                <w:szCs w:val="24"/>
              </w:rPr>
            </w:pPr>
            <w:r>
              <w:rPr>
                <w:sz w:val="24"/>
                <w:szCs w:val="24"/>
              </w:rPr>
              <w:t>0</w:t>
            </w:r>
          </w:p>
        </w:tc>
        <w:tc>
          <w:tcPr>
            <w:tcW w:w="1544" w:type="dxa"/>
          </w:tcPr>
          <w:p w14:paraId="05475D65" w14:textId="77777777" w:rsidR="00FE55BF" w:rsidRDefault="00FE55BF" w:rsidP="00FE55BF">
            <w:pPr>
              <w:rPr>
                <w:sz w:val="24"/>
                <w:szCs w:val="24"/>
              </w:rPr>
            </w:pPr>
          </w:p>
          <w:p w14:paraId="694D010E" w14:textId="62DAF71F" w:rsidR="00FE55BF" w:rsidRDefault="00FE55BF" w:rsidP="00FE55BF">
            <w:pPr>
              <w:rPr>
                <w:sz w:val="24"/>
                <w:szCs w:val="24"/>
              </w:rPr>
            </w:pPr>
          </w:p>
        </w:tc>
        <w:tc>
          <w:tcPr>
            <w:tcW w:w="1473" w:type="dxa"/>
          </w:tcPr>
          <w:p w14:paraId="4A2E764A" w14:textId="1B99C658" w:rsidR="00FE55BF" w:rsidRDefault="00FE55BF" w:rsidP="00FE55BF">
            <w:pPr>
              <w:rPr>
                <w:sz w:val="24"/>
                <w:szCs w:val="24"/>
              </w:rPr>
            </w:pPr>
          </w:p>
        </w:tc>
      </w:tr>
      <w:tr w:rsidR="00FE55BF" w14:paraId="2731DBDF" w14:textId="77777777" w:rsidTr="006F08DB">
        <w:tc>
          <w:tcPr>
            <w:tcW w:w="1450" w:type="dxa"/>
          </w:tcPr>
          <w:p w14:paraId="14DA0EFA" w14:textId="7660CD9D" w:rsidR="00FE55BF" w:rsidRDefault="00C56BCE" w:rsidP="00FE55BF">
            <w:pPr>
              <w:jc w:val="center"/>
              <w:rPr>
                <w:sz w:val="24"/>
                <w:szCs w:val="24"/>
              </w:rPr>
            </w:pPr>
            <w:r>
              <w:rPr>
                <w:sz w:val="24"/>
                <w:szCs w:val="24"/>
              </w:rPr>
              <w:t>12</w:t>
            </w:r>
          </w:p>
        </w:tc>
        <w:tc>
          <w:tcPr>
            <w:tcW w:w="1602" w:type="dxa"/>
          </w:tcPr>
          <w:p w14:paraId="0C7D5B20" w14:textId="7B7D0DEF" w:rsidR="00FE55BF" w:rsidRDefault="00E7327B" w:rsidP="00FE55BF">
            <w:pPr>
              <w:jc w:val="center"/>
              <w:rPr>
                <w:sz w:val="24"/>
                <w:szCs w:val="24"/>
              </w:rPr>
            </w:pPr>
            <w:r>
              <w:rPr>
                <w:sz w:val="24"/>
                <w:szCs w:val="24"/>
              </w:rPr>
              <w:t>James</w:t>
            </w:r>
          </w:p>
        </w:tc>
        <w:tc>
          <w:tcPr>
            <w:tcW w:w="1508" w:type="dxa"/>
          </w:tcPr>
          <w:p w14:paraId="401D86FC" w14:textId="3B0E09BB" w:rsidR="00FE55BF" w:rsidRDefault="00E7327B" w:rsidP="00E7327B">
            <w:pPr>
              <w:jc w:val="center"/>
              <w:rPr>
                <w:sz w:val="24"/>
                <w:szCs w:val="24"/>
              </w:rPr>
            </w:pPr>
            <w:r>
              <w:rPr>
                <w:sz w:val="24"/>
                <w:szCs w:val="24"/>
              </w:rPr>
              <w:t>Ross123</w:t>
            </w:r>
          </w:p>
        </w:tc>
        <w:tc>
          <w:tcPr>
            <w:tcW w:w="1439" w:type="dxa"/>
          </w:tcPr>
          <w:p w14:paraId="47D03967" w14:textId="2FC1E847" w:rsidR="00FE55BF" w:rsidRDefault="00FE55BF" w:rsidP="00FE55BF">
            <w:pPr>
              <w:rPr>
                <w:sz w:val="24"/>
                <w:szCs w:val="24"/>
              </w:rPr>
            </w:pPr>
            <w:r>
              <w:rPr>
                <w:sz w:val="24"/>
                <w:szCs w:val="24"/>
              </w:rPr>
              <w:t>1</w:t>
            </w:r>
          </w:p>
        </w:tc>
        <w:tc>
          <w:tcPr>
            <w:tcW w:w="1544" w:type="dxa"/>
          </w:tcPr>
          <w:p w14:paraId="1A3705AD" w14:textId="5AB64F66" w:rsidR="00FE55BF" w:rsidRDefault="00FE55BF" w:rsidP="00FE55BF">
            <w:pPr>
              <w:rPr>
                <w:sz w:val="24"/>
                <w:szCs w:val="24"/>
              </w:rPr>
            </w:pPr>
          </w:p>
        </w:tc>
        <w:tc>
          <w:tcPr>
            <w:tcW w:w="1473" w:type="dxa"/>
          </w:tcPr>
          <w:p w14:paraId="4BE18ED8" w14:textId="77777777" w:rsidR="00FE55BF" w:rsidRDefault="00FE55BF" w:rsidP="00FE55BF">
            <w:pPr>
              <w:rPr>
                <w:sz w:val="24"/>
                <w:szCs w:val="24"/>
              </w:rPr>
            </w:pPr>
          </w:p>
        </w:tc>
      </w:tr>
      <w:tr w:rsidR="00FE55BF" w14:paraId="5045BDF8" w14:textId="77777777" w:rsidTr="006F08DB">
        <w:tc>
          <w:tcPr>
            <w:tcW w:w="1450" w:type="dxa"/>
          </w:tcPr>
          <w:p w14:paraId="3ECCC6F7" w14:textId="738FC451" w:rsidR="00FE55BF" w:rsidRDefault="00C56BCE" w:rsidP="00FE55BF">
            <w:pPr>
              <w:jc w:val="center"/>
              <w:rPr>
                <w:sz w:val="24"/>
                <w:szCs w:val="24"/>
              </w:rPr>
            </w:pPr>
            <w:r>
              <w:rPr>
                <w:sz w:val="24"/>
                <w:szCs w:val="24"/>
              </w:rPr>
              <w:t>13</w:t>
            </w:r>
          </w:p>
        </w:tc>
        <w:tc>
          <w:tcPr>
            <w:tcW w:w="1602" w:type="dxa"/>
          </w:tcPr>
          <w:p w14:paraId="50F9BA1C" w14:textId="75A737E7" w:rsidR="00FE55BF" w:rsidRDefault="00E7327B" w:rsidP="00FE55BF">
            <w:pPr>
              <w:jc w:val="center"/>
              <w:rPr>
                <w:sz w:val="24"/>
                <w:szCs w:val="24"/>
              </w:rPr>
            </w:pPr>
            <w:r>
              <w:rPr>
                <w:sz w:val="24"/>
                <w:szCs w:val="24"/>
              </w:rPr>
              <w:t>James</w:t>
            </w:r>
          </w:p>
        </w:tc>
        <w:tc>
          <w:tcPr>
            <w:tcW w:w="1508" w:type="dxa"/>
          </w:tcPr>
          <w:p w14:paraId="1765AFD9" w14:textId="41115DB1" w:rsidR="00FE55BF" w:rsidRDefault="00E7327B" w:rsidP="00FE55BF">
            <w:pPr>
              <w:jc w:val="center"/>
              <w:rPr>
                <w:sz w:val="24"/>
                <w:szCs w:val="24"/>
              </w:rPr>
            </w:pPr>
            <w:r>
              <w:rPr>
                <w:sz w:val="24"/>
                <w:szCs w:val="24"/>
              </w:rPr>
              <w:t>Ross123</w:t>
            </w:r>
          </w:p>
        </w:tc>
        <w:tc>
          <w:tcPr>
            <w:tcW w:w="1439" w:type="dxa"/>
          </w:tcPr>
          <w:p w14:paraId="3317CBFC" w14:textId="5D23A78E" w:rsidR="00FE55BF" w:rsidRDefault="00E7327B" w:rsidP="00FE55BF">
            <w:pPr>
              <w:rPr>
                <w:sz w:val="24"/>
                <w:szCs w:val="24"/>
              </w:rPr>
            </w:pPr>
            <w:r>
              <w:rPr>
                <w:sz w:val="24"/>
                <w:szCs w:val="24"/>
              </w:rPr>
              <w:t>1</w:t>
            </w:r>
          </w:p>
        </w:tc>
        <w:tc>
          <w:tcPr>
            <w:tcW w:w="1544" w:type="dxa"/>
          </w:tcPr>
          <w:p w14:paraId="32F94635" w14:textId="77777777" w:rsidR="00FE55BF" w:rsidRDefault="00FE55BF" w:rsidP="00FE55BF">
            <w:pPr>
              <w:rPr>
                <w:sz w:val="24"/>
                <w:szCs w:val="24"/>
              </w:rPr>
            </w:pPr>
          </w:p>
        </w:tc>
        <w:tc>
          <w:tcPr>
            <w:tcW w:w="1473" w:type="dxa"/>
          </w:tcPr>
          <w:p w14:paraId="200739EB" w14:textId="58CF7727" w:rsidR="00FE55BF" w:rsidRDefault="00C56BCE" w:rsidP="00FE55BF">
            <w:pPr>
              <w:rPr>
                <w:sz w:val="24"/>
                <w:szCs w:val="24"/>
              </w:rPr>
            </w:pPr>
            <w:r w:rsidRPr="00160523">
              <w:rPr>
                <w:sz w:val="24"/>
                <w:szCs w:val="24"/>
              </w:rPr>
              <w:t>That Username or Passwo</w:t>
            </w:r>
            <w:r>
              <w:rPr>
                <w:sz w:val="24"/>
                <w:szCs w:val="24"/>
              </w:rPr>
              <w:t>rd is incorrect. You have 3 tries</w:t>
            </w:r>
            <w:r w:rsidRPr="00160523">
              <w:rPr>
                <w:sz w:val="24"/>
                <w:szCs w:val="24"/>
              </w:rPr>
              <w:t xml:space="preserve"> remaining</w:t>
            </w:r>
          </w:p>
        </w:tc>
      </w:tr>
      <w:tr w:rsidR="00FE55BF" w14:paraId="7EB06CB2" w14:textId="77777777" w:rsidTr="006F08DB">
        <w:tc>
          <w:tcPr>
            <w:tcW w:w="1450" w:type="dxa"/>
          </w:tcPr>
          <w:p w14:paraId="1E95A584" w14:textId="5D2B05F9" w:rsidR="00FE55BF" w:rsidRDefault="00E7327B" w:rsidP="00FE55BF">
            <w:pPr>
              <w:jc w:val="center"/>
              <w:rPr>
                <w:sz w:val="24"/>
                <w:szCs w:val="24"/>
              </w:rPr>
            </w:pPr>
            <w:r>
              <w:rPr>
                <w:sz w:val="24"/>
                <w:szCs w:val="24"/>
              </w:rPr>
              <w:t>14</w:t>
            </w:r>
          </w:p>
        </w:tc>
        <w:tc>
          <w:tcPr>
            <w:tcW w:w="1602" w:type="dxa"/>
          </w:tcPr>
          <w:p w14:paraId="6DFB8B4C" w14:textId="2AADA464" w:rsidR="00FE55BF" w:rsidRDefault="00E7327B" w:rsidP="00FE55BF">
            <w:pPr>
              <w:jc w:val="center"/>
              <w:rPr>
                <w:sz w:val="24"/>
                <w:szCs w:val="24"/>
              </w:rPr>
            </w:pPr>
            <w:r>
              <w:rPr>
                <w:sz w:val="24"/>
                <w:szCs w:val="24"/>
              </w:rPr>
              <w:t>“”</w:t>
            </w:r>
          </w:p>
        </w:tc>
        <w:tc>
          <w:tcPr>
            <w:tcW w:w="1508" w:type="dxa"/>
          </w:tcPr>
          <w:p w14:paraId="661BD459" w14:textId="04FC35BD" w:rsidR="00FE55BF" w:rsidRDefault="00E7327B" w:rsidP="00FE55BF">
            <w:pPr>
              <w:jc w:val="center"/>
              <w:rPr>
                <w:sz w:val="24"/>
                <w:szCs w:val="24"/>
              </w:rPr>
            </w:pPr>
            <w:r>
              <w:rPr>
                <w:sz w:val="24"/>
                <w:szCs w:val="24"/>
              </w:rPr>
              <w:t>Ross123</w:t>
            </w:r>
          </w:p>
        </w:tc>
        <w:tc>
          <w:tcPr>
            <w:tcW w:w="1439" w:type="dxa"/>
          </w:tcPr>
          <w:p w14:paraId="54AE5058" w14:textId="27DAD599" w:rsidR="00FE55BF" w:rsidRDefault="00E7327B" w:rsidP="00FE55BF">
            <w:pPr>
              <w:rPr>
                <w:sz w:val="24"/>
                <w:szCs w:val="24"/>
              </w:rPr>
            </w:pPr>
            <w:r>
              <w:rPr>
                <w:sz w:val="24"/>
                <w:szCs w:val="24"/>
              </w:rPr>
              <w:t>1</w:t>
            </w:r>
          </w:p>
        </w:tc>
        <w:tc>
          <w:tcPr>
            <w:tcW w:w="1544" w:type="dxa"/>
          </w:tcPr>
          <w:p w14:paraId="3E4D1D08" w14:textId="77777777" w:rsidR="00FE55BF" w:rsidRDefault="00FE55BF" w:rsidP="00FE55BF">
            <w:pPr>
              <w:rPr>
                <w:sz w:val="24"/>
                <w:szCs w:val="24"/>
              </w:rPr>
            </w:pPr>
          </w:p>
        </w:tc>
        <w:tc>
          <w:tcPr>
            <w:tcW w:w="1473" w:type="dxa"/>
          </w:tcPr>
          <w:p w14:paraId="2F5F8650" w14:textId="77777777" w:rsidR="00FE55BF" w:rsidRDefault="00FE55BF" w:rsidP="00FE55BF">
            <w:pPr>
              <w:rPr>
                <w:sz w:val="24"/>
                <w:szCs w:val="24"/>
              </w:rPr>
            </w:pPr>
          </w:p>
        </w:tc>
      </w:tr>
      <w:tr w:rsidR="00E7327B" w14:paraId="355F7F28" w14:textId="77777777" w:rsidTr="006F08DB">
        <w:tc>
          <w:tcPr>
            <w:tcW w:w="1450" w:type="dxa"/>
          </w:tcPr>
          <w:p w14:paraId="67D2E6F5" w14:textId="2A99BB83" w:rsidR="00E7327B" w:rsidRDefault="00E7327B" w:rsidP="00FE55BF">
            <w:pPr>
              <w:jc w:val="center"/>
              <w:rPr>
                <w:sz w:val="24"/>
                <w:szCs w:val="24"/>
              </w:rPr>
            </w:pPr>
            <w:r>
              <w:rPr>
                <w:sz w:val="24"/>
                <w:szCs w:val="24"/>
              </w:rPr>
              <w:t>15</w:t>
            </w:r>
          </w:p>
        </w:tc>
        <w:tc>
          <w:tcPr>
            <w:tcW w:w="1602" w:type="dxa"/>
          </w:tcPr>
          <w:p w14:paraId="20F33360" w14:textId="0EA10903" w:rsidR="00E7327B" w:rsidRDefault="00E7327B" w:rsidP="00FE55BF">
            <w:pPr>
              <w:jc w:val="center"/>
              <w:rPr>
                <w:sz w:val="24"/>
                <w:szCs w:val="24"/>
              </w:rPr>
            </w:pPr>
            <w:r>
              <w:rPr>
                <w:sz w:val="24"/>
                <w:szCs w:val="24"/>
              </w:rPr>
              <w:t>“”</w:t>
            </w:r>
          </w:p>
        </w:tc>
        <w:tc>
          <w:tcPr>
            <w:tcW w:w="1508" w:type="dxa"/>
          </w:tcPr>
          <w:p w14:paraId="2D06B2B5" w14:textId="0AC3E823" w:rsidR="00E7327B" w:rsidRDefault="00E7327B" w:rsidP="00FE55BF">
            <w:pPr>
              <w:jc w:val="center"/>
              <w:rPr>
                <w:sz w:val="24"/>
                <w:szCs w:val="24"/>
              </w:rPr>
            </w:pPr>
            <w:r>
              <w:rPr>
                <w:sz w:val="24"/>
                <w:szCs w:val="24"/>
              </w:rPr>
              <w:t>“”</w:t>
            </w:r>
          </w:p>
        </w:tc>
        <w:tc>
          <w:tcPr>
            <w:tcW w:w="1439" w:type="dxa"/>
          </w:tcPr>
          <w:p w14:paraId="75029282" w14:textId="2314F007" w:rsidR="00E7327B" w:rsidRDefault="00E7327B" w:rsidP="00FE55BF">
            <w:pPr>
              <w:rPr>
                <w:sz w:val="24"/>
                <w:szCs w:val="24"/>
              </w:rPr>
            </w:pPr>
            <w:r>
              <w:rPr>
                <w:sz w:val="24"/>
                <w:szCs w:val="24"/>
              </w:rPr>
              <w:t>1</w:t>
            </w:r>
          </w:p>
        </w:tc>
        <w:tc>
          <w:tcPr>
            <w:tcW w:w="1544" w:type="dxa"/>
          </w:tcPr>
          <w:p w14:paraId="7EBB6D60" w14:textId="77777777" w:rsidR="00E7327B" w:rsidRDefault="00E7327B" w:rsidP="00FE55BF">
            <w:pPr>
              <w:rPr>
                <w:sz w:val="24"/>
                <w:szCs w:val="24"/>
              </w:rPr>
            </w:pPr>
          </w:p>
        </w:tc>
        <w:tc>
          <w:tcPr>
            <w:tcW w:w="1473" w:type="dxa"/>
          </w:tcPr>
          <w:p w14:paraId="775FE84B" w14:textId="77777777" w:rsidR="00E7327B" w:rsidRDefault="00E7327B" w:rsidP="00FE55BF">
            <w:pPr>
              <w:rPr>
                <w:sz w:val="24"/>
                <w:szCs w:val="24"/>
              </w:rPr>
            </w:pPr>
          </w:p>
        </w:tc>
      </w:tr>
      <w:tr w:rsidR="00E7327B" w14:paraId="583CCC94" w14:textId="77777777" w:rsidTr="006F08DB">
        <w:tc>
          <w:tcPr>
            <w:tcW w:w="1450" w:type="dxa"/>
          </w:tcPr>
          <w:p w14:paraId="2187F480" w14:textId="77777777" w:rsidR="00E7327B" w:rsidRDefault="00E7327B" w:rsidP="00FE55BF">
            <w:pPr>
              <w:jc w:val="center"/>
              <w:rPr>
                <w:sz w:val="24"/>
                <w:szCs w:val="24"/>
              </w:rPr>
            </w:pPr>
          </w:p>
        </w:tc>
        <w:tc>
          <w:tcPr>
            <w:tcW w:w="1602" w:type="dxa"/>
          </w:tcPr>
          <w:p w14:paraId="77BB878C" w14:textId="77777777" w:rsidR="00E7327B" w:rsidRDefault="00E7327B" w:rsidP="00FE55BF">
            <w:pPr>
              <w:jc w:val="center"/>
              <w:rPr>
                <w:sz w:val="24"/>
                <w:szCs w:val="24"/>
              </w:rPr>
            </w:pPr>
          </w:p>
        </w:tc>
        <w:tc>
          <w:tcPr>
            <w:tcW w:w="1508" w:type="dxa"/>
          </w:tcPr>
          <w:p w14:paraId="704BF6C6" w14:textId="77777777" w:rsidR="00E7327B" w:rsidRDefault="00E7327B" w:rsidP="00FE55BF">
            <w:pPr>
              <w:jc w:val="center"/>
              <w:rPr>
                <w:sz w:val="24"/>
                <w:szCs w:val="24"/>
              </w:rPr>
            </w:pPr>
          </w:p>
        </w:tc>
        <w:tc>
          <w:tcPr>
            <w:tcW w:w="1439" w:type="dxa"/>
          </w:tcPr>
          <w:p w14:paraId="2D46FFF1" w14:textId="77777777" w:rsidR="00E7327B" w:rsidRDefault="00E7327B" w:rsidP="00FE55BF">
            <w:pPr>
              <w:rPr>
                <w:sz w:val="24"/>
                <w:szCs w:val="24"/>
              </w:rPr>
            </w:pPr>
          </w:p>
        </w:tc>
        <w:tc>
          <w:tcPr>
            <w:tcW w:w="1544" w:type="dxa"/>
          </w:tcPr>
          <w:p w14:paraId="17D59DB0" w14:textId="77777777" w:rsidR="00E7327B" w:rsidRDefault="00E7327B" w:rsidP="00FE55BF">
            <w:pPr>
              <w:rPr>
                <w:sz w:val="24"/>
                <w:szCs w:val="24"/>
              </w:rPr>
            </w:pPr>
          </w:p>
        </w:tc>
        <w:tc>
          <w:tcPr>
            <w:tcW w:w="1473" w:type="dxa"/>
          </w:tcPr>
          <w:p w14:paraId="790F3A4E" w14:textId="77777777" w:rsidR="00E7327B" w:rsidRDefault="00E7327B" w:rsidP="00FE55BF">
            <w:pPr>
              <w:rPr>
                <w:sz w:val="24"/>
                <w:szCs w:val="24"/>
              </w:rPr>
            </w:pPr>
          </w:p>
        </w:tc>
      </w:tr>
      <w:tr w:rsidR="00C56BCE" w14:paraId="2BD3DBFE" w14:textId="77777777" w:rsidTr="006F08DB">
        <w:tc>
          <w:tcPr>
            <w:tcW w:w="1450" w:type="dxa"/>
          </w:tcPr>
          <w:p w14:paraId="5146ED5D" w14:textId="30AA2F5B" w:rsidR="00C56BCE" w:rsidRDefault="00C56BCE" w:rsidP="00C56BCE">
            <w:pPr>
              <w:jc w:val="center"/>
              <w:rPr>
                <w:sz w:val="24"/>
                <w:szCs w:val="24"/>
              </w:rPr>
            </w:pPr>
            <w:r>
              <w:rPr>
                <w:sz w:val="24"/>
                <w:szCs w:val="24"/>
              </w:rPr>
              <w:t>5</w:t>
            </w:r>
          </w:p>
        </w:tc>
        <w:tc>
          <w:tcPr>
            <w:tcW w:w="1602" w:type="dxa"/>
          </w:tcPr>
          <w:p w14:paraId="290CD6A3" w14:textId="0BE790A7" w:rsidR="00C56BCE" w:rsidRDefault="00C56BCE" w:rsidP="00C56BCE">
            <w:pPr>
              <w:jc w:val="center"/>
              <w:rPr>
                <w:sz w:val="24"/>
                <w:szCs w:val="24"/>
              </w:rPr>
            </w:pPr>
            <w:r>
              <w:rPr>
                <w:sz w:val="24"/>
                <w:szCs w:val="24"/>
              </w:rPr>
              <w:t>WonderWalls</w:t>
            </w:r>
          </w:p>
        </w:tc>
        <w:tc>
          <w:tcPr>
            <w:tcW w:w="1508" w:type="dxa"/>
          </w:tcPr>
          <w:p w14:paraId="6C92FA7D" w14:textId="4DA4FAEF" w:rsidR="00C56BCE" w:rsidRDefault="00C56BCE" w:rsidP="00C56BCE">
            <w:pPr>
              <w:jc w:val="center"/>
              <w:rPr>
                <w:sz w:val="24"/>
                <w:szCs w:val="24"/>
              </w:rPr>
            </w:pPr>
            <w:r>
              <w:rPr>
                <w:sz w:val="24"/>
                <w:szCs w:val="24"/>
              </w:rPr>
              <w:t>“”</w:t>
            </w:r>
          </w:p>
        </w:tc>
        <w:tc>
          <w:tcPr>
            <w:tcW w:w="1439" w:type="dxa"/>
          </w:tcPr>
          <w:p w14:paraId="5DA06DFE" w14:textId="00E0353C" w:rsidR="00C56BCE" w:rsidRDefault="00E7327B" w:rsidP="00C56BCE">
            <w:pPr>
              <w:rPr>
                <w:sz w:val="24"/>
                <w:szCs w:val="24"/>
              </w:rPr>
            </w:pPr>
            <w:r>
              <w:rPr>
                <w:sz w:val="24"/>
                <w:szCs w:val="24"/>
              </w:rPr>
              <w:t>1</w:t>
            </w:r>
          </w:p>
        </w:tc>
        <w:tc>
          <w:tcPr>
            <w:tcW w:w="1544" w:type="dxa"/>
          </w:tcPr>
          <w:p w14:paraId="6EA8885B" w14:textId="7DABDD1E" w:rsidR="00C56BCE" w:rsidRDefault="00C56BCE" w:rsidP="00C56BCE">
            <w:pPr>
              <w:rPr>
                <w:sz w:val="24"/>
                <w:szCs w:val="24"/>
              </w:rPr>
            </w:pPr>
            <w:r>
              <w:rPr>
                <w:sz w:val="24"/>
                <w:szCs w:val="24"/>
              </w:rPr>
              <w:t>WonderWalls</w:t>
            </w:r>
          </w:p>
        </w:tc>
        <w:tc>
          <w:tcPr>
            <w:tcW w:w="1473" w:type="dxa"/>
          </w:tcPr>
          <w:p w14:paraId="5283F827" w14:textId="454EBD29" w:rsidR="00C56BCE" w:rsidRDefault="00C56BCE" w:rsidP="00C56BCE">
            <w:pPr>
              <w:rPr>
                <w:sz w:val="24"/>
                <w:szCs w:val="24"/>
              </w:rPr>
            </w:pPr>
            <w:r>
              <w:rPr>
                <w:sz w:val="24"/>
                <w:szCs w:val="24"/>
              </w:rPr>
              <w:t>Username:</w:t>
            </w:r>
          </w:p>
        </w:tc>
      </w:tr>
      <w:tr w:rsidR="00C56BCE" w14:paraId="05F9527D" w14:textId="77777777" w:rsidTr="006F08DB">
        <w:tc>
          <w:tcPr>
            <w:tcW w:w="1450" w:type="dxa"/>
          </w:tcPr>
          <w:p w14:paraId="79AB615B" w14:textId="78BBB212" w:rsidR="00C56BCE" w:rsidRDefault="00C56BCE" w:rsidP="00C56BCE">
            <w:pPr>
              <w:jc w:val="center"/>
              <w:rPr>
                <w:sz w:val="24"/>
                <w:szCs w:val="24"/>
              </w:rPr>
            </w:pPr>
            <w:r>
              <w:rPr>
                <w:sz w:val="24"/>
                <w:szCs w:val="24"/>
              </w:rPr>
              <w:t>6</w:t>
            </w:r>
          </w:p>
        </w:tc>
        <w:tc>
          <w:tcPr>
            <w:tcW w:w="1602" w:type="dxa"/>
          </w:tcPr>
          <w:p w14:paraId="3EC2E834" w14:textId="53AB571F" w:rsidR="00C56BCE" w:rsidRDefault="00C56BCE" w:rsidP="00C56BCE">
            <w:pPr>
              <w:jc w:val="center"/>
              <w:rPr>
                <w:sz w:val="24"/>
                <w:szCs w:val="24"/>
              </w:rPr>
            </w:pPr>
            <w:r>
              <w:rPr>
                <w:sz w:val="24"/>
                <w:szCs w:val="24"/>
              </w:rPr>
              <w:t>WonderWalls</w:t>
            </w:r>
          </w:p>
        </w:tc>
        <w:tc>
          <w:tcPr>
            <w:tcW w:w="1508" w:type="dxa"/>
          </w:tcPr>
          <w:p w14:paraId="5652EE61" w14:textId="6F3A2064" w:rsidR="00C56BCE" w:rsidRDefault="00C56BCE" w:rsidP="00C56BCE">
            <w:pPr>
              <w:jc w:val="center"/>
              <w:rPr>
                <w:sz w:val="24"/>
                <w:szCs w:val="24"/>
              </w:rPr>
            </w:pPr>
            <w:r>
              <w:rPr>
                <w:sz w:val="24"/>
                <w:szCs w:val="24"/>
              </w:rPr>
              <w:t>“”</w:t>
            </w:r>
          </w:p>
        </w:tc>
        <w:tc>
          <w:tcPr>
            <w:tcW w:w="1439" w:type="dxa"/>
          </w:tcPr>
          <w:p w14:paraId="468FD0C3" w14:textId="08FAE6DB" w:rsidR="00C56BCE" w:rsidRDefault="00E7327B" w:rsidP="00C56BCE">
            <w:pPr>
              <w:rPr>
                <w:sz w:val="24"/>
                <w:szCs w:val="24"/>
              </w:rPr>
            </w:pPr>
            <w:r>
              <w:rPr>
                <w:sz w:val="24"/>
                <w:szCs w:val="24"/>
              </w:rPr>
              <w:t>1</w:t>
            </w:r>
          </w:p>
        </w:tc>
        <w:tc>
          <w:tcPr>
            <w:tcW w:w="1544" w:type="dxa"/>
          </w:tcPr>
          <w:p w14:paraId="1648944C" w14:textId="77777777" w:rsidR="00C56BCE" w:rsidRDefault="00C56BCE" w:rsidP="00C56BCE">
            <w:pPr>
              <w:rPr>
                <w:sz w:val="24"/>
                <w:szCs w:val="24"/>
              </w:rPr>
            </w:pPr>
          </w:p>
        </w:tc>
        <w:tc>
          <w:tcPr>
            <w:tcW w:w="1473" w:type="dxa"/>
          </w:tcPr>
          <w:p w14:paraId="796DD7B6" w14:textId="77777777" w:rsidR="00C56BCE" w:rsidRDefault="00C56BCE" w:rsidP="00C56BCE">
            <w:pPr>
              <w:rPr>
                <w:sz w:val="24"/>
                <w:szCs w:val="24"/>
              </w:rPr>
            </w:pPr>
          </w:p>
        </w:tc>
      </w:tr>
      <w:tr w:rsidR="00C56BCE" w14:paraId="04627884" w14:textId="77777777" w:rsidTr="006F08DB">
        <w:tc>
          <w:tcPr>
            <w:tcW w:w="1450" w:type="dxa"/>
          </w:tcPr>
          <w:p w14:paraId="48DE3224" w14:textId="3A38FC41" w:rsidR="00C56BCE" w:rsidRDefault="00C56BCE" w:rsidP="00C56BCE">
            <w:pPr>
              <w:jc w:val="center"/>
              <w:rPr>
                <w:sz w:val="24"/>
                <w:szCs w:val="24"/>
              </w:rPr>
            </w:pPr>
            <w:r>
              <w:rPr>
                <w:sz w:val="24"/>
                <w:szCs w:val="24"/>
              </w:rPr>
              <w:t>7</w:t>
            </w:r>
          </w:p>
        </w:tc>
        <w:tc>
          <w:tcPr>
            <w:tcW w:w="1602" w:type="dxa"/>
          </w:tcPr>
          <w:p w14:paraId="0F3679C8" w14:textId="37321EE2" w:rsidR="00C56BCE" w:rsidRDefault="00C56BCE" w:rsidP="00C56BCE">
            <w:pPr>
              <w:jc w:val="center"/>
              <w:rPr>
                <w:sz w:val="24"/>
                <w:szCs w:val="24"/>
              </w:rPr>
            </w:pPr>
            <w:r>
              <w:rPr>
                <w:sz w:val="24"/>
                <w:szCs w:val="24"/>
              </w:rPr>
              <w:t>WonderWalls</w:t>
            </w:r>
          </w:p>
        </w:tc>
        <w:tc>
          <w:tcPr>
            <w:tcW w:w="1508" w:type="dxa"/>
          </w:tcPr>
          <w:p w14:paraId="37EA93F2" w14:textId="18D792B4" w:rsidR="00C56BCE" w:rsidRDefault="00C56BCE" w:rsidP="00C56BCE">
            <w:pPr>
              <w:jc w:val="center"/>
              <w:rPr>
                <w:sz w:val="24"/>
                <w:szCs w:val="24"/>
              </w:rPr>
            </w:pPr>
            <w:r>
              <w:rPr>
                <w:sz w:val="24"/>
                <w:szCs w:val="24"/>
              </w:rPr>
              <w:t>Admin1</w:t>
            </w:r>
          </w:p>
        </w:tc>
        <w:tc>
          <w:tcPr>
            <w:tcW w:w="1439" w:type="dxa"/>
          </w:tcPr>
          <w:p w14:paraId="3D3A7DC9" w14:textId="2F2F3727" w:rsidR="00C56BCE" w:rsidRDefault="00E7327B" w:rsidP="00C56BCE">
            <w:pPr>
              <w:rPr>
                <w:sz w:val="24"/>
                <w:szCs w:val="24"/>
              </w:rPr>
            </w:pPr>
            <w:r>
              <w:rPr>
                <w:sz w:val="24"/>
                <w:szCs w:val="24"/>
              </w:rPr>
              <w:t>1</w:t>
            </w:r>
          </w:p>
        </w:tc>
        <w:tc>
          <w:tcPr>
            <w:tcW w:w="1544" w:type="dxa"/>
          </w:tcPr>
          <w:p w14:paraId="07F85DD1" w14:textId="7547707E" w:rsidR="00C56BCE" w:rsidRDefault="00C56BCE" w:rsidP="00C56BCE">
            <w:pPr>
              <w:rPr>
                <w:sz w:val="24"/>
                <w:szCs w:val="24"/>
              </w:rPr>
            </w:pPr>
            <w:r>
              <w:rPr>
                <w:sz w:val="24"/>
                <w:szCs w:val="24"/>
              </w:rPr>
              <w:t xml:space="preserve">Admin1 </w:t>
            </w:r>
          </w:p>
        </w:tc>
        <w:tc>
          <w:tcPr>
            <w:tcW w:w="1473" w:type="dxa"/>
          </w:tcPr>
          <w:p w14:paraId="5E33CD93" w14:textId="50B39AE4" w:rsidR="00C56BCE" w:rsidRDefault="00C56BCE" w:rsidP="00C56BCE">
            <w:pPr>
              <w:rPr>
                <w:sz w:val="24"/>
                <w:szCs w:val="24"/>
              </w:rPr>
            </w:pPr>
            <w:r>
              <w:rPr>
                <w:sz w:val="24"/>
                <w:szCs w:val="24"/>
              </w:rPr>
              <w:t>Password:</w:t>
            </w:r>
          </w:p>
        </w:tc>
      </w:tr>
    </w:tbl>
    <w:p w14:paraId="70BAA8B5" w14:textId="21F7CA7E" w:rsidR="00160523" w:rsidRDefault="00160523" w:rsidP="00160523">
      <w:pPr>
        <w:rPr>
          <w:sz w:val="24"/>
          <w:szCs w:val="24"/>
        </w:rPr>
      </w:pPr>
    </w:p>
    <w:p w14:paraId="03CBAC53" w14:textId="45A414F7" w:rsidR="00E7327B" w:rsidRPr="00AC2B2C" w:rsidRDefault="00E7327B" w:rsidP="00AC2B2C">
      <w:pPr>
        <w:pStyle w:val="Heading1"/>
        <w:rPr>
          <w:b/>
          <w:i/>
          <w:sz w:val="28"/>
          <w:u w:val="single"/>
        </w:rPr>
      </w:pPr>
      <w:bookmarkStart w:id="24" w:name="_Toc5793050"/>
      <w:r w:rsidRPr="00AC2B2C">
        <w:rPr>
          <w:b/>
          <w:i/>
          <w:sz w:val="28"/>
          <w:u w:val="single"/>
        </w:rPr>
        <w:t>First Name Validation</w:t>
      </w:r>
      <w:bookmarkEnd w:id="24"/>
    </w:p>
    <w:p w14:paraId="617424F5" w14:textId="554EA719" w:rsidR="00E7327B" w:rsidRPr="00E7327B" w:rsidRDefault="00E7327B" w:rsidP="00E7327B">
      <w:pPr>
        <w:rPr>
          <w:sz w:val="24"/>
          <w:szCs w:val="24"/>
        </w:rPr>
      </w:pPr>
      <w:r>
        <w:rPr>
          <w:sz w:val="24"/>
          <w:szCs w:val="24"/>
        </w:rPr>
        <w:t>1. f</w:t>
      </w:r>
      <w:r w:rsidRPr="00E7327B">
        <w:rPr>
          <w:sz w:val="24"/>
          <w:szCs w:val="24"/>
        </w:rPr>
        <w:t>irstName = (input("To add a customer please enter your first name: "))</w:t>
      </w:r>
    </w:p>
    <w:p w14:paraId="3FBAAA17" w14:textId="21F0002B" w:rsidR="00E7327B" w:rsidRPr="00E7327B" w:rsidRDefault="00E7327B" w:rsidP="00E7327B">
      <w:pPr>
        <w:rPr>
          <w:sz w:val="24"/>
          <w:szCs w:val="24"/>
        </w:rPr>
      </w:pPr>
      <w:r>
        <w:rPr>
          <w:sz w:val="24"/>
          <w:szCs w:val="24"/>
        </w:rPr>
        <w:t>2.</w:t>
      </w:r>
      <w:r w:rsidR="005A020E">
        <w:rPr>
          <w:sz w:val="24"/>
          <w:szCs w:val="24"/>
        </w:rPr>
        <w:t xml:space="preserve"> </w:t>
      </w:r>
      <w:r w:rsidRPr="00E7327B">
        <w:rPr>
          <w:sz w:val="24"/>
          <w:szCs w:val="24"/>
        </w:rPr>
        <w:t>checkName = False</w:t>
      </w:r>
    </w:p>
    <w:p w14:paraId="771BFB16" w14:textId="3394AE42" w:rsidR="00E7327B" w:rsidRPr="00E7327B" w:rsidRDefault="00E7327B" w:rsidP="00E7327B">
      <w:pPr>
        <w:rPr>
          <w:sz w:val="24"/>
          <w:szCs w:val="24"/>
        </w:rPr>
      </w:pPr>
      <w:r>
        <w:rPr>
          <w:sz w:val="24"/>
          <w:szCs w:val="24"/>
        </w:rPr>
        <w:t xml:space="preserve">3. </w:t>
      </w:r>
      <w:r w:rsidRPr="00E7327B">
        <w:rPr>
          <w:sz w:val="24"/>
          <w:szCs w:val="24"/>
        </w:rPr>
        <w:t>while checkName == False:</w:t>
      </w:r>
    </w:p>
    <w:p w14:paraId="077C66D1" w14:textId="26196F85" w:rsidR="00E7327B" w:rsidRPr="00E7327B" w:rsidRDefault="005A020E" w:rsidP="00E7327B">
      <w:pPr>
        <w:rPr>
          <w:sz w:val="24"/>
          <w:szCs w:val="24"/>
        </w:rPr>
      </w:pPr>
      <w:r>
        <w:rPr>
          <w:sz w:val="24"/>
          <w:szCs w:val="24"/>
        </w:rPr>
        <w:t>4.</w:t>
      </w:r>
      <w:r w:rsidR="00E7327B" w:rsidRPr="00E7327B">
        <w:rPr>
          <w:sz w:val="24"/>
          <w:szCs w:val="24"/>
        </w:rPr>
        <w:t xml:space="preserve">                for char in firstName:</w:t>
      </w:r>
    </w:p>
    <w:p w14:paraId="4A812216" w14:textId="77943342" w:rsidR="00E7327B" w:rsidRPr="00E7327B" w:rsidRDefault="005A020E" w:rsidP="00E7327B">
      <w:pPr>
        <w:rPr>
          <w:sz w:val="24"/>
          <w:szCs w:val="24"/>
        </w:rPr>
      </w:pPr>
      <w:r>
        <w:rPr>
          <w:sz w:val="24"/>
          <w:szCs w:val="24"/>
        </w:rPr>
        <w:t>5.</w:t>
      </w:r>
      <w:r w:rsidR="00E7327B" w:rsidRPr="00E7327B">
        <w:rPr>
          <w:sz w:val="24"/>
          <w:szCs w:val="24"/>
        </w:rPr>
        <w:t xml:space="preserve">                    if not char.isalpha():</w:t>
      </w:r>
    </w:p>
    <w:p w14:paraId="57058EBE" w14:textId="6498D62A" w:rsidR="00E7327B" w:rsidRPr="00E7327B" w:rsidRDefault="005A020E" w:rsidP="00E7327B">
      <w:pPr>
        <w:rPr>
          <w:sz w:val="24"/>
          <w:szCs w:val="24"/>
        </w:rPr>
      </w:pPr>
      <w:r>
        <w:rPr>
          <w:sz w:val="24"/>
          <w:szCs w:val="24"/>
        </w:rPr>
        <w:t>6.</w:t>
      </w:r>
      <w:r w:rsidR="00E7327B" w:rsidRPr="00E7327B">
        <w:rPr>
          <w:sz w:val="24"/>
          <w:szCs w:val="24"/>
        </w:rPr>
        <w:t xml:space="preserve">                       </w:t>
      </w:r>
      <w:r>
        <w:rPr>
          <w:sz w:val="24"/>
          <w:szCs w:val="24"/>
        </w:rPr>
        <w:t xml:space="preserve">   </w:t>
      </w:r>
      <w:r w:rsidR="00E7327B" w:rsidRPr="00E7327B">
        <w:rPr>
          <w:sz w:val="24"/>
          <w:szCs w:val="24"/>
        </w:rPr>
        <w:t>print("not a valid entry, please enter a valid entry")</w:t>
      </w:r>
    </w:p>
    <w:p w14:paraId="0B41E652" w14:textId="2EC9BFE4" w:rsidR="00E7327B" w:rsidRPr="00E7327B" w:rsidRDefault="005A020E" w:rsidP="00E7327B">
      <w:pPr>
        <w:rPr>
          <w:sz w:val="24"/>
          <w:szCs w:val="24"/>
        </w:rPr>
      </w:pPr>
      <w:r>
        <w:rPr>
          <w:sz w:val="24"/>
          <w:szCs w:val="24"/>
        </w:rPr>
        <w:t>7.</w:t>
      </w:r>
      <w:r w:rsidR="00E7327B" w:rsidRPr="00E7327B">
        <w:rPr>
          <w:sz w:val="24"/>
          <w:szCs w:val="24"/>
        </w:rPr>
        <w:t xml:space="preserve">                       </w:t>
      </w:r>
      <w:r>
        <w:rPr>
          <w:sz w:val="24"/>
          <w:szCs w:val="24"/>
        </w:rPr>
        <w:t xml:space="preserve">   </w:t>
      </w:r>
      <w:r w:rsidR="00E7327B" w:rsidRPr="00E7327B">
        <w:rPr>
          <w:sz w:val="24"/>
          <w:szCs w:val="24"/>
        </w:rPr>
        <w:t>firstName = input("To add a customer please enter their name: ")</w:t>
      </w:r>
    </w:p>
    <w:p w14:paraId="7A2D7C5A" w14:textId="2A903FA1" w:rsidR="00E7327B" w:rsidRPr="00E7327B" w:rsidRDefault="005A020E" w:rsidP="00E7327B">
      <w:pPr>
        <w:rPr>
          <w:sz w:val="24"/>
          <w:szCs w:val="24"/>
        </w:rPr>
      </w:pPr>
      <w:r>
        <w:rPr>
          <w:sz w:val="24"/>
          <w:szCs w:val="24"/>
        </w:rPr>
        <w:t>8.</w:t>
      </w:r>
      <w:r w:rsidR="00E7327B" w:rsidRPr="00E7327B">
        <w:rPr>
          <w:sz w:val="24"/>
          <w:szCs w:val="24"/>
        </w:rPr>
        <w:t xml:space="preserve">                      </w:t>
      </w:r>
      <w:r>
        <w:rPr>
          <w:sz w:val="24"/>
          <w:szCs w:val="24"/>
        </w:rPr>
        <w:t xml:space="preserve">   </w:t>
      </w:r>
      <w:r w:rsidR="00E7327B" w:rsidRPr="00E7327B">
        <w:rPr>
          <w:sz w:val="24"/>
          <w:szCs w:val="24"/>
        </w:rPr>
        <w:t xml:space="preserve"> checkName = False</w:t>
      </w:r>
    </w:p>
    <w:p w14:paraId="3E087B1C" w14:textId="4BF4509D" w:rsidR="00E7327B" w:rsidRPr="00E7327B" w:rsidRDefault="005A020E" w:rsidP="00E7327B">
      <w:pPr>
        <w:rPr>
          <w:sz w:val="24"/>
          <w:szCs w:val="24"/>
        </w:rPr>
      </w:pPr>
      <w:r>
        <w:rPr>
          <w:sz w:val="24"/>
          <w:szCs w:val="24"/>
        </w:rPr>
        <w:t>9.</w:t>
      </w:r>
      <w:r w:rsidR="00E7327B" w:rsidRPr="00E7327B">
        <w:rPr>
          <w:sz w:val="24"/>
          <w:szCs w:val="24"/>
        </w:rPr>
        <w:t xml:space="preserve">                    else:</w:t>
      </w:r>
    </w:p>
    <w:p w14:paraId="6667C918" w14:textId="7494F20A" w:rsidR="00E7327B" w:rsidRDefault="005A020E" w:rsidP="00E7327B">
      <w:pPr>
        <w:rPr>
          <w:sz w:val="24"/>
          <w:szCs w:val="24"/>
        </w:rPr>
      </w:pPr>
      <w:r>
        <w:rPr>
          <w:sz w:val="24"/>
          <w:szCs w:val="24"/>
        </w:rPr>
        <w:t>10.</w:t>
      </w:r>
      <w:r w:rsidR="00E7327B" w:rsidRPr="00E7327B">
        <w:rPr>
          <w:sz w:val="24"/>
          <w:szCs w:val="24"/>
        </w:rPr>
        <w:t xml:space="preserve">                        checkName = True</w:t>
      </w:r>
    </w:p>
    <w:p w14:paraId="11166784" w14:textId="77777777" w:rsidR="005A020E" w:rsidRPr="00E7327B" w:rsidRDefault="005A020E" w:rsidP="00E7327B">
      <w:pPr>
        <w:rPr>
          <w:sz w:val="24"/>
          <w:szCs w:val="24"/>
        </w:rPr>
      </w:pPr>
    </w:p>
    <w:tbl>
      <w:tblPr>
        <w:tblStyle w:val="TableGrid"/>
        <w:tblW w:w="0" w:type="auto"/>
        <w:tblInd w:w="0" w:type="dxa"/>
        <w:tblLook w:val="04A0" w:firstRow="1" w:lastRow="0" w:firstColumn="1" w:lastColumn="0" w:noHBand="0" w:noVBand="1"/>
      </w:tblPr>
      <w:tblGrid>
        <w:gridCol w:w="1502"/>
        <w:gridCol w:w="1502"/>
        <w:gridCol w:w="1503"/>
        <w:gridCol w:w="1503"/>
        <w:gridCol w:w="2916"/>
      </w:tblGrid>
      <w:tr w:rsidR="005A020E" w14:paraId="50AA2675" w14:textId="77777777" w:rsidTr="005A020E">
        <w:tc>
          <w:tcPr>
            <w:tcW w:w="1502" w:type="dxa"/>
          </w:tcPr>
          <w:p w14:paraId="5BAF36D5" w14:textId="3B2EAF0C" w:rsidR="005A020E" w:rsidRDefault="005A020E" w:rsidP="00E7327B">
            <w:pPr>
              <w:rPr>
                <w:sz w:val="24"/>
                <w:szCs w:val="24"/>
              </w:rPr>
            </w:pPr>
            <w:r>
              <w:rPr>
                <w:sz w:val="24"/>
                <w:szCs w:val="24"/>
              </w:rPr>
              <w:t>Line Number</w:t>
            </w:r>
          </w:p>
        </w:tc>
        <w:tc>
          <w:tcPr>
            <w:tcW w:w="1502" w:type="dxa"/>
          </w:tcPr>
          <w:p w14:paraId="6BD7817D" w14:textId="4ED271C2" w:rsidR="005A020E" w:rsidRDefault="005A020E" w:rsidP="00E7327B">
            <w:pPr>
              <w:rPr>
                <w:sz w:val="24"/>
                <w:szCs w:val="24"/>
              </w:rPr>
            </w:pPr>
            <w:r>
              <w:rPr>
                <w:sz w:val="24"/>
                <w:szCs w:val="24"/>
              </w:rPr>
              <w:t>firstName</w:t>
            </w:r>
          </w:p>
        </w:tc>
        <w:tc>
          <w:tcPr>
            <w:tcW w:w="1503" w:type="dxa"/>
          </w:tcPr>
          <w:p w14:paraId="458F78C5" w14:textId="476CB00E" w:rsidR="005A020E" w:rsidRDefault="005A020E" w:rsidP="00E7327B">
            <w:pPr>
              <w:rPr>
                <w:sz w:val="24"/>
                <w:szCs w:val="24"/>
              </w:rPr>
            </w:pPr>
            <w:r>
              <w:rPr>
                <w:sz w:val="24"/>
                <w:szCs w:val="24"/>
              </w:rPr>
              <w:t>checkName</w:t>
            </w:r>
          </w:p>
        </w:tc>
        <w:tc>
          <w:tcPr>
            <w:tcW w:w="1503" w:type="dxa"/>
          </w:tcPr>
          <w:p w14:paraId="2C18E7D2" w14:textId="7472CF43" w:rsidR="005A020E" w:rsidRDefault="005A020E" w:rsidP="00E7327B">
            <w:pPr>
              <w:rPr>
                <w:sz w:val="24"/>
                <w:szCs w:val="24"/>
              </w:rPr>
            </w:pPr>
            <w:r>
              <w:rPr>
                <w:sz w:val="24"/>
                <w:szCs w:val="24"/>
              </w:rPr>
              <w:t>Input</w:t>
            </w:r>
          </w:p>
        </w:tc>
        <w:tc>
          <w:tcPr>
            <w:tcW w:w="2916" w:type="dxa"/>
          </w:tcPr>
          <w:p w14:paraId="52823D5A" w14:textId="749BA917" w:rsidR="005A020E" w:rsidRDefault="005A020E" w:rsidP="00E7327B">
            <w:pPr>
              <w:rPr>
                <w:sz w:val="24"/>
                <w:szCs w:val="24"/>
              </w:rPr>
            </w:pPr>
            <w:r>
              <w:rPr>
                <w:sz w:val="24"/>
                <w:szCs w:val="24"/>
              </w:rPr>
              <w:t>Output</w:t>
            </w:r>
          </w:p>
        </w:tc>
      </w:tr>
      <w:tr w:rsidR="005A020E" w14:paraId="09C02B38" w14:textId="77777777" w:rsidTr="005A020E">
        <w:tc>
          <w:tcPr>
            <w:tcW w:w="1502" w:type="dxa"/>
          </w:tcPr>
          <w:p w14:paraId="2A9225DB" w14:textId="231E6A78" w:rsidR="005A020E" w:rsidRDefault="005A020E" w:rsidP="00E7327B">
            <w:pPr>
              <w:rPr>
                <w:sz w:val="24"/>
                <w:szCs w:val="24"/>
              </w:rPr>
            </w:pPr>
            <w:r>
              <w:rPr>
                <w:sz w:val="24"/>
                <w:szCs w:val="24"/>
              </w:rPr>
              <w:t>1</w:t>
            </w:r>
          </w:p>
        </w:tc>
        <w:tc>
          <w:tcPr>
            <w:tcW w:w="1502" w:type="dxa"/>
          </w:tcPr>
          <w:p w14:paraId="43C303BF" w14:textId="30B9AD4C" w:rsidR="005A020E" w:rsidRDefault="005A020E" w:rsidP="00E7327B">
            <w:pPr>
              <w:rPr>
                <w:sz w:val="24"/>
                <w:szCs w:val="24"/>
              </w:rPr>
            </w:pPr>
            <w:r>
              <w:rPr>
                <w:sz w:val="24"/>
                <w:szCs w:val="24"/>
              </w:rPr>
              <w:t>James</w:t>
            </w:r>
          </w:p>
        </w:tc>
        <w:tc>
          <w:tcPr>
            <w:tcW w:w="1503" w:type="dxa"/>
          </w:tcPr>
          <w:p w14:paraId="2B739147" w14:textId="77777777" w:rsidR="005A020E" w:rsidRDefault="005A020E" w:rsidP="00E7327B">
            <w:pPr>
              <w:rPr>
                <w:sz w:val="24"/>
                <w:szCs w:val="24"/>
              </w:rPr>
            </w:pPr>
          </w:p>
        </w:tc>
        <w:tc>
          <w:tcPr>
            <w:tcW w:w="1503" w:type="dxa"/>
          </w:tcPr>
          <w:p w14:paraId="0B9910EF" w14:textId="730546C7" w:rsidR="005A020E" w:rsidRDefault="005A020E" w:rsidP="00E7327B">
            <w:pPr>
              <w:rPr>
                <w:sz w:val="24"/>
                <w:szCs w:val="24"/>
              </w:rPr>
            </w:pPr>
            <w:r>
              <w:rPr>
                <w:sz w:val="24"/>
                <w:szCs w:val="24"/>
              </w:rPr>
              <w:t>James</w:t>
            </w:r>
          </w:p>
        </w:tc>
        <w:tc>
          <w:tcPr>
            <w:tcW w:w="2916" w:type="dxa"/>
          </w:tcPr>
          <w:p w14:paraId="0A2B66E3" w14:textId="6B776401" w:rsidR="005A020E" w:rsidRDefault="005A020E" w:rsidP="00E7327B">
            <w:pPr>
              <w:rPr>
                <w:sz w:val="24"/>
                <w:szCs w:val="24"/>
              </w:rPr>
            </w:pPr>
            <w:r w:rsidRPr="00E7327B">
              <w:rPr>
                <w:sz w:val="24"/>
                <w:szCs w:val="24"/>
              </w:rPr>
              <w:t>To add a customer please enter your first name:</w:t>
            </w:r>
          </w:p>
        </w:tc>
      </w:tr>
      <w:tr w:rsidR="005A020E" w14:paraId="1A514C2E" w14:textId="77777777" w:rsidTr="005A020E">
        <w:tc>
          <w:tcPr>
            <w:tcW w:w="1502" w:type="dxa"/>
          </w:tcPr>
          <w:p w14:paraId="2C46BB64" w14:textId="3D4C698B" w:rsidR="005A020E" w:rsidRDefault="005A020E" w:rsidP="00E7327B">
            <w:pPr>
              <w:rPr>
                <w:sz w:val="24"/>
                <w:szCs w:val="24"/>
              </w:rPr>
            </w:pPr>
            <w:r>
              <w:rPr>
                <w:sz w:val="24"/>
                <w:szCs w:val="24"/>
              </w:rPr>
              <w:t>2</w:t>
            </w:r>
          </w:p>
        </w:tc>
        <w:tc>
          <w:tcPr>
            <w:tcW w:w="1502" w:type="dxa"/>
          </w:tcPr>
          <w:p w14:paraId="308FC013" w14:textId="19356CE2" w:rsidR="005A020E" w:rsidRDefault="005A020E" w:rsidP="00E7327B">
            <w:pPr>
              <w:rPr>
                <w:sz w:val="24"/>
                <w:szCs w:val="24"/>
              </w:rPr>
            </w:pPr>
            <w:r>
              <w:rPr>
                <w:sz w:val="24"/>
                <w:szCs w:val="24"/>
              </w:rPr>
              <w:t>James</w:t>
            </w:r>
          </w:p>
        </w:tc>
        <w:tc>
          <w:tcPr>
            <w:tcW w:w="1503" w:type="dxa"/>
          </w:tcPr>
          <w:p w14:paraId="15C85D17" w14:textId="25CEA050" w:rsidR="005A020E" w:rsidRDefault="005A020E" w:rsidP="00E7327B">
            <w:pPr>
              <w:rPr>
                <w:sz w:val="24"/>
                <w:szCs w:val="24"/>
              </w:rPr>
            </w:pPr>
            <w:r>
              <w:rPr>
                <w:sz w:val="24"/>
                <w:szCs w:val="24"/>
              </w:rPr>
              <w:t>False</w:t>
            </w:r>
          </w:p>
        </w:tc>
        <w:tc>
          <w:tcPr>
            <w:tcW w:w="1503" w:type="dxa"/>
          </w:tcPr>
          <w:p w14:paraId="42A7FA12" w14:textId="77777777" w:rsidR="005A020E" w:rsidRDefault="005A020E" w:rsidP="00E7327B">
            <w:pPr>
              <w:rPr>
                <w:sz w:val="24"/>
                <w:szCs w:val="24"/>
              </w:rPr>
            </w:pPr>
          </w:p>
        </w:tc>
        <w:tc>
          <w:tcPr>
            <w:tcW w:w="2916" w:type="dxa"/>
          </w:tcPr>
          <w:p w14:paraId="41315FA7" w14:textId="77777777" w:rsidR="005A020E" w:rsidRDefault="005A020E" w:rsidP="00E7327B">
            <w:pPr>
              <w:rPr>
                <w:sz w:val="24"/>
                <w:szCs w:val="24"/>
              </w:rPr>
            </w:pPr>
          </w:p>
        </w:tc>
      </w:tr>
      <w:tr w:rsidR="005A020E" w14:paraId="24C69620" w14:textId="77777777" w:rsidTr="005A020E">
        <w:tc>
          <w:tcPr>
            <w:tcW w:w="1502" w:type="dxa"/>
          </w:tcPr>
          <w:p w14:paraId="3BE42EF1" w14:textId="77E229BD" w:rsidR="005A020E" w:rsidRDefault="005A020E" w:rsidP="00E7327B">
            <w:pPr>
              <w:rPr>
                <w:sz w:val="24"/>
                <w:szCs w:val="24"/>
              </w:rPr>
            </w:pPr>
            <w:r>
              <w:rPr>
                <w:sz w:val="24"/>
                <w:szCs w:val="24"/>
              </w:rPr>
              <w:t>3</w:t>
            </w:r>
          </w:p>
        </w:tc>
        <w:tc>
          <w:tcPr>
            <w:tcW w:w="1502" w:type="dxa"/>
          </w:tcPr>
          <w:p w14:paraId="3BE9B02A" w14:textId="5CE4D6F9" w:rsidR="005A020E" w:rsidRDefault="005A020E" w:rsidP="00E7327B">
            <w:pPr>
              <w:rPr>
                <w:sz w:val="24"/>
                <w:szCs w:val="24"/>
              </w:rPr>
            </w:pPr>
            <w:r>
              <w:rPr>
                <w:sz w:val="24"/>
                <w:szCs w:val="24"/>
              </w:rPr>
              <w:t>James</w:t>
            </w:r>
          </w:p>
        </w:tc>
        <w:tc>
          <w:tcPr>
            <w:tcW w:w="1503" w:type="dxa"/>
          </w:tcPr>
          <w:p w14:paraId="0F180238" w14:textId="2B6F3212" w:rsidR="005A020E" w:rsidRDefault="005A020E" w:rsidP="00E7327B">
            <w:pPr>
              <w:rPr>
                <w:sz w:val="24"/>
                <w:szCs w:val="24"/>
              </w:rPr>
            </w:pPr>
            <w:r>
              <w:rPr>
                <w:sz w:val="24"/>
                <w:szCs w:val="24"/>
              </w:rPr>
              <w:t>False</w:t>
            </w:r>
          </w:p>
        </w:tc>
        <w:tc>
          <w:tcPr>
            <w:tcW w:w="1503" w:type="dxa"/>
          </w:tcPr>
          <w:p w14:paraId="2719D259" w14:textId="77777777" w:rsidR="005A020E" w:rsidRDefault="005A020E" w:rsidP="00E7327B">
            <w:pPr>
              <w:rPr>
                <w:sz w:val="24"/>
                <w:szCs w:val="24"/>
              </w:rPr>
            </w:pPr>
          </w:p>
        </w:tc>
        <w:tc>
          <w:tcPr>
            <w:tcW w:w="2916" w:type="dxa"/>
          </w:tcPr>
          <w:p w14:paraId="24A7560F" w14:textId="77777777" w:rsidR="005A020E" w:rsidRDefault="005A020E" w:rsidP="00E7327B">
            <w:pPr>
              <w:rPr>
                <w:sz w:val="24"/>
                <w:szCs w:val="24"/>
              </w:rPr>
            </w:pPr>
          </w:p>
        </w:tc>
      </w:tr>
      <w:tr w:rsidR="005A020E" w14:paraId="37694696" w14:textId="77777777" w:rsidTr="005A020E">
        <w:tc>
          <w:tcPr>
            <w:tcW w:w="1502" w:type="dxa"/>
          </w:tcPr>
          <w:p w14:paraId="7179FCB9" w14:textId="3E84C08F" w:rsidR="005A020E" w:rsidRDefault="005A020E" w:rsidP="00E7327B">
            <w:pPr>
              <w:rPr>
                <w:sz w:val="24"/>
                <w:szCs w:val="24"/>
              </w:rPr>
            </w:pPr>
            <w:r>
              <w:rPr>
                <w:sz w:val="24"/>
                <w:szCs w:val="24"/>
              </w:rPr>
              <w:t>4</w:t>
            </w:r>
          </w:p>
        </w:tc>
        <w:tc>
          <w:tcPr>
            <w:tcW w:w="1502" w:type="dxa"/>
          </w:tcPr>
          <w:p w14:paraId="6FE140C3" w14:textId="144909CF" w:rsidR="005A020E" w:rsidRDefault="005A020E" w:rsidP="00E7327B">
            <w:pPr>
              <w:rPr>
                <w:sz w:val="24"/>
                <w:szCs w:val="24"/>
              </w:rPr>
            </w:pPr>
            <w:r>
              <w:rPr>
                <w:sz w:val="24"/>
                <w:szCs w:val="24"/>
              </w:rPr>
              <w:t>James</w:t>
            </w:r>
          </w:p>
        </w:tc>
        <w:tc>
          <w:tcPr>
            <w:tcW w:w="1503" w:type="dxa"/>
          </w:tcPr>
          <w:p w14:paraId="2F7E66E9" w14:textId="141D75D1" w:rsidR="005A020E" w:rsidRDefault="005A020E" w:rsidP="00E7327B">
            <w:pPr>
              <w:rPr>
                <w:sz w:val="24"/>
                <w:szCs w:val="24"/>
              </w:rPr>
            </w:pPr>
            <w:r>
              <w:rPr>
                <w:sz w:val="24"/>
                <w:szCs w:val="24"/>
              </w:rPr>
              <w:t>False</w:t>
            </w:r>
          </w:p>
        </w:tc>
        <w:tc>
          <w:tcPr>
            <w:tcW w:w="1503" w:type="dxa"/>
          </w:tcPr>
          <w:p w14:paraId="1F3ECC0B" w14:textId="77777777" w:rsidR="005A020E" w:rsidRDefault="005A020E" w:rsidP="00E7327B">
            <w:pPr>
              <w:rPr>
                <w:sz w:val="24"/>
                <w:szCs w:val="24"/>
              </w:rPr>
            </w:pPr>
          </w:p>
        </w:tc>
        <w:tc>
          <w:tcPr>
            <w:tcW w:w="2916" w:type="dxa"/>
          </w:tcPr>
          <w:p w14:paraId="47267BD7" w14:textId="77777777" w:rsidR="005A020E" w:rsidRDefault="005A020E" w:rsidP="00E7327B">
            <w:pPr>
              <w:rPr>
                <w:sz w:val="24"/>
                <w:szCs w:val="24"/>
              </w:rPr>
            </w:pPr>
          </w:p>
        </w:tc>
      </w:tr>
      <w:tr w:rsidR="005A020E" w14:paraId="41936D2B" w14:textId="77777777" w:rsidTr="005A020E">
        <w:tc>
          <w:tcPr>
            <w:tcW w:w="1502" w:type="dxa"/>
          </w:tcPr>
          <w:p w14:paraId="5CC5B032" w14:textId="34123C59" w:rsidR="005A020E" w:rsidRDefault="005A020E" w:rsidP="00E7327B">
            <w:pPr>
              <w:rPr>
                <w:sz w:val="24"/>
                <w:szCs w:val="24"/>
              </w:rPr>
            </w:pPr>
            <w:r>
              <w:rPr>
                <w:sz w:val="24"/>
                <w:szCs w:val="24"/>
              </w:rPr>
              <w:t>5</w:t>
            </w:r>
          </w:p>
        </w:tc>
        <w:tc>
          <w:tcPr>
            <w:tcW w:w="1502" w:type="dxa"/>
          </w:tcPr>
          <w:p w14:paraId="270567D9" w14:textId="2464F698" w:rsidR="005A020E" w:rsidRDefault="005A020E" w:rsidP="00E7327B">
            <w:pPr>
              <w:rPr>
                <w:sz w:val="24"/>
                <w:szCs w:val="24"/>
              </w:rPr>
            </w:pPr>
            <w:r>
              <w:rPr>
                <w:sz w:val="24"/>
                <w:szCs w:val="24"/>
              </w:rPr>
              <w:t>James</w:t>
            </w:r>
          </w:p>
        </w:tc>
        <w:tc>
          <w:tcPr>
            <w:tcW w:w="1503" w:type="dxa"/>
          </w:tcPr>
          <w:p w14:paraId="156DC913" w14:textId="035743F6" w:rsidR="005A020E" w:rsidRDefault="005A020E" w:rsidP="00E7327B">
            <w:pPr>
              <w:rPr>
                <w:sz w:val="24"/>
                <w:szCs w:val="24"/>
              </w:rPr>
            </w:pPr>
            <w:r>
              <w:rPr>
                <w:sz w:val="24"/>
                <w:szCs w:val="24"/>
              </w:rPr>
              <w:t>False</w:t>
            </w:r>
          </w:p>
        </w:tc>
        <w:tc>
          <w:tcPr>
            <w:tcW w:w="1503" w:type="dxa"/>
          </w:tcPr>
          <w:p w14:paraId="2FC79E31" w14:textId="77777777" w:rsidR="005A020E" w:rsidRDefault="005A020E" w:rsidP="00E7327B">
            <w:pPr>
              <w:rPr>
                <w:sz w:val="24"/>
                <w:szCs w:val="24"/>
              </w:rPr>
            </w:pPr>
          </w:p>
        </w:tc>
        <w:tc>
          <w:tcPr>
            <w:tcW w:w="2916" w:type="dxa"/>
          </w:tcPr>
          <w:p w14:paraId="180C91CC" w14:textId="77777777" w:rsidR="005A020E" w:rsidRDefault="005A020E" w:rsidP="00E7327B">
            <w:pPr>
              <w:rPr>
                <w:sz w:val="24"/>
                <w:szCs w:val="24"/>
              </w:rPr>
            </w:pPr>
          </w:p>
        </w:tc>
      </w:tr>
      <w:tr w:rsidR="005A020E" w14:paraId="3C6172BF" w14:textId="77777777" w:rsidTr="005A020E">
        <w:tc>
          <w:tcPr>
            <w:tcW w:w="1502" w:type="dxa"/>
          </w:tcPr>
          <w:p w14:paraId="4FCFE1FD" w14:textId="498AA8C4" w:rsidR="005A020E" w:rsidRDefault="005A020E" w:rsidP="00E7327B">
            <w:pPr>
              <w:rPr>
                <w:sz w:val="24"/>
                <w:szCs w:val="24"/>
              </w:rPr>
            </w:pPr>
            <w:r>
              <w:rPr>
                <w:sz w:val="24"/>
                <w:szCs w:val="24"/>
              </w:rPr>
              <w:lastRenderedPageBreak/>
              <w:t>6</w:t>
            </w:r>
          </w:p>
        </w:tc>
        <w:tc>
          <w:tcPr>
            <w:tcW w:w="1502" w:type="dxa"/>
          </w:tcPr>
          <w:p w14:paraId="751D78CE" w14:textId="630BE82C" w:rsidR="005A020E" w:rsidRDefault="00494C79" w:rsidP="00E7327B">
            <w:pPr>
              <w:rPr>
                <w:sz w:val="24"/>
                <w:szCs w:val="24"/>
              </w:rPr>
            </w:pPr>
            <w:r>
              <w:rPr>
                <w:sz w:val="24"/>
                <w:szCs w:val="24"/>
              </w:rPr>
              <w:t xml:space="preserve">James </w:t>
            </w:r>
          </w:p>
        </w:tc>
        <w:tc>
          <w:tcPr>
            <w:tcW w:w="1503" w:type="dxa"/>
          </w:tcPr>
          <w:p w14:paraId="06B06522" w14:textId="29A715A5" w:rsidR="005A020E" w:rsidRDefault="00494C79" w:rsidP="00E7327B">
            <w:pPr>
              <w:rPr>
                <w:sz w:val="24"/>
                <w:szCs w:val="24"/>
              </w:rPr>
            </w:pPr>
            <w:r>
              <w:rPr>
                <w:sz w:val="24"/>
                <w:szCs w:val="24"/>
              </w:rPr>
              <w:t>False</w:t>
            </w:r>
          </w:p>
        </w:tc>
        <w:tc>
          <w:tcPr>
            <w:tcW w:w="1503" w:type="dxa"/>
          </w:tcPr>
          <w:p w14:paraId="38248B37" w14:textId="77777777" w:rsidR="005A020E" w:rsidRDefault="005A020E" w:rsidP="00E7327B">
            <w:pPr>
              <w:rPr>
                <w:sz w:val="24"/>
                <w:szCs w:val="24"/>
              </w:rPr>
            </w:pPr>
          </w:p>
        </w:tc>
        <w:tc>
          <w:tcPr>
            <w:tcW w:w="2916" w:type="dxa"/>
          </w:tcPr>
          <w:p w14:paraId="6CFD89DB" w14:textId="77777777" w:rsidR="005A020E" w:rsidRDefault="005A020E" w:rsidP="00E7327B">
            <w:pPr>
              <w:rPr>
                <w:sz w:val="24"/>
                <w:szCs w:val="24"/>
              </w:rPr>
            </w:pPr>
          </w:p>
        </w:tc>
      </w:tr>
      <w:tr w:rsidR="005A020E" w14:paraId="52EF73F6" w14:textId="77777777" w:rsidTr="005A020E">
        <w:tc>
          <w:tcPr>
            <w:tcW w:w="1502" w:type="dxa"/>
          </w:tcPr>
          <w:p w14:paraId="017BEA7F" w14:textId="64CF6408" w:rsidR="005A020E" w:rsidRDefault="005A020E" w:rsidP="00E7327B">
            <w:pPr>
              <w:rPr>
                <w:sz w:val="24"/>
                <w:szCs w:val="24"/>
              </w:rPr>
            </w:pPr>
            <w:r>
              <w:rPr>
                <w:sz w:val="24"/>
                <w:szCs w:val="24"/>
              </w:rPr>
              <w:t>7</w:t>
            </w:r>
          </w:p>
        </w:tc>
        <w:tc>
          <w:tcPr>
            <w:tcW w:w="1502" w:type="dxa"/>
          </w:tcPr>
          <w:p w14:paraId="09DFCD34" w14:textId="446F6389" w:rsidR="005A020E" w:rsidRDefault="00494C79" w:rsidP="00E7327B">
            <w:pPr>
              <w:rPr>
                <w:sz w:val="24"/>
                <w:szCs w:val="24"/>
              </w:rPr>
            </w:pPr>
            <w:r>
              <w:rPr>
                <w:sz w:val="24"/>
                <w:szCs w:val="24"/>
              </w:rPr>
              <w:t>James</w:t>
            </w:r>
          </w:p>
        </w:tc>
        <w:tc>
          <w:tcPr>
            <w:tcW w:w="1503" w:type="dxa"/>
          </w:tcPr>
          <w:p w14:paraId="69CFE6CE" w14:textId="73EED2A6" w:rsidR="005A020E" w:rsidRDefault="00494C79" w:rsidP="00E7327B">
            <w:pPr>
              <w:rPr>
                <w:sz w:val="24"/>
                <w:szCs w:val="24"/>
              </w:rPr>
            </w:pPr>
            <w:r>
              <w:rPr>
                <w:sz w:val="24"/>
                <w:szCs w:val="24"/>
              </w:rPr>
              <w:t>False</w:t>
            </w:r>
          </w:p>
        </w:tc>
        <w:tc>
          <w:tcPr>
            <w:tcW w:w="1503" w:type="dxa"/>
          </w:tcPr>
          <w:p w14:paraId="67D66AE7" w14:textId="77777777" w:rsidR="005A020E" w:rsidRDefault="005A020E" w:rsidP="00E7327B">
            <w:pPr>
              <w:rPr>
                <w:sz w:val="24"/>
                <w:szCs w:val="24"/>
              </w:rPr>
            </w:pPr>
          </w:p>
        </w:tc>
        <w:tc>
          <w:tcPr>
            <w:tcW w:w="2916" w:type="dxa"/>
          </w:tcPr>
          <w:p w14:paraId="27CFFE08" w14:textId="77777777" w:rsidR="005A020E" w:rsidRDefault="005A020E" w:rsidP="00E7327B">
            <w:pPr>
              <w:rPr>
                <w:sz w:val="24"/>
                <w:szCs w:val="24"/>
              </w:rPr>
            </w:pPr>
          </w:p>
        </w:tc>
      </w:tr>
      <w:tr w:rsidR="005A020E" w14:paraId="4661E0C2" w14:textId="77777777" w:rsidTr="005A020E">
        <w:tc>
          <w:tcPr>
            <w:tcW w:w="1502" w:type="dxa"/>
          </w:tcPr>
          <w:p w14:paraId="43366332" w14:textId="05404B78" w:rsidR="005A020E" w:rsidRDefault="00494C79" w:rsidP="00E7327B">
            <w:pPr>
              <w:rPr>
                <w:sz w:val="24"/>
                <w:szCs w:val="24"/>
              </w:rPr>
            </w:pPr>
            <w:r>
              <w:rPr>
                <w:sz w:val="24"/>
                <w:szCs w:val="24"/>
              </w:rPr>
              <w:t>8</w:t>
            </w:r>
          </w:p>
        </w:tc>
        <w:tc>
          <w:tcPr>
            <w:tcW w:w="1502" w:type="dxa"/>
          </w:tcPr>
          <w:p w14:paraId="18885A05" w14:textId="4592EA6D" w:rsidR="005A020E" w:rsidRDefault="00494C79" w:rsidP="00E7327B">
            <w:pPr>
              <w:rPr>
                <w:sz w:val="24"/>
                <w:szCs w:val="24"/>
              </w:rPr>
            </w:pPr>
            <w:r>
              <w:rPr>
                <w:sz w:val="24"/>
                <w:szCs w:val="24"/>
              </w:rPr>
              <w:t>James</w:t>
            </w:r>
          </w:p>
        </w:tc>
        <w:tc>
          <w:tcPr>
            <w:tcW w:w="1503" w:type="dxa"/>
          </w:tcPr>
          <w:p w14:paraId="41F23806" w14:textId="396C39CD" w:rsidR="005A020E" w:rsidRDefault="00494C79" w:rsidP="00E7327B">
            <w:pPr>
              <w:rPr>
                <w:sz w:val="24"/>
                <w:szCs w:val="24"/>
              </w:rPr>
            </w:pPr>
            <w:r>
              <w:rPr>
                <w:sz w:val="24"/>
                <w:szCs w:val="24"/>
              </w:rPr>
              <w:t>False</w:t>
            </w:r>
          </w:p>
        </w:tc>
        <w:tc>
          <w:tcPr>
            <w:tcW w:w="1503" w:type="dxa"/>
          </w:tcPr>
          <w:p w14:paraId="045C1F97" w14:textId="77777777" w:rsidR="005A020E" w:rsidRDefault="005A020E" w:rsidP="00E7327B">
            <w:pPr>
              <w:rPr>
                <w:sz w:val="24"/>
                <w:szCs w:val="24"/>
              </w:rPr>
            </w:pPr>
          </w:p>
        </w:tc>
        <w:tc>
          <w:tcPr>
            <w:tcW w:w="2916" w:type="dxa"/>
          </w:tcPr>
          <w:p w14:paraId="5D349C6D" w14:textId="77777777" w:rsidR="005A020E" w:rsidRDefault="005A020E" w:rsidP="00E7327B">
            <w:pPr>
              <w:rPr>
                <w:sz w:val="24"/>
                <w:szCs w:val="24"/>
              </w:rPr>
            </w:pPr>
          </w:p>
        </w:tc>
      </w:tr>
      <w:tr w:rsidR="005A020E" w14:paraId="719DC139" w14:textId="77777777" w:rsidTr="005A020E">
        <w:tc>
          <w:tcPr>
            <w:tcW w:w="1502" w:type="dxa"/>
          </w:tcPr>
          <w:p w14:paraId="33F8402E" w14:textId="74091F5A" w:rsidR="005A020E" w:rsidRDefault="00494C79" w:rsidP="00E7327B">
            <w:pPr>
              <w:rPr>
                <w:sz w:val="24"/>
                <w:szCs w:val="24"/>
              </w:rPr>
            </w:pPr>
            <w:r>
              <w:rPr>
                <w:sz w:val="24"/>
                <w:szCs w:val="24"/>
              </w:rPr>
              <w:t>9</w:t>
            </w:r>
          </w:p>
        </w:tc>
        <w:tc>
          <w:tcPr>
            <w:tcW w:w="1502" w:type="dxa"/>
          </w:tcPr>
          <w:p w14:paraId="55C2E60C" w14:textId="6795ADC2" w:rsidR="005A020E" w:rsidRDefault="00494C79" w:rsidP="00E7327B">
            <w:pPr>
              <w:rPr>
                <w:sz w:val="24"/>
                <w:szCs w:val="24"/>
              </w:rPr>
            </w:pPr>
            <w:r>
              <w:rPr>
                <w:sz w:val="24"/>
                <w:szCs w:val="24"/>
              </w:rPr>
              <w:t>James</w:t>
            </w:r>
          </w:p>
        </w:tc>
        <w:tc>
          <w:tcPr>
            <w:tcW w:w="1503" w:type="dxa"/>
          </w:tcPr>
          <w:p w14:paraId="3100432F" w14:textId="4E07F747" w:rsidR="005A020E" w:rsidRDefault="00494C79" w:rsidP="00E7327B">
            <w:pPr>
              <w:rPr>
                <w:sz w:val="24"/>
                <w:szCs w:val="24"/>
              </w:rPr>
            </w:pPr>
            <w:r>
              <w:rPr>
                <w:sz w:val="24"/>
                <w:szCs w:val="24"/>
              </w:rPr>
              <w:t>False</w:t>
            </w:r>
          </w:p>
        </w:tc>
        <w:tc>
          <w:tcPr>
            <w:tcW w:w="1503" w:type="dxa"/>
          </w:tcPr>
          <w:p w14:paraId="721E4055" w14:textId="77777777" w:rsidR="005A020E" w:rsidRDefault="005A020E" w:rsidP="00E7327B">
            <w:pPr>
              <w:rPr>
                <w:sz w:val="24"/>
                <w:szCs w:val="24"/>
              </w:rPr>
            </w:pPr>
          </w:p>
        </w:tc>
        <w:tc>
          <w:tcPr>
            <w:tcW w:w="2916" w:type="dxa"/>
          </w:tcPr>
          <w:p w14:paraId="0D96EA0E" w14:textId="77777777" w:rsidR="005A020E" w:rsidRDefault="005A020E" w:rsidP="00E7327B">
            <w:pPr>
              <w:rPr>
                <w:sz w:val="24"/>
                <w:szCs w:val="24"/>
              </w:rPr>
            </w:pPr>
          </w:p>
        </w:tc>
      </w:tr>
      <w:tr w:rsidR="005A020E" w14:paraId="787398D0" w14:textId="77777777" w:rsidTr="005A020E">
        <w:tc>
          <w:tcPr>
            <w:tcW w:w="1502" w:type="dxa"/>
          </w:tcPr>
          <w:p w14:paraId="4C0A9301" w14:textId="1333F87B" w:rsidR="005A020E" w:rsidRDefault="00494C79" w:rsidP="00E7327B">
            <w:pPr>
              <w:rPr>
                <w:sz w:val="24"/>
                <w:szCs w:val="24"/>
              </w:rPr>
            </w:pPr>
            <w:r>
              <w:rPr>
                <w:sz w:val="24"/>
                <w:szCs w:val="24"/>
              </w:rPr>
              <w:t>10</w:t>
            </w:r>
          </w:p>
        </w:tc>
        <w:tc>
          <w:tcPr>
            <w:tcW w:w="1502" w:type="dxa"/>
          </w:tcPr>
          <w:p w14:paraId="4CB66B66" w14:textId="233E8E4F" w:rsidR="005A020E" w:rsidRDefault="00494C79" w:rsidP="00E7327B">
            <w:pPr>
              <w:rPr>
                <w:sz w:val="24"/>
                <w:szCs w:val="24"/>
              </w:rPr>
            </w:pPr>
            <w:r>
              <w:rPr>
                <w:sz w:val="24"/>
                <w:szCs w:val="24"/>
              </w:rPr>
              <w:t>James</w:t>
            </w:r>
          </w:p>
        </w:tc>
        <w:tc>
          <w:tcPr>
            <w:tcW w:w="1503" w:type="dxa"/>
          </w:tcPr>
          <w:p w14:paraId="0D430053" w14:textId="4AEA40BD" w:rsidR="005A020E" w:rsidRDefault="00494C79" w:rsidP="00E7327B">
            <w:pPr>
              <w:rPr>
                <w:sz w:val="24"/>
                <w:szCs w:val="24"/>
              </w:rPr>
            </w:pPr>
            <w:r>
              <w:rPr>
                <w:sz w:val="24"/>
                <w:szCs w:val="24"/>
              </w:rPr>
              <w:t>False</w:t>
            </w:r>
          </w:p>
        </w:tc>
        <w:tc>
          <w:tcPr>
            <w:tcW w:w="1503" w:type="dxa"/>
          </w:tcPr>
          <w:p w14:paraId="5E702294" w14:textId="77777777" w:rsidR="005A020E" w:rsidRDefault="005A020E" w:rsidP="00E7327B">
            <w:pPr>
              <w:rPr>
                <w:sz w:val="24"/>
                <w:szCs w:val="24"/>
              </w:rPr>
            </w:pPr>
          </w:p>
        </w:tc>
        <w:tc>
          <w:tcPr>
            <w:tcW w:w="2916" w:type="dxa"/>
          </w:tcPr>
          <w:p w14:paraId="0EEB6AF9" w14:textId="6210C4DE" w:rsidR="005A020E" w:rsidRDefault="00494C79" w:rsidP="00E7327B">
            <w:pPr>
              <w:rPr>
                <w:sz w:val="24"/>
                <w:szCs w:val="24"/>
              </w:rPr>
            </w:pPr>
            <w:r>
              <w:rPr>
                <w:sz w:val="24"/>
                <w:szCs w:val="24"/>
              </w:rPr>
              <w:t>Continues with program</w:t>
            </w:r>
          </w:p>
        </w:tc>
      </w:tr>
      <w:tr w:rsidR="005A020E" w14:paraId="0AC72240" w14:textId="77777777" w:rsidTr="005A020E">
        <w:tc>
          <w:tcPr>
            <w:tcW w:w="1502" w:type="dxa"/>
          </w:tcPr>
          <w:p w14:paraId="05BA52E9" w14:textId="3B129CD5" w:rsidR="005A020E" w:rsidRDefault="00494C79" w:rsidP="00E7327B">
            <w:pPr>
              <w:rPr>
                <w:sz w:val="24"/>
                <w:szCs w:val="24"/>
              </w:rPr>
            </w:pPr>
            <w:r>
              <w:rPr>
                <w:sz w:val="24"/>
                <w:szCs w:val="24"/>
              </w:rPr>
              <w:t>1</w:t>
            </w:r>
          </w:p>
        </w:tc>
        <w:tc>
          <w:tcPr>
            <w:tcW w:w="1502" w:type="dxa"/>
          </w:tcPr>
          <w:p w14:paraId="580B651F" w14:textId="3E620430" w:rsidR="005A020E" w:rsidRDefault="00494C79" w:rsidP="00E7327B">
            <w:pPr>
              <w:rPr>
                <w:sz w:val="24"/>
                <w:szCs w:val="24"/>
              </w:rPr>
            </w:pPr>
            <w:r>
              <w:rPr>
                <w:sz w:val="24"/>
                <w:szCs w:val="24"/>
              </w:rPr>
              <w:t>Jam1</w:t>
            </w:r>
          </w:p>
        </w:tc>
        <w:tc>
          <w:tcPr>
            <w:tcW w:w="1503" w:type="dxa"/>
          </w:tcPr>
          <w:p w14:paraId="4833441B" w14:textId="77777777" w:rsidR="005A020E" w:rsidRDefault="005A020E" w:rsidP="00E7327B">
            <w:pPr>
              <w:rPr>
                <w:sz w:val="24"/>
                <w:szCs w:val="24"/>
              </w:rPr>
            </w:pPr>
          </w:p>
        </w:tc>
        <w:tc>
          <w:tcPr>
            <w:tcW w:w="1503" w:type="dxa"/>
          </w:tcPr>
          <w:p w14:paraId="71C8A496" w14:textId="61852AC1" w:rsidR="005A020E" w:rsidRDefault="00494C79" w:rsidP="00E7327B">
            <w:pPr>
              <w:rPr>
                <w:sz w:val="24"/>
                <w:szCs w:val="24"/>
              </w:rPr>
            </w:pPr>
            <w:r>
              <w:rPr>
                <w:sz w:val="24"/>
                <w:szCs w:val="24"/>
              </w:rPr>
              <w:t>Jam1</w:t>
            </w:r>
          </w:p>
        </w:tc>
        <w:tc>
          <w:tcPr>
            <w:tcW w:w="2916" w:type="dxa"/>
          </w:tcPr>
          <w:p w14:paraId="395EF418" w14:textId="36E4378D" w:rsidR="005A020E" w:rsidRDefault="00494C79" w:rsidP="00E7327B">
            <w:pPr>
              <w:rPr>
                <w:sz w:val="24"/>
                <w:szCs w:val="24"/>
              </w:rPr>
            </w:pPr>
            <w:r w:rsidRPr="00E7327B">
              <w:rPr>
                <w:sz w:val="24"/>
                <w:szCs w:val="24"/>
              </w:rPr>
              <w:t>To add a customer please enter your first name:</w:t>
            </w:r>
          </w:p>
        </w:tc>
      </w:tr>
      <w:tr w:rsidR="005A020E" w14:paraId="2888844F" w14:textId="77777777" w:rsidTr="005A020E">
        <w:tc>
          <w:tcPr>
            <w:tcW w:w="1502" w:type="dxa"/>
          </w:tcPr>
          <w:p w14:paraId="1479A973" w14:textId="77C7116E" w:rsidR="005A020E" w:rsidRDefault="00494C79" w:rsidP="00E7327B">
            <w:pPr>
              <w:rPr>
                <w:sz w:val="24"/>
                <w:szCs w:val="24"/>
              </w:rPr>
            </w:pPr>
            <w:r>
              <w:rPr>
                <w:sz w:val="24"/>
                <w:szCs w:val="24"/>
              </w:rPr>
              <w:t>2</w:t>
            </w:r>
          </w:p>
        </w:tc>
        <w:tc>
          <w:tcPr>
            <w:tcW w:w="1502" w:type="dxa"/>
          </w:tcPr>
          <w:p w14:paraId="1A665D19" w14:textId="573FF689" w:rsidR="005A020E" w:rsidRDefault="00494C79" w:rsidP="00E7327B">
            <w:pPr>
              <w:rPr>
                <w:sz w:val="24"/>
                <w:szCs w:val="24"/>
              </w:rPr>
            </w:pPr>
            <w:r>
              <w:rPr>
                <w:sz w:val="24"/>
                <w:szCs w:val="24"/>
              </w:rPr>
              <w:t>Jam1</w:t>
            </w:r>
          </w:p>
        </w:tc>
        <w:tc>
          <w:tcPr>
            <w:tcW w:w="1503" w:type="dxa"/>
          </w:tcPr>
          <w:p w14:paraId="640E4406" w14:textId="7CE94604" w:rsidR="005A020E" w:rsidRDefault="00494C79" w:rsidP="00E7327B">
            <w:pPr>
              <w:rPr>
                <w:sz w:val="24"/>
                <w:szCs w:val="24"/>
              </w:rPr>
            </w:pPr>
            <w:r>
              <w:rPr>
                <w:sz w:val="24"/>
                <w:szCs w:val="24"/>
              </w:rPr>
              <w:t>False</w:t>
            </w:r>
          </w:p>
        </w:tc>
        <w:tc>
          <w:tcPr>
            <w:tcW w:w="1503" w:type="dxa"/>
          </w:tcPr>
          <w:p w14:paraId="12548003" w14:textId="77777777" w:rsidR="005A020E" w:rsidRDefault="005A020E" w:rsidP="00E7327B">
            <w:pPr>
              <w:rPr>
                <w:sz w:val="24"/>
                <w:szCs w:val="24"/>
              </w:rPr>
            </w:pPr>
          </w:p>
        </w:tc>
        <w:tc>
          <w:tcPr>
            <w:tcW w:w="2916" w:type="dxa"/>
          </w:tcPr>
          <w:p w14:paraId="4EBFA0CC" w14:textId="77777777" w:rsidR="005A020E" w:rsidRDefault="005A020E" w:rsidP="00E7327B">
            <w:pPr>
              <w:rPr>
                <w:sz w:val="24"/>
                <w:szCs w:val="24"/>
              </w:rPr>
            </w:pPr>
          </w:p>
        </w:tc>
      </w:tr>
      <w:tr w:rsidR="005A020E" w14:paraId="61D89338" w14:textId="77777777" w:rsidTr="005A020E">
        <w:tc>
          <w:tcPr>
            <w:tcW w:w="1502" w:type="dxa"/>
          </w:tcPr>
          <w:p w14:paraId="18488825" w14:textId="20B05BEA" w:rsidR="005A020E" w:rsidRDefault="00494C79" w:rsidP="00E7327B">
            <w:pPr>
              <w:rPr>
                <w:sz w:val="24"/>
                <w:szCs w:val="24"/>
              </w:rPr>
            </w:pPr>
            <w:r>
              <w:rPr>
                <w:sz w:val="24"/>
                <w:szCs w:val="24"/>
              </w:rPr>
              <w:t>3</w:t>
            </w:r>
          </w:p>
        </w:tc>
        <w:tc>
          <w:tcPr>
            <w:tcW w:w="1502" w:type="dxa"/>
          </w:tcPr>
          <w:p w14:paraId="319BA4D2" w14:textId="716DDC2C" w:rsidR="005A020E" w:rsidRDefault="00494C79" w:rsidP="00E7327B">
            <w:pPr>
              <w:rPr>
                <w:sz w:val="24"/>
                <w:szCs w:val="24"/>
              </w:rPr>
            </w:pPr>
            <w:r>
              <w:rPr>
                <w:sz w:val="24"/>
                <w:szCs w:val="24"/>
              </w:rPr>
              <w:t>Jam1</w:t>
            </w:r>
          </w:p>
        </w:tc>
        <w:tc>
          <w:tcPr>
            <w:tcW w:w="1503" w:type="dxa"/>
          </w:tcPr>
          <w:p w14:paraId="3B0EDAAA" w14:textId="20AABDBB" w:rsidR="005A020E" w:rsidRDefault="00494C79" w:rsidP="00E7327B">
            <w:pPr>
              <w:rPr>
                <w:sz w:val="24"/>
                <w:szCs w:val="24"/>
              </w:rPr>
            </w:pPr>
            <w:r>
              <w:rPr>
                <w:sz w:val="24"/>
                <w:szCs w:val="24"/>
              </w:rPr>
              <w:t>False</w:t>
            </w:r>
          </w:p>
        </w:tc>
        <w:tc>
          <w:tcPr>
            <w:tcW w:w="1503" w:type="dxa"/>
          </w:tcPr>
          <w:p w14:paraId="43E78572" w14:textId="77777777" w:rsidR="005A020E" w:rsidRDefault="005A020E" w:rsidP="00E7327B">
            <w:pPr>
              <w:rPr>
                <w:sz w:val="24"/>
                <w:szCs w:val="24"/>
              </w:rPr>
            </w:pPr>
          </w:p>
        </w:tc>
        <w:tc>
          <w:tcPr>
            <w:tcW w:w="2916" w:type="dxa"/>
          </w:tcPr>
          <w:p w14:paraId="23F75084" w14:textId="77777777" w:rsidR="005A020E" w:rsidRDefault="005A020E" w:rsidP="00E7327B">
            <w:pPr>
              <w:rPr>
                <w:sz w:val="24"/>
                <w:szCs w:val="24"/>
              </w:rPr>
            </w:pPr>
          </w:p>
        </w:tc>
      </w:tr>
      <w:tr w:rsidR="00494C79" w14:paraId="458DE244" w14:textId="77777777" w:rsidTr="005A020E">
        <w:tc>
          <w:tcPr>
            <w:tcW w:w="1502" w:type="dxa"/>
          </w:tcPr>
          <w:p w14:paraId="4C94BF2F" w14:textId="3DA65E56" w:rsidR="00494C79" w:rsidRDefault="00494C79" w:rsidP="00494C79">
            <w:pPr>
              <w:rPr>
                <w:sz w:val="24"/>
                <w:szCs w:val="24"/>
              </w:rPr>
            </w:pPr>
            <w:r>
              <w:rPr>
                <w:sz w:val="24"/>
                <w:szCs w:val="24"/>
              </w:rPr>
              <w:t>4</w:t>
            </w:r>
          </w:p>
        </w:tc>
        <w:tc>
          <w:tcPr>
            <w:tcW w:w="1502" w:type="dxa"/>
          </w:tcPr>
          <w:p w14:paraId="017740E0" w14:textId="711D67D1" w:rsidR="00494C79" w:rsidRDefault="00494C79" w:rsidP="00494C79">
            <w:pPr>
              <w:rPr>
                <w:sz w:val="24"/>
                <w:szCs w:val="24"/>
              </w:rPr>
            </w:pPr>
            <w:r>
              <w:rPr>
                <w:sz w:val="24"/>
                <w:szCs w:val="24"/>
              </w:rPr>
              <w:t>Jam1</w:t>
            </w:r>
          </w:p>
        </w:tc>
        <w:tc>
          <w:tcPr>
            <w:tcW w:w="1503" w:type="dxa"/>
          </w:tcPr>
          <w:p w14:paraId="570079D6" w14:textId="1024BF14" w:rsidR="00494C79" w:rsidRDefault="00494C79" w:rsidP="00494C79">
            <w:pPr>
              <w:rPr>
                <w:sz w:val="24"/>
                <w:szCs w:val="24"/>
              </w:rPr>
            </w:pPr>
            <w:r>
              <w:rPr>
                <w:sz w:val="24"/>
                <w:szCs w:val="24"/>
              </w:rPr>
              <w:t>False</w:t>
            </w:r>
          </w:p>
        </w:tc>
        <w:tc>
          <w:tcPr>
            <w:tcW w:w="1503" w:type="dxa"/>
          </w:tcPr>
          <w:p w14:paraId="484EE3E1" w14:textId="77777777" w:rsidR="00494C79" w:rsidRDefault="00494C79" w:rsidP="00494C79">
            <w:pPr>
              <w:rPr>
                <w:sz w:val="24"/>
                <w:szCs w:val="24"/>
              </w:rPr>
            </w:pPr>
          </w:p>
        </w:tc>
        <w:tc>
          <w:tcPr>
            <w:tcW w:w="2916" w:type="dxa"/>
          </w:tcPr>
          <w:p w14:paraId="15890B94" w14:textId="77777777" w:rsidR="00494C79" w:rsidRDefault="00494C79" w:rsidP="00494C79">
            <w:pPr>
              <w:rPr>
                <w:sz w:val="24"/>
                <w:szCs w:val="24"/>
              </w:rPr>
            </w:pPr>
          </w:p>
        </w:tc>
      </w:tr>
      <w:tr w:rsidR="00494C79" w14:paraId="20469279" w14:textId="77777777" w:rsidTr="005A020E">
        <w:tc>
          <w:tcPr>
            <w:tcW w:w="1502" w:type="dxa"/>
          </w:tcPr>
          <w:p w14:paraId="6F2E18B3" w14:textId="0BE7B629" w:rsidR="00494C79" w:rsidRDefault="00494C79" w:rsidP="00494C79">
            <w:pPr>
              <w:rPr>
                <w:sz w:val="24"/>
                <w:szCs w:val="24"/>
              </w:rPr>
            </w:pPr>
            <w:r>
              <w:rPr>
                <w:sz w:val="24"/>
                <w:szCs w:val="24"/>
              </w:rPr>
              <w:t>5</w:t>
            </w:r>
          </w:p>
        </w:tc>
        <w:tc>
          <w:tcPr>
            <w:tcW w:w="1502" w:type="dxa"/>
          </w:tcPr>
          <w:p w14:paraId="56768E9A" w14:textId="6CC3295F" w:rsidR="00494C79" w:rsidRDefault="00494C79" w:rsidP="00494C79">
            <w:pPr>
              <w:rPr>
                <w:sz w:val="24"/>
                <w:szCs w:val="24"/>
              </w:rPr>
            </w:pPr>
            <w:r>
              <w:rPr>
                <w:sz w:val="24"/>
                <w:szCs w:val="24"/>
              </w:rPr>
              <w:t>Jam1</w:t>
            </w:r>
          </w:p>
        </w:tc>
        <w:tc>
          <w:tcPr>
            <w:tcW w:w="1503" w:type="dxa"/>
          </w:tcPr>
          <w:p w14:paraId="1D49824A" w14:textId="161709D1" w:rsidR="00494C79" w:rsidRDefault="00494C79" w:rsidP="00494C79">
            <w:pPr>
              <w:rPr>
                <w:sz w:val="24"/>
                <w:szCs w:val="24"/>
              </w:rPr>
            </w:pPr>
            <w:r>
              <w:rPr>
                <w:sz w:val="24"/>
                <w:szCs w:val="24"/>
              </w:rPr>
              <w:t>False</w:t>
            </w:r>
          </w:p>
        </w:tc>
        <w:tc>
          <w:tcPr>
            <w:tcW w:w="1503" w:type="dxa"/>
          </w:tcPr>
          <w:p w14:paraId="28180A48" w14:textId="77777777" w:rsidR="00494C79" w:rsidRDefault="00494C79" w:rsidP="00494C79">
            <w:pPr>
              <w:rPr>
                <w:sz w:val="24"/>
                <w:szCs w:val="24"/>
              </w:rPr>
            </w:pPr>
          </w:p>
        </w:tc>
        <w:tc>
          <w:tcPr>
            <w:tcW w:w="2916" w:type="dxa"/>
          </w:tcPr>
          <w:p w14:paraId="3D4F24E1" w14:textId="77777777" w:rsidR="00494C79" w:rsidRDefault="00494C79" w:rsidP="00494C79">
            <w:pPr>
              <w:rPr>
                <w:sz w:val="24"/>
                <w:szCs w:val="24"/>
              </w:rPr>
            </w:pPr>
          </w:p>
        </w:tc>
      </w:tr>
      <w:tr w:rsidR="00494C79" w14:paraId="1ED9D7E8" w14:textId="77777777" w:rsidTr="005A020E">
        <w:tc>
          <w:tcPr>
            <w:tcW w:w="1502" w:type="dxa"/>
          </w:tcPr>
          <w:p w14:paraId="7697A5ED" w14:textId="141627EF" w:rsidR="00494C79" w:rsidRDefault="00494C79" w:rsidP="00494C79">
            <w:pPr>
              <w:rPr>
                <w:sz w:val="24"/>
                <w:szCs w:val="24"/>
              </w:rPr>
            </w:pPr>
            <w:r>
              <w:rPr>
                <w:sz w:val="24"/>
                <w:szCs w:val="24"/>
              </w:rPr>
              <w:t>6</w:t>
            </w:r>
          </w:p>
        </w:tc>
        <w:tc>
          <w:tcPr>
            <w:tcW w:w="1502" w:type="dxa"/>
          </w:tcPr>
          <w:p w14:paraId="32C579CC" w14:textId="35333C18" w:rsidR="00494C79" w:rsidRDefault="00494C79" w:rsidP="00494C79">
            <w:pPr>
              <w:rPr>
                <w:sz w:val="24"/>
                <w:szCs w:val="24"/>
              </w:rPr>
            </w:pPr>
            <w:r>
              <w:rPr>
                <w:sz w:val="24"/>
                <w:szCs w:val="24"/>
              </w:rPr>
              <w:t>Jam1</w:t>
            </w:r>
          </w:p>
        </w:tc>
        <w:tc>
          <w:tcPr>
            <w:tcW w:w="1503" w:type="dxa"/>
          </w:tcPr>
          <w:p w14:paraId="5CDE54F5" w14:textId="6419317B" w:rsidR="00494C79" w:rsidRDefault="00494C79" w:rsidP="00494C79">
            <w:pPr>
              <w:rPr>
                <w:sz w:val="24"/>
                <w:szCs w:val="24"/>
              </w:rPr>
            </w:pPr>
            <w:r>
              <w:rPr>
                <w:sz w:val="24"/>
                <w:szCs w:val="24"/>
              </w:rPr>
              <w:t>False</w:t>
            </w:r>
          </w:p>
        </w:tc>
        <w:tc>
          <w:tcPr>
            <w:tcW w:w="1503" w:type="dxa"/>
          </w:tcPr>
          <w:p w14:paraId="586E30A4" w14:textId="77777777" w:rsidR="00494C79" w:rsidRDefault="00494C79" w:rsidP="00494C79">
            <w:pPr>
              <w:rPr>
                <w:sz w:val="24"/>
                <w:szCs w:val="24"/>
              </w:rPr>
            </w:pPr>
          </w:p>
        </w:tc>
        <w:tc>
          <w:tcPr>
            <w:tcW w:w="2916" w:type="dxa"/>
          </w:tcPr>
          <w:p w14:paraId="164CE42A" w14:textId="16CCBBBE" w:rsidR="00494C79" w:rsidRDefault="00494C79" w:rsidP="00494C79">
            <w:pPr>
              <w:rPr>
                <w:sz w:val="24"/>
                <w:szCs w:val="24"/>
              </w:rPr>
            </w:pPr>
            <w:r w:rsidRPr="00E7327B">
              <w:rPr>
                <w:sz w:val="24"/>
                <w:szCs w:val="24"/>
              </w:rPr>
              <w:t>not a valid entry, please enter a valid entry</w:t>
            </w:r>
          </w:p>
        </w:tc>
      </w:tr>
      <w:tr w:rsidR="00494C79" w14:paraId="10DB9CA8" w14:textId="77777777" w:rsidTr="005A020E">
        <w:tc>
          <w:tcPr>
            <w:tcW w:w="1502" w:type="dxa"/>
          </w:tcPr>
          <w:p w14:paraId="263C9F0C" w14:textId="1626A630" w:rsidR="00494C79" w:rsidRDefault="00494C79" w:rsidP="00494C79">
            <w:pPr>
              <w:rPr>
                <w:sz w:val="24"/>
                <w:szCs w:val="24"/>
              </w:rPr>
            </w:pPr>
            <w:r>
              <w:rPr>
                <w:sz w:val="24"/>
                <w:szCs w:val="24"/>
              </w:rPr>
              <w:t>8</w:t>
            </w:r>
          </w:p>
        </w:tc>
        <w:tc>
          <w:tcPr>
            <w:tcW w:w="1502" w:type="dxa"/>
          </w:tcPr>
          <w:p w14:paraId="7EAE58EF" w14:textId="68CE07DB" w:rsidR="00494C79" w:rsidRDefault="00494C79" w:rsidP="00494C79">
            <w:pPr>
              <w:rPr>
                <w:sz w:val="24"/>
                <w:szCs w:val="24"/>
              </w:rPr>
            </w:pPr>
            <w:r>
              <w:rPr>
                <w:sz w:val="24"/>
                <w:szCs w:val="24"/>
              </w:rPr>
              <w:t>Jam1</w:t>
            </w:r>
          </w:p>
        </w:tc>
        <w:tc>
          <w:tcPr>
            <w:tcW w:w="1503" w:type="dxa"/>
          </w:tcPr>
          <w:p w14:paraId="0196D744" w14:textId="11D8E97C" w:rsidR="00494C79" w:rsidRDefault="00494C79" w:rsidP="00494C79">
            <w:pPr>
              <w:rPr>
                <w:sz w:val="24"/>
                <w:szCs w:val="24"/>
              </w:rPr>
            </w:pPr>
            <w:r>
              <w:rPr>
                <w:sz w:val="24"/>
                <w:szCs w:val="24"/>
              </w:rPr>
              <w:t>False</w:t>
            </w:r>
          </w:p>
        </w:tc>
        <w:tc>
          <w:tcPr>
            <w:tcW w:w="1503" w:type="dxa"/>
          </w:tcPr>
          <w:p w14:paraId="12CD0AB9" w14:textId="77777777" w:rsidR="00494C79" w:rsidRDefault="00494C79" w:rsidP="00494C79">
            <w:pPr>
              <w:rPr>
                <w:sz w:val="24"/>
                <w:szCs w:val="24"/>
              </w:rPr>
            </w:pPr>
          </w:p>
        </w:tc>
        <w:tc>
          <w:tcPr>
            <w:tcW w:w="2916" w:type="dxa"/>
          </w:tcPr>
          <w:p w14:paraId="5F210577" w14:textId="77777777" w:rsidR="00494C79" w:rsidRDefault="00494C79" w:rsidP="00494C79">
            <w:pPr>
              <w:rPr>
                <w:sz w:val="24"/>
                <w:szCs w:val="24"/>
              </w:rPr>
            </w:pPr>
          </w:p>
        </w:tc>
      </w:tr>
      <w:tr w:rsidR="00494C79" w14:paraId="1A4D8641" w14:textId="77777777" w:rsidTr="005A020E">
        <w:tc>
          <w:tcPr>
            <w:tcW w:w="1502" w:type="dxa"/>
          </w:tcPr>
          <w:p w14:paraId="5415A2E9" w14:textId="6C334D7E" w:rsidR="00494C79" w:rsidRDefault="00494C79" w:rsidP="00494C79">
            <w:pPr>
              <w:rPr>
                <w:sz w:val="24"/>
                <w:szCs w:val="24"/>
              </w:rPr>
            </w:pPr>
            <w:r>
              <w:rPr>
                <w:sz w:val="24"/>
                <w:szCs w:val="24"/>
              </w:rPr>
              <w:t>1</w:t>
            </w:r>
          </w:p>
        </w:tc>
        <w:tc>
          <w:tcPr>
            <w:tcW w:w="1502" w:type="dxa"/>
          </w:tcPr>
          <w:p w14:paraId="5D17A23B" w14:textId="0730BA9C" w:rsidR="00494C79" w:rsidRDefault="00494C79" w:rsidP="00494C79">
            <w:pPr>
              <w:rPr>
                <w:sz w:val="24"/>
                <w:szCs w:val="24"/>
              </w:rPr>
            </w:pPr>
            <w:r>
              <w:rPr>
                <w:sz w:val="24"/>
                <w:szCs w:val="24"/>
              </w:rPr>
              <w:t>James</w:t>
            </w:r>
          </w:p>
        </w:tc>
        <w:tc>
          <w:tcPr>
            <w:tcW w:w="1503" w:type="dxa"/>
          </w:tcPr>
          <w:p w14:paraId="6EB78640" w14:textId="77777777" w:rsidR="00494C79" w:rsidRDefault="00494C79" w:rsidP="00494C79">
            <w:pPr>
              <w:rPr>
                <w:sz w:val="24"/>
                <w:szCs w:val="24"/>
              </w:rPr>
            </w:pPr>
          </w:p>
        </w:tc>
        <w:tc>
          <w:tcPr>
            <w:tcW w:w="1503" w:type="dxa"/>
          </w:tcPr>
          <w:p w14:paraId="11A636C5" w14:textId="7373B26F" w:rsidR="00494C79" w:rsidRDefault="00494C79" w:rsidP="00494C79">
            <w:pPr>
              <w:rPr>
                <w:sz w:val="24"/>
                <w:szCs w:val="24"/>
              </w:rPr>
            </w:pPr>
            <w:r>
              <w:rPr>
                <w:sz w:val="24"/>
                <w:szCs w:val="24"/>
              </w:rPr>
              <w:t>James</w:t>
            </w:r>
          </w:p>
        </w:tc>
        <w:tc>
          <w:tcPr>
            <w:tcW w:w="2916" w:type="dxa"/>
          </w:tcPr>
          <w:p w14:paraId="308FDE3D" w14:textId="38913C45" w:rsidR="00494C79" w:rsidRDefault="00494C79" w:rsidP="00494C79">
            <w:pPr>
              <w:rPr>
                <w:sz w:val="24"/>
                <w:szCs w:val="24"/>
              </w:rPr>
            </w:pPr>
            <w:r w:rsidRPr="00E7327B">
              <w:rPr>
                <w:sz w:val="24"/>
                <w:szCs w:val="24"/>
              </w:rPr>
              <w:t>To add a customer please enter your first name:</w:t>
            </w:r>
          </w:p>
        </w:tc>
      </w:tr>
    </w:tbl>
    <w:p w14:paraId="3A1FFC32" w14:textId="430BFBAF" w:rsidR="00E7327B" w:rsidRDefault="00E7327B" w:rsidP="00E7327B">
      <w:pPr>
        <w:rPr>
          <w:sz w:val="24"/>
          <w:szCs w:val="24"/>
        </w:rPr>
      </w:pPr>
    </w:p>
    <w:p w14:paraId="3DC32E55" w14:textId="33528967" w:rsidR="00494C79" w:rsidRPr="00AC2B2C" w:rsidRDefault="00494C79" w:rsidP="00AC2B2C">
      <w:pPr>
        <w:pStyle w:val="Heading1"/>
        <w:rPr>
          <w:b/>
          <w:i/>
          <w:sz w:val="28"/>
          <w:u w:val="single"/>
        </w:rPr>
      </w:pPr>
      <w:bookmarkStart w:id="25" w:name="_Toc5793051"/>
      <w:r w:rsidRPr="00AC2B2C">
        <w:rPr>
          <w:b/>
          <w:i/>
          <w:sz w:val="28"/>
          <w:u w:val="single"/>
        </w:rPr>
        <w:t>Postcode Validation</w:t>
      </w:r>
      <w:bookmarkEnd w:id="25"/>
    </w:p>
    <w:p w14:paraId="03E3680D" w14:textId="14884986" w:rsidR="00494C79" w:rsidRPr="00494C79" w:rsidRDefault="00494C79" w:rsidP="00494C79">
      <w:pPr>
        <w:pStyle w:val="ListParagraph"/>
        <w:numPr>
          <w:ilvl w:val="0"/>
          <w:numId w:val="11"/>
        </w:numPr>
        <w:rPr>
          <w:sz w:val="24"/>
          <w:szCs w:val="24"/>
        </w:rPr>
      </w:pPr>
      <w:r w:rsidRPr="00494C79">
        <w:rPr>
          <w:sz w:val="24"/>
          <w:szCs w:val="24"/>
        </w:rPr>
        <w:t>postcode = input("Please enter their postcode: ")</w:t>
      </w:r>
    </w:p>
    <w:p w14:paraId="461B6761" w14:textId="49DA086D" w:rsidR="00494C79" w:rsidRPr="00494C79" w:rsidRDefault="00494C79" w:rsidP="00494C79">
      <w:pPr>
        <w:pStyle w:val="ListParagraph"/>
        <w:numPr>
          <w:ilvl w:val="0"/>
          <w:numId w:val="11"/>
        </w:numPr>
        <w:rPr>
          <w:sz w:val="24"/>
          <w:szCs w:val="24"/>
        </w:rPr>
      </w:pPr>
      <w:r w:rsidRPr="00494C79">
        <w:rPr>
          <w:sz w:val="24"/>
          <w:szCs w:val="24"/>
        </w:rPr>
        <w:t>checkPost = False</w:t>
      </w:r>
    </w:p>
    <w:p w14:paraId="2459D7F8" w14:textId="1A2B3AD0" w:rsidR="00494C79" w:rsidRPr="00494C79" w:rsidRDefault="00494C79" w:rsidP="00494C79">
      <w:pPr>
        <w:pStyle w:val="ListParagraph"/>
        <w:numPr>
          <w:ilvl w:val="0"/>
          <w:numId w:val="11"/>
        </w:numPr>
        <w:rPr>
          <w:sz w:val="24"/>
          <w:szCs w:val="24"/>
        </w:rPr>
      </w:pPr>
      <w:r w:rsidRPr="00494C79">
        <w:rPr>
          <w:sz w:val="24"/>
          <w:szCs w:val="24"/>
        </w:rPr>
        <w:t>while checkPost == False:</w:t>
      </w:r>
    </w:p>
    <w:p w14:paraId="25BF15DE" w14:textId="2EFBEC8B" w:rsidR="00494C79" w:rsidRPr="00494C79" w:rsidRDefault="00494C79" w:rsidP="00494C79">
      <w:pPr>
        <w:pStyle w:val="ListParagraph"/>
        <w:numPr>
          <w:ilvl w:val="0"/>
          <w:numId w:val="11"/>
        </w:numPr>
        <w:rPr>
          <w:sz w:val="24"/>
          <w:szCs w:val="24"/>
        </w:rPr>
      </w:pPr>
      <w:r>
        <w:rPr>
          <w:sz w:val="24"/>
          <w:szCs w:val="24"/>
        </w:rPr>
        <w:t xml:space="preserve">    </w:t>
      </w:r>
      <w:r w:rsidRPr="00494C79">
        <w:rPr>
          <w:sz w:val="24"/>
          <w:szCs w:val="24"/>
        </w:rPr>
        <w:t>for char in postcode[0:2]:</w:t>
      </w:r>
    </w:p>
    <w:p w14:paraId="2EB6B825" w14:textId="54AF25A4"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if not char.isalpha():</w:t>
      </w:r>
    </w:p>
    <w:p w14:paraId="32C33CC2" w14:textId="575F4257"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 xml:space="preserve">print("not a valid entry, please enter an </w:t>
      </w:r>
      <w:r w:rsidR="0008772C" w:rsidRPr="00A956B4">
        <w:rPr>
          <w:sz w:val="24"/>
          <w:szCs w:val="24"/>
        </w:rPr>
        <w:t>appro</w:t>
      </w:r>
      <w:r w:rsidR="0008772C">
        <w:rPr>
          <w:sz w:val="24"/>
          <w:szCs w:val="24"/>
        </w:rPr>
        <w:t>p</w:t>
      </w:r>
      <w:r w:rsidR="0008772C" w:rsidRPr="00A956B4">
        <w:rPr>
          <w:sz w:val="24"/>
          <w:szCs w:val="24"/>
        </w:rPr>
        <w:t>riate</w:t>
      </w:r>
      <w:r w:rsidR="00494C79" w:rsidRPr="00A956B4">
        <w:rPr>
          <w:sz w:val="24"/>
          <w:szCs w:val="24"/>
        </w:rPr>
        <w:t xml:space="preserve"> entry")</w:t>
      </w:r>
    </w:p>
    <w:p w14:paraId="06FEA5BD" w14:textId="742921FC"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postcode = input("Please enter in their postcode: ")</w:t>
      </w:r>
    </w:p>
    <w:p w14:paraId="7228ED2B" w14:textId="2075C720"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checkPost = False</w:t>
      </w:r>
    </w:p>
    <w:p w14:paraId="271F7C97" w14:textId="5FD7BB40"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if not postcode[2:5].isdigit():</w:t>
      </w:r>
    </w:p>
    <w:p w14:paraId="7DFB6AF8" w14:textId="5B7D37B9"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 xml:space="preserve">print("not a valid entry, please enter an </w:t>
      </w:r>
      <w:r w:rsidR="0008772C" w:rsidRPr="00A956B4">
        <w:rPr>
          <w:sz w:val="24"/>
          <w:szCs w:val="24"/>
        </w:rPr>
        <w:t>appro</w:t>
      </w:r>
      <w:r w:rsidR="0008772C">
        <w:rPr>
          <w:sz w:val="24"/>
          <w:szCs w:val="24"/>
        </w:rPr>
        <w:t>p</w:t>
      </w:r>
      <w:r w:rsidR="0008772C" w:rsidRPr="00A956B4">
        <w:rPr>
          <w:sz w:val="24"/>
          <w:szCs w:val="24"/>
        </w:rPr>
        <w:t>riate</w:t>
      </w:r>
      <w:r w:rsidR="00494C79" w:rsidRPr="00A956B4">
        <w:rPr>
          <w:sz w:val="24"/>
          <w:szCs w:val="24"/>
        </w:rPr>
        <w:t xml:space="preserve"> entry")</w:t>
      </w:r>
    </w:p>
    <w:p w14:paraId="31439C30" w14:textId="1AA3458B"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number = input("Please enter in their postcode: ")</w:t>
      </w:r>
    </w:p>
    <w:p w14:paraId="09CBAD17" w14:textId="20EC0C09"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checkPost = False</w:t>
      </w:r>
    </w:p>
    <w:p w14:paraId="65BC020D" w14:textId="718F1E65"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for char in postcode[5:7]:</w:t>
      </w:r>
    </w:p>
    <w:p w14:paraId="78A79D7D" w14:textId="2CC0EE1E"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if not char.isalpha():</w:t>
      </w:r>
    </w:p>
    <w:p w14:paraId="5151AC69" w14:textId="31FB8A38"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 xml:space="preserve">print("not a valid entry, please enter an </w:t>
      </w:r>
      <w:r w:rsidR="0008772C" w:rsidRPr="00A956B4">
        <w:rPr>
          <w:sz w:val="24"/>
          <w:szCs w:val="24"/>
        </w:rPr>
        <w:t>appro</w:t>
      </w:r>
      <w:r w:rsidR="0008772C">
        <w:rPr>
          <w:sz w:val="24"/>
          <w:szCs w:val="24"/>
        </w:rPr>
        <w:t>p</w:t>
      </w:r>
      <w:r w:rsidR="0008772C" w:rsidRPr="00A956B4">
        <w:rPr>
          <w:sz w:val="24"/>
          <w:szCs w:val="24"/>
        </w:rPr>
        <w:t>riate</w:t>
      </w:r>
      <w:r w:rsidR="00494C79" w:rsidRPr="00A956B4">
        <w:rPr>
          <w:sz w:val="24"/>
          <w:szCs w:val="24"/>
        </w:rPr>
        <w:t xml:space="preserve"> entry")</w:t>
      </w:r>
    </w:p>
    <w:p w14:paraId="4550167B" w14:textId="0D26FBAE"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postcode = input("Please enter in their postcode: ")</w:t>
      </w:r>
    </w:p>
    <w:p w14:paraId="2C7B3A76" w14:textId="3D061188"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 xml:space="preserve">checkPost = False </w:t>
      </w:r>
    </w:p>
    <w:p w14:paraId="0E7E892D" w14:textId="44F59755" w:rsidR="00494C79" w:rsidRPr="00A956B4"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else:</w:t>
      </w:r>
    </w:p>
    <w:p w14:paraId="006DFE60" w14:textId="393EA943" w:rsidR="00494C79" w:rsidRDefault="00A956B4" w:rsidP="00A956B4">
      <w:pPr>
        <w:pStyle w:val="ListParagraph"/>
        <w:numPr>
          <w:ilvl w:val="0"/>
          <w:numId w:val="11"/>
        </w:numPr>
        <w:rPr>
          <w:sz w:val="24"/>
          <w:szCs w:val="24"/>
        </w:rPr>
      </w:pPr>
      <w:r>
        <w:rPr>
          <w:sz w:val="24"/>
          <w:szCs w:val="24"/>
        </w:rPr>
        <w:t xml:space="preserve">                      </w:t>
      </w:r>
      <w:r w:rsidR="00494C79" w:rsidRPr="00A956B4">
        <w:rPr>
          <w:sz w:val="24"/>
          <w:szCs w:val="24"/>
        </w:rPr>
        <w:t>checkPost = True</w:t>
      </w:r>
    </w:p>
    <w:tbl>
      <w:tblPr>
        <w:tblStyle w:val="TableGrid"/>
        <w:tblW w:w="0" w:type="auto"/>
        <w:tblInd w:w="0" w:type="dxa"/>
        <w:tblLook w:val="04A0" w:firstRow="1" w:lastRow="0" w:firstColumn="1" w:lastColumn="0" w:noHBand="0" w:noVBand="1"/>
      </w:tblPr>
      <w:tblGrid>
        <w:gridCol w:w="1502"/>
        <w:gridCol w:w="1502"/>
        <w:gridCol w:w="1503"/>
        <w:gridCol w:w="1503"/>
        <w:gridCol w:w="1503"/>
      </w:tblGrid>
      <w:tr w:rsidR="00A956B4" w14:paraId="424C0813" w14:textId="77777777" w:rsidTr="00A956B4">
        <w:tc>
          <w:tcPr>
            <w:tcW w:w="1502" w:type="dxa"/>
          </w:tcPr>
          <w:p w14:paraId="34125278" w14:textId="400FCFD6" w:rsidR="00A956B4" w:rsidRDefault="00A956B4" w:rsidP="00A956B4">
            <w:pPr>
              <w:rPr>
                <w:sz w:val="24"/>
                <w:szCs w:val="24"/>
              </w:rPr>
            </w:pPr>
            <w:r>
              <w:rPr>
                <w:sz w:val="24"/>
                <w:szCs w:val="24"/>
              </w:rPr>
              <w:t>Line Number</w:t>
            </w:r>
          </w:p>
        </w:tc>
        <w:tc>
          <w:tcPr>
            <w:tcW w:w="1502" w:type="dxa"/>
          </w:tcPr>
          <w:p w14:paraId="3DF284C2" w14:textId="542E2346" w:rsidR="00A956B4" w:rsidRDefault="00A956B4" w:rsidP="00A956B4">
            <w:pPr>
              <w:rPr>
                <w:sz w:val="24"/>
                <w:szCs w:val="24"/>
              </w:rPr>
            </w:pPr>
            <w:r>
              <w:rPr>
                <w:sz w:val="24"/>
                <w:szCs w:val="24"/>
              </w:rPr>
              <w:t>Postcode</w:t>
            </w:r>
          </w:p>
        </w:tc>
        <w:tc>
          <w:tcPr>
            <w:tcW w:w="1503" w:type="dxa"/>
          </w:tcPr>
          <w:p w14:paraId="1BDBE50A" w14:textId="63629235" w:rsidR="00A956B4" w:rsidRDefault="00A956B4" w:rsidP="00A956B4">
            <w:pPr>
              <w:rPr>
                <w:sz w:val="24"/>
                <w:szCs w:val="24"/>
              </w:rPr>
            </w:pPr>
            <w:r>
              <w:rPr>
                <w:sz w:val="24"/>
                <w:szCs w:val="24"/>
              </w:rPr>
              <w:t>checkPost</w:t>
            </w:r>
          </w:p>
        </w:tc>
        <w:tc>
          <w:tcPr>
            <w:tcW w:w="1503" w:type="dxa"/>
          </w:tcPr>
          <w:p w14:paraId="5DEE6CF3" w14:textId="72972E09" w:rsidR="00A956B4" w:rsidRDefault="00A956B4" w:rsidP="00A956B4">
            <w:pPr>
              <w:rPr>
                <w:sz w:val="24"/>
                <w:szCs w:val="24"/>
              </w:rPr>
            </w:pPr>
            <w:r>
              <w:rPr>
                <w:sz w:val="24"/>
                <w:szCs w:val="24"/>
              </w:rPr>
              <w:t>Input</w:t>
            </w:r>
          </w:p>
        </w:tc>
        <w:tc>
          <w:tcPr>
            <w:tcW w:w="1503" w:type="dxa"/>
          </w:tcPr>
          <w:p w14:paraId="1ED68896" w14:textId="007C6A55" w:rsidR="00A956B4" w:rsidRDefault="00A956B4" w:rsidP="00A956B4">
            <w:pPr>
              <w:rPr>
                <w:sz w:val="24"/>
                <w:szCs w:val="24"/>
              </w:rPr>
            </w:pPr>
            <w:r>
              <w:rPr>
                <w:sz w:val="24"/>
                <w:szCs w:val="24"/>
              </w:rPr>
              <w:t>Output</w:t>
            </w:r>
          </w:p>
        </w:tc>
      </w:tr>
      <w:tr w:rsidR="00A956B4" w14:paraId="7D389942" w14:textId="77777777" w:rsidTr="00A956B4">
        <w:tc>
          <w:tcPr>
            <w:tcW w:w="1502" w:type="dxa"/>
          </w:tcPr>
          <w:p w14:paraId="77CE05CB" w14:textId="539063C5" w:rsidR="00A956B4" w:rsidRDefault="00A956B4" w:rsidP="00A956B4">
            <w:pPr>
              <w:rPr>
                <w:sz w:val="24"/>
                <w:szCs w:val="24"/>
              </w:rPr>
            </w:pPr>
            <w:r>
              <w:rPr>
                <w:sz w:val="24"/>
                <w:szCs w:val="24"/>
              </w:rPr>
              <w:t>1.</w:t>
            </w:r>
          </w:p>
        </w:tc>
        <w:tc>
          <w:tcPr>
            <w:tcW w:w="1502" w:type="dxa"/>
          </w:tcPr>
          <w:p w14:paraId="35C13F6C" w14:textId="7D971FC1" w:rsidR="00A956B4" w:rsidRDefault="00A956B4" w:rsidP="00A956B4">
            <w:pPr>
              <w:rPr>
                <w:sz w:val="24"/>
                <w:szCs w:val="24"/>
              </w:rPr>
            </w:pPr>
            <w:r>
              <w:rPr>
                <w:sz w:val="24"/>
                <w:szCs w:val="24"/>
              </w:rPr>
              <w:t>BT422DX</w:t>
            </w:r>
          </w:p>
        </w:tc>
        <w:tc>
          <w:tcPr>
            <w:tcW w:w="1503" w:type="dxa"/>
          </w:tcPr>
          <w:p w14:paraId="51AAE3AE" w14:textId="77777777" w:rsidR="00A956B4" w:rsidRDefault="00A956B4" w:rsidP="00A956B4">
            <w:pPr>
              <w:rPr>
                <w:sz w:val="24"/>
                <w:szCs w:val="24"/>
              </w:rPr>
            </w:pPr>
          </w:p>
        </w:tc>
        <w:tc>
          <w:tcPr>
            <w:tcW w:w="1503" w:type="dxa"/>
          </w:tcPr>
          <w:p w14:paraId="23ED7510" w14:textId="05DAD68B" w:rsidR="00A956B4" w:rsidRDefault="00A956B4" w:rsidP="00A956B4">
            <w:pPr>
              <w:rPr>
                <w:sz w:val="24"/>
                <w:szCs w:val="24"/>
              </w:rPr>
            </w:pPr>
            <w:r>
              <w:rPr>
                <w:sz w:val="24"/>
                <w:szCs w:val="24"/>
              </w:rPr>
              <w:t>BT422DX</w:t>
            </w:r>
          </w:p>
        </w:tc>
        <w:tc>
          <w:tcPr>
            <w:tcW w:w="1503" w:type="dxa"/>
          </w:tcPr>
          <w:p w14:paraId="67B09B09" w14:textId="4176F301" w:rsidR="00A956B4" w:rsidRDefault="00A956B4" w:rsidP="00A956B4">
            <w:pPr>
              <w:rPr>
                <w:sz w:val="24"/>
                <w:szCs w:val="24"/>
              </w:rPr>
            </w:pPr>
            <w:r w:rsidRPr="00494C79">
              <w:rPr>
                <w:sz w:val="24"/>
                <w:szCs w:val="24"/>
              </w:rPr>
              <w:t>Please enter their postcode:</w:t>
            </w:r>
          </w:p>
        </w:tc>
      </w:tr>
      <w:tr w:rsidR="00A956B4" w14:paraId="6EF4FBD1" w14:textId="77777777" w:rsidTr="00A956B4">
        <w:tc>
          <w:tcPr>
            <w:tcW w:w="1502" w:type="dxa"/>
          </w:tcPr>
          <w:p w14:paraId="4E73150C" w14:textId="1CF50779" w:rsidR="00A956B4" w:rsidRDefault="00A956B4" w:rsidP="00A956B4">
            <w:pPr>
              <w:rPr>
                <w:sz w:val="24"/>
                <w:szCs w:val="24"/>
              </w:rPr>
            </w:pPr>
            <w:r>
              <w:rPr>
                <w:sz w:val="24"/>
                <w:szCs w:val="24"/>
              </w:rPr>
              <w:t>2.</w:t>
            </w:r>
          </w:p>
        </w:tc>
        <w:tc>
          <w:tcPr>
            <w:tcW w:w="1502" w:type="dxa"/>
          </w:tcPr>
          <w:p w14:paraId="2FFB3AE9" w14:textId="7056C774" w:rsidR="00A956B4" w:rsidRDefault="00A956B4" w:rsidP="00A956B4">
            <w:pPr>
              <w:rPr>
                <w:sz w:val="24"/>
                <w:szCs w:val="24"/>
              </w:rPr>
            </w:pPr>
            <w:r>
              <w:rPr>
                <w:sz w:val="24"/>
                <w:szCs w:val="24"/>
              </w:rPr>
              <w:t>BT422DX</w:t>
            </w:r>
          </w:p>
        </w:tc>
        <w:tc>
          <w:tcPr>
            <w:tcW w:w="1503" w:type="dxa"/>
          </w:tcPr>
          <w:p w14:paraId="540FD668" w14:textId="1E40000B" w:rsidR="00A956B4" w:rsidRDefault="00A956B4" w:rsidP="00A956B4">
            <w:pPr>
              <w:rPr>
                <w:sz w:val="24"/>
                <w:szCs w:val="24"/>
              </w:rPr>
            </w:pPr>
            <w:r>
              <w:rPr>
                <w:sz w:val="24"/>
                <w:szCs w:val="24"/>
              </w:rPr>
              <w:t>False</w:t>
            </w:r>
          </w:p>
        </w:tc>
        <w:tc>
          <w:tcPr>
            <w:tcW w:w="1503" w:type="dxa"/>
          </w:tcPr>
          <w:p w14:paraId="7EA144D8" w14:textId="77777777" w:rsidR="00A956B4" w:rsidRDefault="00A956B4" w:rsidP="00A956B4">
            <w:pPr>
              <w:rPr>
                <w:sz w:val="24"/>
                <w:szCs w:val="24"/>
              </w:rPr>
            </w:pPr>
          </w:p>
        </w:tc>
        <w:tc>
          <w:tcPr>
            <w:tcW w:w="1503" w:type="dxa"/>
          </w:tcPr>
          <w:p w14:paraId="0BDB1659" w14:textId="77777777" w:rsidR="00A956B4" w:rsidRDefault="00A956B4" w:rsidP="00A956B4">
            <w:pPr>
              <w:rPr>
                <w:sz w:val="24"/>
                <w:szCs w:val="24"/>
              </w:rPr>
            </w:pPr>
          </w:p>
        </w:tc>
      </w:tr>
      <w:tr w:rsidR="0008772C" w14:paraId="41647A42" w14:textId="77777777" w:rsidTr="00A956B4">
        <w:tc>
          <w:tcPr>
            <w:tcW w:w="1502" w:type="dxa"/>
          </w:tcPr>
          <w:p w14:paraId="6B14D645" w14:textId="50E40330" w:rsidR="0008772C" w:rsidRDefault="0008772C" w:rsidP="0008772C">
            <w:pPr>
              <w:rPr>
                <w:sz w:val="24"/>
                <w:szCs w:val="24"/>
              </w:rPr>
            </w:pPr>
            <w:r>
              <w:rPr>
                <w:sz w:val="24"/>
                <w:szCs w:val="24"/>
              </w:rPr>
              <w:t>3.</w:t>
            </w:r>
          </w:p>
        </w:tc>
        <w:tc>
          <w:tcPr>
            <w:tcW w:w="1502" w:type="dxa"/>
          </w:tcPr>
          <w:p w14:paraId="196D15DF" w14:textId="391EE4DC" w:rsidR="0008772C" w:rsidRDefault="0008772C" w:rsidP="0008772C">
            <w:pPr>
              <w:rPr>
                <w:sz w:val="24"/>
                <w:szCs w:val="24"/>
              </w:rPr>
            </w:pPr>
            <w:r>
              <w:rPr>
                <w:sz w:val="24"/>
                <w:szCs w:val="24"/>
              </w:rPr>
              <w:t>BT422DX</w:t>
            </w:r>
          </w:p>
        </w:tc>
        <w:tc>
          <w:tcPr>
            <w:tcW w:w="1503" w:type="dxa"/>
          </w:tcPr>
          <w:p w14:paraId="08ECC8C8" w14:textId="713EB172" w:rsidR="0008772C" w:rsidRDefault="0008772C" w:rsidP="0008772C">
            <w:pPr>
              <w:rPr>
                <w:sz w:val="24"/>
                <w:szCs w:val="24"/>
              </w:rPr>
            </w:pPr>
            <w:r>
              <w:rPr>
                <w:sz w:val="24"/>
                <w:szCs w:val="24"/>
              </w:rPr>
              <w:t>False</w:t>
            </w:r>
          </w:p>
        </w:tc>
        <w:tc>
          <w:tcPr>
            <w:tcW w:w="1503" w:type="dxa"/>
          </w:tcPr>
          <w:p w14:paraId="7EDF600B" w14:textId="77777777" w:rsidR="0008772C" w:rsidRDefault="0008772C" w:rsidP="0008772C">
            <w:pPr>
              <w:rPr>
                <w:sz w:val="24"/>
                <w:szCs w:val="24"/>
              </w:rPr>
            </w:pPr>
          </w:p>
        </w:tc>
        <w:tc>
          <w:tcPr>
            <w:tcW w:w="1503" w:type="dxa"/>
          </w:tcPr>
          <w:p w14:paraId="5A747976" w14:textId="77777777" w:rsidR="0008772C" w:rsidRDefault="0008772C" w:rsidP="0008772C">
            <w:pPr>
              <w:rPr>
                <w:sz w:val="24"/>
                <w:szCs w:val="24"/>
              </w:rPr>
            </w:pPr>
          </w:p>
        </w:tc>
      </w:tr>
      <w:tr w:rsidR="0008772C" w14:paraId="2214D7D2" w14:textId="77777777" w:rsidTr="00A956B4">
        <w:tc>
          <w:tcPr>
            <w:tcW w:w="1502" w:type="dxa"/>
          </w:tcPr>
          <w:p w14:paraId="46B32060" w14:textId="5E07AA32" w:rsidR="0008772C" w:rsidRDefault="0008772C" w:rsidP="0008772C">
            <w:pPr>
              <w:rPr>
                <w:sz w:val="24"/>
                <w:szCs w:val="24"/>
              </w:rPr>
            </w:pPr>
            <w:r>
              <w:rPr>
                <w:sz w:val="24"/>
                <w:szCs w:val="24"/>
              </w:rPr>
              <w:lastRenderedPageBreak/>
              <w:t>4.</w:t>
            </w:r>
          </w:p>
        </w:tc>
        <w:tc>
          <w:tcPr>
            <w:tcW w:w="1502" w:type="dxa"/>
          </w:tcPr>
          <w:p w14:paraId="60EDDA04" w14:textId="72B8A4F1" w:rsidR="0008772C" w:rsidRDefault="0008772C" w:rsidP="0008772C">
            <w:pPr>
              <w:rPr>
                <w:sz w:val="24"/>
                <w:szCs w:val="24"/>
              </w:rPr>
            </w:pPr>
            <w:r>
              <w:rPr>
                <w:sz w:val="24"/>
                <w:szCs w:val="24"/>
              </w:rPr>
              <w:t>BT422DX</w:t>
            </w:r>
          </w:p>
        </w:tc>
        <w:tc>
          <w:tcPr>
            <w:tcW w:w="1503" w:type="dxa"/>
          </w:tcPr>
          <w:p w14:paraId="1FD1AECF" w14:textId="309CA504" w:rsidR="0008772C" w:rsidRDefault="0008772C" w:rsidP="0008772C">
            <w:pPr>
              <w:rPr>
                <w:sz w:val="24"/>
                <w:szCs w:val="24"/>
              </w:rPr>
            </w:pPr>
            <w:r>
              <w:rPr>
                <w:sz w:val="24"/>
                <w:szCs w:val="24"/>
              </w:rPr>
              <w:t>False</w:t>
            </w:r>
          </w:p>
        </w:tc>
        <w:tc>
          <w:tcPr>
            <w:tcW w:w="1503" w:type="dxa"/>
          </w:tcPr>
          <w:p w14:paraId="4A2C0F7E" w14:textId="77777777" w:rsidR="0008772C" w:rsidRDefault="0008772C" w:rsidP="0008772C">
            <w:pPr>
              <w:rPr>
                <w:sz w:val="24"/>
                <w:szCs w:val="24"/>
              </w:rPr>
            </w:pPr>
          </w:p>
        </w:tc>
        <w:tc>
          <w:tcPr>
            <w:tcW w:w="1503" w:type="dxa"/>
          </w:tcPr>
          <w:p w14:paraId="175B3BE1" w14:textId="77777777" w:rsidR="0008772C" w:rsidRDefault="0008772C" w:rsidP="0008772C">
            <w:pPr>
              <w:rPr>
                <w:sz w:val="24"/>
                <w:szCs w:val="24"/>
              </w:rPr>
            </w:pPr>
          </w:p>
        </w:tc>
      </w:tr>
      <w:tr w:rsidR="0008772C" w14:paraId="412402AD" w14:textId="77777777" w:rsidTr="00A956B4">
        <w:tc>
          <w:tcPr>
            <w:tcW w:w="1502" w:type="dxa"/>
          </w:tcPr>
          <w:p w14:paraId="14A845CB" w14:textId="2DE8CCB6" w:rsidR="0008772C" w:rsidRDefault="0008772C" w:rsidP="0008772C">
            <w:pPr>
              <w:rPr>
                <w:sz w:val="24"/>
                <w:szCs w:val="24"/>
              </w:rPr>
            </w:pPr>
            <w:r>
              <w:rPr>
                <w:sz w:val="24"/>
                <w:szCs w:val="24"/>
              </w:rPr>
              <w:t>5</w:t>
            </w:r>
          </w:p>
        </w:tc>
        <w:tc>
          <w:tcPr>
            <w:tcW w:w="1502" w:type="dxa"/>
          </w:tcPr>
          <w:p w14:paraId="168A408F" w14:textId="25EEC216" w:rsidR="0008772C" w:rsidRDefault="0008772C" w:rsidP="0008772C">
            <w:pPr>
              <w:rPr>
                <w:sz w:val="24"/>
                <w:szCs w:val="24"/>
              </w:rPr>
            </w:pPr>
            <w:r>
              <w:rPr>
                <w:sz w:val="24"/>
                <w:szCs w:val="24"/>
              </w:rPr>
              <w:t>BT422DX</w:t>
            </w:r>
          </w:p>
        </w:tc>
        <w:tc>
          <w:tcPr>
            <w:tcW w:w="1503" w:type="dxa"/>
          </w:tcPr>
          <w:p w14:paraId="50DB702F" w14:textId="53988D53" w:rsidR="0008772C" w:rsidRDefault="0008772C" w:rsidP="0008772C">
            <w:pPr>
              <w:rPr>
                <w:sz w:val="24"/>
                <w:szCs w:val="24"/>
              </w:rPr>
            </w:pPr>
            <w:r>
              <w:rPr>
                <w:sz w:val="24"/>
                <w:szCs w:val="24"/>
              </w:rPr>
              <w:t>False</w:t>
            </w:r>
          </w:p>
        </w:tc>
        <w:tc>
          <w:tcPr>
            <w:tcW w:w="1503" w:type="dxa"/>
          </w:tcPr>
          <w:p w14:paraId="0D6BAACC" w14:textId="77777777" w:rsidR="0008772C" w:rsidRDefault="0008772C" w:rsidP="0008772C">
            <w:pPr>
              <w:rPr>
                <w:sz w:val="24"/>
                <w:szCs w:val="24"/>
              </w:rPr>
            </w:pPr>
          </w:p>
        </w:tc>
        <w:tc>
          <w:tcPr>
            <w:tcW w:w="1503" w:type="dxa"/>
          </w:tcPr>
          <w:p w14:paraId="768400EA" w14:textId="77777777" w:rsidR="0008772C" w:rsidRDefault="0008772C" w:rsidP="0008772C">
            <w:pPr>
              <w:rPr>
                <w:sz w:val="24"/>
                <w:szCs w:val="24"/>
              </w:rPr>
            </w:pPr>
          </w:p>
        </w:tc>
      </w:tr>
      <w:tr w:rsidR="0008772C" w14:paraId="6B4E5AF6" w14:textId="77777777" w:rsidTr="00A956B4">
        <w:tc>
          <w:tcPr>
            <w:tcW w:w="1502" w:type="dxa"/>
          </w:tcPr>
          <w:p w14:paraId="5BF5DFB5" w14:textId="2D4B496C" w:rsidR="0008772C" w:rsidRDefault="0008772C" w:rsidP="0008772C">
            <w:pPr>
              <w:rPr>
                <w:sz w:val="24"/>
                <w:szCs w:val="24"/>
              </w:rPr>
            </w:pPr>
            <w:r>
              <w:rPr>
                <w:sz w:val="24"/>
                <w:szCs w:val="24"/>
              </w:rPr>
              <w:t>6</w:t>
            </w:r>
          </w:p>
        </w:tc>
        <w:tc>
          <w:tcPr>
            <w:tcW w:w="1502" w:type="dxa"/>
          </w:tcPr>
          <w:p w14:paraId="02941B05" w14:textId="2E08EB41" w:rsidR="0008772C" w:rsidRDefault="0008772C" w:rsidP="0008772C">
            <w:pPr>
              <w:rPr>
                <w:sz w:val="24"/>
                <w:szCs w:val="24"/>
              </w:rPr>
            </w:pPr>
            <w:r>
              <w:rPr>
                <w:sz w:val="24"/>
                <w:szCs w:val="24"/>
              </w:rPr>
              <w:t>BT422DX</w:t>
            </w:r>
          </w:p>
        </w:tc>
        <w:tc>
          <w:tcPr>
            <w:tcW w:w="1503" w:type="dxa"/>
          </w:tcPr>
          <w:p w14:paraId="06DD3063" w14:textId="2735D63C" w:rsidR="0008772C" w:rsidRDefault="0008772C" w:rsidP="0008772C">
            <w:pPr>
              <w:rPr>
                <w:sz w:val="24"/>
                <w:szCs w:val="24"/>
              </w:rPr>
            </w:pPr>
            <w:r>
              <w:rPr>
                <w:sz w:val="24"/>
                <w:szCs w:val="24"/>
              </w:rPr>
              <w:t>False</w:t>
            </w:r>
          </w:p>
        </w:tc>
        <w:tc>
          <w:tcPr>
            <w:tcW w:w="1503" w:type="dxa"/>
          </w:tcPr>
          <w:p w14:paraId="6E9607D4" w14:textId="77777777" w:rsidR="0008772C" w:rsidRDefault="0008772C" w:rsidP="0008772C">
            <w:pPr>
              <w:rPr>
                <w:sz w:val="24"/>
                <w:szCs w:val="24"/>
              </w:rPr>
            </w:pPr>
          </w:p>
        </w:tc>
        <w:tc>
          <w:tcPr>
            <w:tcW w:w="1503" w:type="dxa"/>
          </w:tcPr>
          <w:p w14:paraId="0CB733E4" w14:textId="77777777" w:rsidR="0008772C" w:rsidRDefault="0008772C" w:rsidP="0008772C">
            <w:pPr>
              <w:rPr>
                <w:sz w:val="24"/>
                <w:szCs w:val="24"/>
              </w:rPr>
            </w:pPr>
          </w:p>
        </w:tc>
      </w:tr>
      <w:tr w:rsidR="0008772C" w14:paraId="4920B78C" w14:textId="77777777" w:rsidTr="00A956B4">
        <w:tc>
          <w:tcPr>
            <w:tcW w:w="1502" w:type="dxa"/>
          </w:tcPr>
          <w:p w14:paraId="380484DB" w14:textId="7A30946B" w:rsidR="0008772C" w:rsidRDefault="0008772C" w:rsidP="0008772C">
            <w:pPr>
              <w:rPr>
                <w:sz w:val="24"/>
                <w:szCs w:val="24"/>
              </w:rPr>
            </w:pPr>
            <w:r>
              <w:rPr>
                <w:sz w:val="24"/>
                <w:szCs w:val="24"/>
              </w:rPr>
              <w:t>7</w:t>
            </w:r>
          </w:p>
        </w:tc>
        <w:tc>
          <w:tcPr>
            <w:tcW w:w="1502" w:type="dxa"/>
          </w:tcPr>
          <w:p w14:paraId="20699835" w14:textId="1E565AFB" w:rsidR="0008772C" w:rsidRDefault="0008772C" w:rsidP="0008772C">
            <w:pPr>
              <w:rPr>
                <w:sz w:val="24"/>
                <w:szCs w:val="24"/>
              </w:rPr>
            </w:pPr>
            <w:r>
              <w:rPr>
                <w:sz w:val="24"/>
                <w:szCs w:val="24"/>
              </w:rPr>
              <w:t>BT422DX</w:t>
            </w:r>
          </w:p>
        </w:tc>
        <w:tc>
          <w:tcPr>
            <w:tcW w:w="1503" w:type="dxa"/>
          </w:tcPr>
          <w:p w14:paraId="0E00EA25" w14:textId="71ECFEE9" w:rsidR="0008772C" w:rsidRDefault="0008772C" w:rsidP="0008772C">
            <w:pPr>
              <w:rPr>
                <w:sz w:val="24"/>
                <w:szCs w:val="24"/>
              </w:rPr>
            </w:pPr>
            <w:r>
              <w:rPr>
                <w:sz w:val="24"/>
                <w:szCs w:val="24"/>
              </w:rPr>
              <w:t>False</w:t>
            </w:r>
          </w:p>
        </w:tc>
        <w:tc>
          <w:tcPr>
            <w:tcW w:w="1503" w:type="dxa"/>
          </w:tcPr>
          <w:p w14:paraId="54234C75" w14:textId="77777777" w:rsidR="0008772C" w:rsidRDefault="0008772C" w:rsidP="0008772C">
            <w:pPr>
              <w:rPr>
                <w:sz w:val="24"/>
                <w:szCs w:val="24"/>
              </w:rPr>
            </w:pPr>
          </w:p>
        </w:tc>
        <w:tc>
          <w:tcPr>
            <w:tcW w:w="1503" w:type="dxa"/>
          </w:tcPr>
          <w:p w14:paraId="6938F520" w14:textId="77777777" w:rsidR="0008772C" w:rsidRDefault="0008772C" w:rsidP="0008772C">
            <w:pPr>
              <w:rPr>
                <w:sz w:val="24"/>
                <w:szCs w:val="24"/>
              </w:rPr>
            </w:pPr>
          </w:p>
        </w:tc>
      </w:tr>
      <w:tr w:rsidR="0008772C" w14:paraId="4594FCF4" w14:textId="77777777" w:rsidTr="00A956B4">
        <w:tc>
          <w:tcPr>
            <w:tcW w:w="1502" w:type="dxa"/>
          </w:tcPr>
          <w:p w14:paraId="072E576B" w14:textId="77D6943D" w:rsidR="0008772C" w:rsidRDefault="0008772C" w:rsidP="0008772C">
            <w:pPr>
              <w:rPr>
                <w:sz w:val="24"/>
                <w:szCs w:val="24"/>
              </w:rPr>
            </w:pPr>
            <w:r>
              <w:rPr>
                <w:sz w:val="24"/>
                <w:szCs w:val="24"/>
              </w:rPr>
              <w:t>8</w:t>
            </w:r>
          </w:p>
        </w:tc>
        <w:tc>
          <w:tcPr>
            <w:tcW w:w="1502" w:type="dxa"/>
          </w:tcPr>
          <w:p w14:paraId="17DC6A62" w14:textId="7C30BC02" w:rsidR="0008772C" w:rsidRDefault="0008772C" w:rsidP="0008772C">
            <w:pPr>
              <w:rPr>
                <w:sz w:val="24"/>
                <w:szCs w:val="24"/>
              </w:rPr>
            </w:pPr>
            <w:r>
              <w:rPr>
                <w:sz w:val="24"/>
                <w:szCs w:val="24"/>
              </w:rPr>
              <w:t>BT422DX</w:t>
            </w:r>
          </w:p>
        </w:tc>
        <w:tc>
          <w:tcPr>
            <w:tcW w:w="1503" w:type="dxa"/>
          </w:tcPr>
          <w:p w14:paraId="7DE9E227" w14:textId="2A87A6C2" w:rsidR="0008772C" w:rsidRDefault="0008772C" w:rsidP="0008772C">
            <w:pPr>
              <w:rPr>
                <w:sz w:val="24"/>
                <w:szCs w:val="24"/>
              </w:rPr>
            </w:pPr>
            <w:r>
              <w:rPr>
                <w:sz w:val="24"/>
                <w:szCs w:val="24"/>
              </w:rPr>
              <w:t>False</w:t>
            </w:r>
          </w:p>
        </w:tc>
        <w:tc>
          <w:tcPr>
            <w:tcW w:w="1503" w:type="dxa"/>
          </w:tcPr>
          <w:p w14:paraId="1095E6FC" w14:textId="77777777" w:rsidR="0008772C" w:rsidRDefault="0008772C" w:rsidP="0008772C">
            <w:pPr>
              <w:rPr>
                <w:sz w:val="24"/>
                <w:szCs w:val="24"/>
              </w:rPr>
            </w:pPr>
          </w:p>
        </w:tc>
        <w:tc>
          <w:tcPr>
            <w:tcW w:w="1503" w:type="dxa"/>
          </w:tcPr>
          <w:p w14:paraId="61CB0BEA" w14:textId="77777777" w:rsidR="0008772C" w:rsidRDefault="0008772C" w:rsidP="0008772C">
            <w:pPr>
              <w:rPr>
                <w:sz w:val="24"/>
                <w:szCs w:val="24"/>
              </w:rPr>
            </w:pPr>
          </w:p>
        </w:tc>
      </w:tr>
      <w:tr w:rsidR="0008772C" w14:paraId="07207F42" w14:textId="77777777" w:rsidTr="00A956B4">
        <w:tc>
          <w:tcPr>
            <w:tcW w:w="1502" w:type="dxa"/>
          </w:tcPr>
          <w:p w14:paraId="3341A01D" w14:textId="0CE4DC39" w:rsidR="0008772C" w:rsidRDefault="0008772C" w:rsidP="0008772C">
            <w:pPr>
              <w:rPr>
                <w:sz w:val="24"/>
                <w:szCs w:val="24"/>
              </w:rPr>
            </w:pPr>
            <w:r>
              <w:rPr>
                <w:sz w:val="24"/>
                <w:szCs w:val="24"/>
              </w:rPr>
              <w:t>9</w:t>
            </w:r>
          </w:p>
        </w:tc>
        <w:tc>
          <w:tcPr>
            <w:tcW w:w="1502" w:type="dxa"/>
          </w:tcPr>
          <w:p w14:paraId="77A83466" w14:textId="192338DC" w:rsidR="0008772C" w:rsidRDefault="0008772C" w:rsidP="0008772C">
            <w:pPr>
              <w:rPr>
                <w:sz w:val="24"/>
                <w:szCs w:val="24"/>
              </w:rPr>
            </w:pPr>
            <w:r>
              <w:rPr>
                <w:sz w:val="24"/>
                <w:szCs w:val="24"/>
              </w:rPr>
              <w:t>BT422DX</w:t>
            </w:r>
          </w:p>
        </w:tc>
        <w:tc>
          <w:tcPr>
            <w:tcW w:w="1503" w:type="dxa"/>
          </w:tcPr>
          <w:p w14:paraId="0AEF3248" w14:textId="77490172" w:rsidR="0008772C" w:rsidRDefault="0008772C" w:rsidP="0008772C">
            <w:pPr>
              <w:rPr>
                <w:sz w:val="24"/>
                <w:szCs w:val="24"/>
              </w:rPr>
            </w:pPr>
            <w:r>
              <w:rPr>
                <w:sz w:val="24"/>
                <w:szCs w:val="24"/>
              </w:rPr>
              <w:t>False</w:t>
            </w:r>
          </w:p>
        </w:tc>
        <w:tc>
          <w:tcPr>
            <w:tcW w:w="1503" w:type="dxa"/>
          </w:tcPr>
          <w:p w14:paraId="1568A623" w14:textId="77777777" w:rsidR="0008772C" w:rsidRDefault="0008772C" w:rsidP="0008772C">
            <w:pPr>
              <w:rPr>
                <w:sz w:val="24"/>
                <w:szCs w:val="24"/>
              </w:rPr>
            </w:pPr>
          </w:p>
        </w:tc>
        <w:tc>
          <w:tcPr>
            <w:tcW w:w="1503" w:type="dxa"/>
          </w:tcPr>
          <w:p w14:paraId="6ABA461C" w14:textId="77777777" w:rsidR="0008772C" w:rsidRDefault="0008772C" w:rsidP="0008772C">
            <w:pPr>
              <w:rPr>
                <w:sz w:val="24"/>
                <w:szCs w:val="24"/>
              </w:rPr>
            </w:pPr>
          </w:p>
        </w:tc>
      </w:tr>
      <w:tr w:rsidR="0008772C" w14:paraId="305FCD39" w14:textId="77777777" w:rsidTr="00A956B4">
        <w:tc>
          <w:tcPr>
            <w:tcW w:w="1502" w:type="dxa"/>
          </w:tcPr>
          <w:p w14:paraId="04BECDB6" w14:textId="26D51CCF" w:rsidR="0008772C" w:rsidRDefault="0008772C" w:rsidP="0008772C">
            <w:pPr>
              <w:rPr>
                <w:sz w:val="24"/>
                <w:szCs w:val="24"/>
              </w:rPr>
            </w:pPr>
            <w:r>
              <w:rPr>
                <w:sz w:val="24"/>
                <w:szCs w:val="24"/>
              </w:rPr>
              <w:t>10</w:t>
            </w:r>
          </w:p>
        </w:tc>
        <w:tc>
          <w:tcPr>
            <w:tcW w:w="1502" w:type="dxa"/>
          </w:tcPr>
          <w:p w14:paraId="26E68494" w14:textId="717EAC3F" w:rsidR="0008772C" w:rsidRDefault="0008772C" w:rsidP="0008772C">
            <w:pPr>
              <w:rPr>
                <w:sz w:val="24"/>
                <w:szCs w:val="24"/>
              </w:rPr>
            </w:pPr>
            <w:r>
              <w:rPr>
                <w:sz w:val="24"/>
                <w:szCs w:val="24"/>
              </w:rPr>
              <w:t>BT422DX</w:t>
            </w:r>
          </w:p>
        </w:tc>
        <w:tc>
          <w:tcPr>
            <w:tcW w:w="1503" w:type="dxa"/>
          </w:tcPr>
          <w:p w14:paraId="7478E3D9" w14:textId="23A2E17A" w:rsidR="0008772C" w:rsidRDefault="0008772C" w:rsidP="0008772C">
            <w:pPr>
              <w:rPr>
                <w:sz w:val="24"/>
                <w:szCs w:val="24"/>
              </w:rPr>
            </w:pPr>
            <w:r>
              <w:rPr>
                <w:sz w:val="24"/>
                <w:szCs w:val="24"/>
              </w:rPr>
              <w:t>False</w:t>
            </w:r>
          </w:p>
        </w:tc>
        <w:tc>
          <w:tcPr>
            <w:tcW w:w="1503" w:type="dxa"/>
          </w:tcPr>
          <w:p w14:paraId="5CCA03FA" w14:textId="77777777" w:rsidR="0008772C" w:rsidRDefault="0008772C" w:rsidP="0008772C">
            <w:pPr>
              <w:rPr>
                <w:sz w:val="24"/>
                <w:szCs w:val="24"/>
              </w:rPr>
            </w:pPr>
          </w:p>
        </w:tc>
        <w:tc>
          <w:tcPr>
            <w:tcW w:w="1503" w:type="dxa"/>
          </w:tcPr>
          <w:p w14:paraId="4D07694F" w14:textId="77777777" w:rsidR="0008772C" w:rsidRDefault="0008772C" w:rsidP="0008772C">
            <w:pPr>
              <w:rPr>
                <w:sz w:val="24"/>
                <w:szCs w:val="24"/>
              </w:rPr>
            </w:pPr>
          </w:p>
        </w:tc>
      </w:tr>
      <w:tr w:rsidR="0008772C" w14:paraId="4D61B194" w14:textId="77777777" w:rsidTr="00A956B4">
        <w:tc>
          <w:tcPr>
            <w:tcW w:w="1502" w:type="dxa"/>
          </w:tcPr>
          <w:p w14:paraId="6650CF28" w14:textId="569747B0" w:rsidR="0008772C" w:rsidRDefault="0008772C" w:rsidP="0008772C">
            <w:pPr>
              <w:rPr>
                <w:sz w:val="24"/>
                <w:szCs w:val="24"/>
              </w:rPr>
            </w:pPr>
            <w:r>
              <w:rPr>
                <w:sz w:val="24"/>
                <w:szCs w:val="24"/>
              </w:rPr>
              <w:t>11</w:t>
            </w:r>
          </w:p>
        </w:tc>
        <w:tc>
          <w:tcPr>
            <w:tcW w:w="1502" w:type="dxa"/>
          </w:tcPr>
          <w:p w14:paraId="45282E5D" w14:textId="0FCD9714" w:rsidR="0008772C" w:rsidRDefault="0008772C" w:rsidP="0008772C">
            <w:pPr>
              <w:rPr>
                <w:sz w:val="24"/>
                <w:szCs w:val="24"/>
              </w:rPr>
            </w:pPr>
            <w:r>
              <w:rPr>
                <w:sz w:val="24"/>
                <w:szCs w:val="24"/>
              </w:rPr>
              <w:t>BT422DX</w:t>
            </w:r>
          </w:p>
        </w:tc>
        <w:tc>
          <w:tcPr>
            <w:tcW w:w="1503" w:type="dxa"/>
          </w:tcPr>
          <w:p w14:paraId="318770CA" w14:textId="5D298AE5" w:rsidR="0008772C" w:rsidRDefault="0008772C" w:rsidP="0008772C">
            <w:pPr>
              <w:rPr>
                <w:sz w:val="24"/>
                <w:szCs w:val="24"/>
              </w:rPr>
            </w:pPr>
            <w:r>
              <w:rPr>
                <w:sz w:val="24"/>
                <w:szCs w:val="24"/>
              </w:rPr>
              <w:t>False</w:t>
            </w:r>
          </w:p>
        </w:tc>
        <w:tc>
          <w:tcPr>
            <w:tcW w:w="1503" w:type="dxa"/>
          </w:tcPr>
          <w:p w14:paraId="33FEC868" w14:textId="77777777" w:rsidR="0008772C" w:rsidRDefault="0008772C" w:rsidP="0008772C">
            <w:pPr>
              <w:rPr>
                <w:sz w:val="24"/>
                <w:szCs w:val="24"/>
              </w:rPr>
            </w:pPr>
          </w:p>
        </w:tc>
        <w:tc>
          <w:tcPr>
            <w:tcW w:w="1503" w:type="dxa"/>
          </w:tcPr>
          <w:p w14:paraId="505AFB26" w14:textId="77777777" w:rsidR="0008772C" w:rsidRDefault="0008772C" w:rsidP="0008772C">
            <w:pPr>
              <w:rPr>
                <w:sz w:val="24"/>
                <w:szCs w:val="24"/>
              </w:rPr>
            </w:pPr>
          </w:p>
        </w:tc>
      </w:tr>
      <w:tr w:rsidR="0008772C" w14:paraId="5B49DDF9" w14:textId="77777777" w:rsidTr="00A956B4">
        <w:tc>
          <w:tcPr>
            <w:tcW w:w="1502" w:type="dxa"/>
          </w:tcPr>
          <w:p w14:paraId="2E7B2F78" w14:textId="132E3886" w:rsidR="0008772C" w:rsidRDefault="0008772C" w:rsidP="0008772C">
            <w:pPr>
              <w:rPr>
                <w:sz w:val="24"/>
                <w:szCs w:val="24"/>
              </w:rPr>
            </w:pPr>
            <w:r>
              <w:rPr>
                <w:sz w:val="24"/>
                <w:szCs w:val="24"/>
              </w:rPr>
              <w:t>12</w:t>
            </w:r>
          </w:p>
        </w:tc>
        <w:tc>
          <w:tcPr>
            <w:tcW w:w="1502" w:type="dxa"/>
          </w:tcPr>
          <w:p w14:paraId="46D8D6E6" w14:textId="4EC7C513" w:rsidR="0008772C" w:rsidRDefault="0008772C" w:rsidP="0008772C">
            <w:pPr>
              <w:rPr>
                <w:sz w:val="24"/>
                <w:szCs w:val="24"/>
              </w:rPr>
            </w:pPr>
            <w:r>
              <w:rPr>
                <w:sz w:val="24"/>
                <w:szCs w:val="24"/>
              </w:rPr>
              <w:t>BT422DX</w:t>
            </w:r>
          </w:p>
        </w:tc>
        <w:tc>
          <w:tcPr>
            <w:tcW w:w="1503" w:type="dxa"/>
          </w:tcPr>
          <w:p w14:paraId="07B91A43" w14:textId="60E044A4" w:rsidR="0008772C" w:rsidRDefault="0008772C" w:rsidP="0008772C">
            <w:pPr>
              <w:rPr>
                <w:sz w:val="24"/>
                <w:szCs w:val="24"/>
              </w:rPr>
            </w:pPr>
            <w:r>
              <w:rPr>
                <w:sz w:val="24"/>
                <w:szCs w:val="24"/>
              </w:rPr>
              <w:t>False</w:t>
            </w:r>
          </w:p>
        </w:tc>
        <w:tc>
          <w:tcPr>
            <w:tcW w:w="1503" w:type="dxa"/>
          </w:tcPr>
          <w:p w14:paraId="6331349C" w14:textId="77777777" w:rsidR="0008772C" w:rsidRDefault="0008772C" w:rsidP="0008772C">
            <w:pPr>
              <w:rPr>
                <w:sz w:val="24"/>
                <w:szCs w:val="24"/>
              </w:rPr>
            </w:pPr>
          </w:p>
        </w:tc>
        <w:tc>
          <w:tcPr>
            <w:tcW w:w="1503" w:type="dxa"/>
          </w:tcPr>
          <w:p w14:paraId="71BC2E51" w14:textId="77777777" w:rsidR="0008772C" w:rsidRDefault="0008772C" w:rsidP="0008772C">
            <w:pPr>
              <w:rPr>
                <w:sz w:val="24"/>
                <w:szCs w:val="24"/>
              </w:rPr>
            </w:pPr>
          </w:p>
        </w:tc>
      </w:tr>
      <w:tr w:rsidR="0008772C" w14:paraId="1E9AE4E9" w14:textId="77777777" w:rsidTr="00A956B4">
        <w:tc>
          <w:tcPr>
            <w:tcW w:w="1502" w:type="dxa"/>
          </w:tcPr>
          <w:p w14:paraId="3BD57FBC" w14:textId="56792E54" w:rsidR="0008772C" w:rsidRDefault="0008772C" w:rsidP="0008772C">
            <w:pPr>
              <w:rPr>
                <w:sz w:val="24"/>
                <w:szCs w:val="24"/>
              </w:rPr>
            </w:pPr>
            <w:r>
              <w:rPr>
                <w:sz w:val="24"/>
                <w:szCs w:val="24"/>
              </w:rPr>
              <w:t>13</w:t>
            </w:r>
          </w:p>
        </w:tc>
        <w:tc>
          <w:tcPr>
            <w:tcW w:w="1502" w:type="dxa"/>
          </w:tcPr>
          <w:p w14:paraId="089226D1" w14:textId="1A81F971" w:rsidR="0008772C" w:rsidRDefault="0008772C" w:rsidP="0008772C">
            <w:pPr>
              <w:rPr>
                <w:sz w:val="24"/>
                <w:szCs w:val="24"/>
              </w:rPr>
            </w:pPr>
            <w:r>
              <w:rPr>
                <w:sz w:val="24"/>
                <w:szCs w:val="24"/>
              </w:rPr>
              <w:t>BT422DX</w:t>
            </w:r>
          </w:p>
        </w:tc>
        <w:tc>
          <w:tcPr>
            <w:tcW w:w="1503" w:type="dxa"/>
          </w:tcPr>
          <w:p w14:paraId="69E7D965" w14:textId="074B1CC6" w:rsidR="0008772C" w:rsidRDefault="0008772C" w:rsidP="0008772C">
            <w:pPr>
              <w:rPr>
                <w:sz w:val="24"/>
                <w:szCs w:val="24"/>
              </w:rPr>
            </w:pPr>
            <w:r>
              <w:rPr>
                <w:sz w:val="24"/>
                <w:szCs w:val="24"/>
              </w:rPr>
              <w:t>False</w:t>
            </w:r>
          </w:p>
        </w:tc>
        <w:tc>
          <w:tcPr>
            <w:tcW w:w="1503" w:type="dxa"/>
          </w:tcPr>
          <w:p w14:paraId="7E8BDDBE" w14:textId="77777777" w:rsidR="0008772C" w:rsidRDefault="0008772C" w:rsidP="0008772C">
            <w:pPr>
              <w:rPr>
                <w:sz w:val="24"/>
                <w:szCs w:val="24"/>
              </w:rPr>
            </w:pPr>
          </w:p>
        </w:tc>
        <w:tc>
          <w:tcPr>
            <w:tcW w:w="1503" w:type="dxa"/>
          </w:tcPr>
          <w:p w14:paraId="56C6AAFF" w14:textId="77777777" w:rsidR="0008772C" w:rsidRDefault="0008772C" w:rsidP="0008772C">
            <w:pPr>
              <w:rPr>
                <w:sz w:val="24"/>
                <w:szCs w:val="24"/>
              </w:rPr>
            </w:pPr>
          </w:p>
        </w:tc>
      </w:tr>
      <w:tr w:rsidR="0008772C" w14:paraId="4B475C28" w14:textId="77777777" w:rsidTr="00A956B4">
        <w:tc>
          <w:tcPr>
            <w:tcW w:w="1502" w:type="dxa"/>
          </w:tcPr>
          <w:p w14:paraId="374C842E" w14:textId="5B9405D2" w:rsidR="0008772C" w:rsidRDefault="0008772C" w:rsidP="0008772C">
            <w:pPr>
              <w:rPr>
                <w:sz w:val="24"/>
                <w:szCs w:val="24"/>
              </w:rPr>
            </w:pPr>
            <w:r>
              <w:rPr>
                <w:sz w:val="24"/>
                <w:szCs w:val="24"/>
              </w:rPr>
              <w:t>14</w:t>
            </w:r>
          </w:p>
        </w:tc>
        <w:tc>
          <w:tcPr>
            <w:tcW w:w="1502" w:type="dxa"/>
          </w:tcPr>
          <w:p w14:paraId="0D77A1C5" w14:textId="6E5A4B40" w:rsidR="0008772C" w:rsidRDefault="0008772C" w:rsidP="0008772C">
            <w:pPr>
              <w:rPr>
                <w:sz w:val="24"/>
                <w:szCs w:val="24"/>
              </w:rPr>
            </w:pPr>
            <w:r>
              <w:rPr>
                <w:sz w:val="24"/>
                <w:szCs w:val="24"/>
              </w:rPr>
              <w:t>BT422DX</w:t>
            </w:r>
          </w:p>
        </w:tc>
        <w:tc>
          <w:tcPr>
            <w:tcW w:w="1503" w:type="dxa"/>
          </w:tcPr>
          <w:p w14:paraId="4185B9DD" w14:textId="1905B69C" w:rsidR="0008772C" w:rsidRDefault="0008772C" w:rsidP="0008772C">
            <w:pPr>
              <w:rPr>
                <w:sz w:val="24"/>
                <w:szCs w:val="24"/>
              </w:rPr>
            </w:pPr>
            <w:r>
              <w:rPr>
                <w:sz w:val="24"/>
                <w:szCs w:val="24"/>
              </w:rPr>
              <w:t>False</w:t>
            </w:r>
          </w:p>
        </w:tc>
        <w:tc>
          <w:tcPr>
            <w:tcW w:w="1503" w:type="dxa"/>
          </w:tcPr>
          <w:p w14:paraId="42382F13" w14:textId="77777777" w:rsidR="0008772C" w:rsidRDefault="0008772C" w:rsidP="0008772C">
            <w:pPr>
              <w:rPr>
                <w:sz w:val="24"/>
                <w:szCs w:val="24"/>
              </w:rPr>
            </w:pPr>
          </w:p>
        </w:tc>
        <w:tc>
          <w:tcPr>
            <w:tcW w:w="1503" w:type="dxa"/>
          </w:tcPr>
          <w:p w14:paraId="0072B2F0" w14:textId="77777777" w:rsidR="0008772C" w:rsidRDefault="0008772C" w:rsidP="0008772C">
            <w:pPr>
              <w:rPr>
                <w:sz w:val="24"/>
                <w:szCs w:val="24"/>
              </w:rPr>
            </w:pPr>
          </w:p>
        </w:tc>
      </w:tr>
      <w:tr w:rsidR="0008772C" w14:paraId="792233BF" w14:textId="77777777" w:rsidTr="00A956B4">
        <w:tc>
          <w:tcPr>
            <w:tcW w:w="1502" w:type="dxa"/>
          </w:tcPr>
          <w:p w14:paraId="0BA74280" w14:textId="3F4CCC0D" w:rsidR="0008772C" w:rsidRDefault="0008772C" w:rsidP="0008772C">
            <w:pPr>
              <w:rPr>
                <w:sz w:val="24"/>
                <w:szCs w:val="24"/>
              </w:rPr>
            </w:pPr>
            <w:r>
              <w:rPr>
                <w:sz w:val="24"/>
                <w:szCs w:val="24"/>
              </w:rPr>
              <w:t>15</w:t>
            </w:r>
          </w:p>
        </w:tc>
        <w:tc>
          <w:tcPr>
            <w:tcW w:w="1502" w:type="dxa"/>
          </w:tcPr>
          <w:p w14:paraId="2AAEF0E2" w14:textId="4D77B14C" w:rsidR="0008772C" w:rsidRDefault="0008772C" w:rsidP="0008772C">
            <w:pPr>
              <w:rPr>
                <w:sz w:val="24"/>
                <w:szCs w:val="24"/>
              </w:rPr>
            </w:pPr>
            <w:r>
              <w:rPr>
                <w:sz w:val="24"/>
                <w:szCs w:val="24"/>
              </w:rPr>
              <w:t>BT422DX</w:t>
            </w:r>
          </w:p>
        </w:tc>
        <w:tc>
          <w:tcPr>
            <w:tcW w:w="1503" w:type="dxa"/>
          </w:tcPr>
          <w:p w14:paraId="145BD36A" w14:textId="03D992EB" w:rsidR="0008772C" w:rsidRDefault="0008772C" w:rsidP="0008772C">
            <w:pPr>
              <w:rPr>
                <w:sz w:val="24"/>
                <w:szCs w:val="24"/>
              </w:rPr>
            </w:pPr>
            <w:r>
              <w:rPr>
                <w:sz w:val="24"/>
                <w:szCs w:val="24"/>
              </w:rPr>
              <w:t>False</w:t>
            </w:r>
          </w:p>
        </w:tc>
        <w:tc>
          <w:tcPr>
            <w:tcW w:w="1503" w:type="dxa"/>
          </w:tcPr>
          <w:p w14:paraId="21CA3DA9" w14:textId="77777777" w:rsidR="0008772C" w:rsidRDefault="0008772C" w:rsidP="0008772C">
            <w:pPr>
              <w:rPr>
                <w:sz w:val="24"/>
                <w:szCs w:val="24"/>
              </w:rPr>
            </w:pPr>
          </w:p>
        </w:tc>
        <w:tc>
          <w:tcPr>
            <w:tcW w:w="1503" w:type="dxa"/>
          </w:tcPr>
          <w:p w14:paraId="66AC400E" w14:textId="77777777" w:rsidR="0008772C" w:rsidRDefault="0008772C" w:rsidP="0008772C">
            <w:pPr>
              <w:rPr>
                <w:sz w:val="24"/>
                <w:szCs w:val="24"/>
              </w:rPr>
            </w:pPr>
          </w:p>
        </w:tc>
      </w:tr>
      <w:tr w:rsidR="0008772C" w14:paraId="6B30AA75" w14:textId="77777777" w:rsidTr="00A956B4">
        <w:tc>
          <w:tcPr>
            <w:tcW w:w="1502" w:type="dxa"/>
          </w:tcPr>
          <w:p w14:paraId="30281E59" w14:textId="1EBAAE76" w:rsidR="0008772C" w:rsidRDefault="0008772C" w:rsidP="0008772C">
            <w:pPr>
              <w:rPr>
                <w:sz w:val="24"/>
                <w:szCs w:val="24"/>
              </w:rPr>
            </w:pPr>
            <w:r>
              <w:rPr>
                <w:sz w:val="24"/>
                <w:szCs w:val="24"/>
              </w:rPr>
              <w:t>16</w:t>
            </w:r>
          </w:p>
        </w:tc>
        <w:tc>
          <w:tcPr>
            <w:tcW w:w="1502" w:type="dxa"/>
          </w:tcPr>
          <w:p w14:paraId="0E210ED5" w14:textId="474A4DB5" w:rsidR="0008772C" w:rsidRDefault="0008772C" w:rsidP="0008772C">
            <w:pPr>
              <w:rPr>
                <w:sz w:val="24"/>
                <w:szCs w:val="24"/>
              </w:rPr>
            </w:pPr>
            <w:r>
              <w:rPr>
                <w:sz w:val="24"/>
                <w:szCs w:val="24"/>
              </w:rPr>
              <w:t>BT422DX</w:t>
            </w:r>
          </w:p>
        </w:tc>
        <w:tc>
          <w:tcPr>
            <w:tcW w:w="1503" w:type="dxa"/>
          </w:tcPr>
          <w:p w14:paraId="2542B455" w14:textId="0893EA5B" w:rsidR="0008772C" w:rsidRDefault="0008772C" w:rsidP="0008772C">
            <w:pPr>
              <w:rPr>
                <w:sz w:val="24"/>
                <w:szCs w:val="24"/>
              </w:rPr>
            </w:pPr>
            <w:r>
              <w:rPr>
                <w:sz w:val="24"/>
                <w:szCs w:val="24"/>
              </w:rPr>
              <w:t>False</w:t>
            </w:r>
          </w:p>
        </w:tc>
        <w:tc>
          <w:tcPr>
            <w:tcW w:w="1503" w:type="dxa"/>
          </w:tcPr>
          <w:p w14:paraId="0B0CE824" w14:textId="77777777" w:rsidR="0008772C" w:rsidRDefault="0008772C" w:rsidP="0008772C">
            <w:pPr>
              <w:rPr>
                <w:sz w:val="24"/>
                <w:szCs w:val="24"/>
              </w:rPr>
            </w:pPr>
          </w:p>
        </w:tc>
        <w:tc>
          <w:tcPr>
            <w:tcW w:w="1503" w:type="dxa"/>
          </w:tcPr>
          <w:p w14:paraId="09325698" w14:textId="77777777" w:rsidR="0008772C" w:rsidRDefault="0008772C" w:rsidP="0008772C">
            <w:pPr>
              <w:rPr>
                <w:sz w:val="24"/>
                <w:szCs w:val="24"/>
              </w:rPr>
            </w:pPr>
          </w:p>
        </w:tc>
      </w:tr>
      <w:tr w:rsidR="0008772C" w14:paraId="2CB91448" w14:textId="77777777" w:rsidTr="00A956B4">
        <w:tc>
          <w:tcPr>
            <w:tcW w:w="1502" w:type="dxa"/>
          </w:tcPr>
          <w:p w14:paraId="45082EE8" w14:textId="065040A4" w:rsidR="0008772C" w:rsidRDefault="0008772C" w:rsidP="0008772C">
            <w:pPr>
              <w:rPr>
                <w:sz w:val="24"/>
                <w:szCs w:val="24"/>
              </w:rPr>
            </w:pPr>
            <w:r>
              <w:rPr>
                <w:sz w:val="24"/>
                <w:szCs w:val="24"/>
              </w:rPr>
              <w:t>17</w:t>
            </w:r>
          </w:p>
        </w:tc>
        <w:tc>
          <w:tcPr>
            <w:tcW w:w="1502" w:type="dxa"/>
          </w:tcPr>
          <w:p w14:paraId="65FC6367" w14:textId="50DF6D3B" w:rsidR="0008772C" w:rsidRDefault="0008772C" w:rsidP="0008772C">
            <w:pPr>
              <w:rPr>
                <w:sz w:val="24"/>
                <w:szCs w:val="24"/>
              </w:rPr>
            </w:pPr>
            <w:r>
              <w:rPr>
                <w:sz w:val="24"/>
                <w:szCs w:val="24"/>
              </w:rPr>
              <w:t>BT422DX</w:t>
            </w:r>
          </w:p>
        </w:tc>
        <w:tc>
          <w:tcPr>
            <w:tcW w:w="1503" w:type="dxa"/>
          </w:tcPr>
          <w:p w14:paraId="1E7E608E" w14:textId="266E4EB2" w:rsidR="0008772C" w:rsidRDefault="0008772C" w:rsidP="0008772C">
            <w:pPr>
              <w:rPr>
                <w:sz w:val="24"/>
                <w:szCs w:val="24"/>
              </w:rPr>
            </w:pPr>
            <w:r>
              <w:rPr>
                <w:sz w:val="24"/>
                <w:szCs w:val="24"/>
              </w:rPr>
              <w:t>False</w:t>
            </w:r>
          </w:p>
        </w:tc>
        <w:tc>
          <w:tcPr>
            <w:tcW w:w="1503" w:type="dxa"/>
          </w:tcPr>
          <w:p w14:paraId="714ADDE8" w14:textId="77777777" w:rsidR="0008772C" w:rsidRDefault="0008772C" w:rsidP="0008772C">
            <w:pPr>
              <w:rPr>
                <w:sz w:val="24"/>
                <w:szCs w:val="24"/>
              </w:rPr>
            </w:pPr>
          </w:p>
        </w:tc>
        <w:tc>
          <w:tcPr>
            <w:tcW w:w="1503" w:type="dxa"/>
          </w:tcPr>
          <w:p w14:paraId="60300191" w14:textId="77777777" w:rsidR="0008772C" w:rsidRDefault="0008772C" w:rsidP="0008772C">
            <w:pPr>
              <w:rPr>
                <w:sz w:val="24"/>
                <w:szCs w:val="24"/>
              </w:rPr>
            </w:pPr>
          </w:p>
        </w:tc>
      </w:tr>
      <w:tr w:rsidR="0008772C" w14:paraId="565B124B" w14:textId="77777777" w:rsidTr="00A956B4">
        <w:tc>
          <w:tcPr>
            <w:tcW w:w="1502" w:type="dxa"/>
          </w:tcPr>
          <w:p w14:paraId="4A8343F8" w14:textId="106F6A4F" w:rsidR="0008772C" w:rsidRDefault="0008772C" w:rsidP="0008772C">
            <w:pPr>
              <w:rPr>
                <w:sz w:val="24"/>
                <w:szCs w:val="24"/>
              </w:rPr>
            </w:pPr>
            <w:r>
              <w:rPr>
                <w:sz w:val="24"/>
                <w:szCs w:val="24"/>
              </w:rPr>
              <w:t>18</w:t>
            </w:r>
          </w:p>
        </w:tc>
        <w:tc>
          <w:tcPr>
            <w:tcW w:w="1502" w:type="dxa"/>
          </w:tcPr>
          <w:p w14:paraId="28D35B3C" w14:textId="4BA74CE0" w:rsidR="0008772C" w:rsidRDefault="0008772C" w:rsidP="0008772C">
            <w:pPr>
              <w:rPr>
                <w:sz w:val="24"/>
                <w:szCs w:val="24"/>
              </w:rPr>
            </w:pPr>
            <w:r>
              <w:rPr>
                <w:sz w:val="24"/>
                <w:szCs w:val="24"/>
              </w:rPr>
              <w:t>BT422DX</w:t>
            </w:r>
          </w:p>
        </w:tc>
        <w:tc>
          <w:tcPr>
            <w:tcW w:w="1503" w:type="dxa"/>
          </w:tcPr>
          <w:p w14:paraId="4F5FD3FA" w14:textId="6C3D1766" w:rsidR="0008772C" w:rsidRDefault="0008772C" w:rsidP="0008772C">
            <w:pPr>
              <w:rPr>
                <w:sz w:val="24"/>
                <w:szCs w:val="24"/>
              </w:rPr>
            </w:pPr>
            <w:r>
              <w:rPr>
                <w:sz w:val="24"/>
                <w:szCs w:val="24"/>
              </w:rPr>
              <w:t>False</w:t>
            </w:r>
          </w:p>
        </w:tc>
        <w:tc>
          <w:tcPr>
            <w:tcW w:w="1503" w:type="dxa"/>
          </w:tcPr>
          <w:p w14:paraId="2A540D17" w14:textId="77777777" w:rsidR="0008772C" w:rsidRDefault="0008772C" w:rsidP="0008772C">
            <w:pPr>
              <w:rPr>
                <w:sz w:val="24"/>
                <w:szCs w:val="24"/>
              </w:rPr>
            </w:pPr>
          </w:p>
        </w:tc>
        <w:tc>
          <w:tcPr>
            <w:tcW w:w="1503" w:type="dxa"/>
          </w:tcPr>
          <w:p w14:paraId="7586FB14" w14:textId="77777777" w:rsidR="0008772C" w:rsidRDefault="0008772C" w:rsidP="0008772C">
            <w:pPr>
              <w:rPr>
                <w:sz w:val="24"/>
                <w:szCs w:val="24"/>
              </w:rPr>
            </w:pPr>
          </w:p>
        </w:tc>
      </w:tr>
      <w:tr w:rsidR="0008772C" w14:paraId="14657983" w14:textId="77777777" w:rsidTr="00A956B4">
        <w:tc>
          <w:tcPr>
            <w:tcW w:w="1502" w:type="dxa"/>
          </w:tcPr>
          <w:p w14:paraId="45DFEA34" w14:textId="0DBD1130" w:rsidR="0008772C" w:rsidRDefault="0008772C" w:rsidP="0008772C">
            <w:pPr>
              <w:rPr>
                <w:sz w:val="24"/>
                <w:szCs w:val="24"/>
              </w:rPr>
            </w:pPr>
            <w:r>
              <w:rPr>
                <w:sz w:val="24"/>
                <w:szCs w:val="24"/>
              </w:rPr>
              <w:t>19</w:t>
            </w:r>
          </w:p>
        </w:tc>
        <w:tc>
          <w:tcPr>
            <w:tcW w:w="1502" w:type="dxa"/>
          </w:tcPr>
          <w:p w14:paraId="3A28A4EF" w14:textId="26FDBD6F" w:rsidR="0008772C" w:rsidRDefault="0008772C" w:rsidP="0008772C">
            <w:pPr>
              <w:rPr>
                <w:sz w:val="24"/>
                <w:szCs w:val="24"/>
              </w:rPr>
            </w:pPr>
            <w:r>
              <w:rPr>
                <w:sz w:val="24"/>
                <w:szCs w:val="24"/>
              </w:rPr>
              <w:t>BT422DX</w:t>
            </w:r>
          </w:p>
        </w:tc>
        <w:tc>
          <w:tcPr>
            <w:tcW w:w="1503" w:type="dxa"/>
          </w:tcPr>
          <w:p w14:paraId="444C28B6" w14:textId="25852A1C" w:rsidR="0008772C" w:rsidRDefault="0008772C" w:rsidP="0008772C">
            <w:pPr>
              <w:rPr>
                <w:sz w:val="24"/>
                <w:szCs w:val="24"/>
              </w:rPr>
            </w:pPr>
            <w:r>
              <w:rPr>
                <w:sz w:val="24"/>
                <w:szCs w:val="24"/>
              </w:rPr>
              <w:t>True</w:t>
            </w:r>
          </w:p>
        </w:tc>
        <w:tc>
          <w:tcPr>
            <w:tcW w:w="1503" w:type="dxa"/>
          </w:tcPr>
          <w:p w14:paraId="38C29753" w14:textId="77777777" w:rsidR="0008772C" w:rsidRDefault="0008772C" w:rsidP="0008772C">
            <w:pPr>
              <w:rPr>
                <w:sz w:val="24"/>
                <w:szCs w:val="24"/>
              </w:rPr>
            </w:pPr>
          </w:p>
        </w:tc>
        <w:tc>
          <w:tcPr>
            <w:tcW w:w="1503" w:type="dxa"/>
          </w:tcPr>
          <w:p w14:paraId="1C341063" w14:textId="77777777" w:rsidR="0008772C" w:rsidRDefault="0008772C" w:rsidP="0008772C">
            <w:pPr>
              <w:rPr>
                <w:sz w:val="24"/>
                <w:szCs w:val="24"/>
              </w:rPr>
            </w:pPr>
          </w:p>
        </w:tc>
      </w:tr>
      <w:tr w:rsidR="0008772C" w14:paraId="0D5105AE" w14:textId="77777777" w:rsidTr="00A956B4">
        <w:tc>
          <w:tcPr>
            <w:tcW w:w="1502" w:type="dxa"/>
          </w:tcPr>
          <w:p w14:paraId="534BEA9E" w14:textId="086EC0BC" w:rsidR="0008772C" w:rsidRDefault="0008772C" w:rsidP="0008772C">
            <w:pPr>
              <w:rPr>
                <w:sz w:val="24"/>
                <w:szCs w:val="24"/>
              </w:rPr>
            </w:pPr>
            <w:r>
              <w:rPr>
                <w:sz w:val="24"/>
                <w:szCs w:val="24"/>
              </w:rPr>
              <w:t>1</w:t>
            </w:r>
          </w:p>
        </w:tc>
        <w:tc>
          <w:tcPr>
            <w:tcW w:w="1502" w:type="dxa"/>
          </w:tcPr>
          <w:p w14:paraId="22748EC9" w14:textId="45B64B8F" w:rsidR="0008772C" w:rsidRDefault="0008772C" w:rsidP="0008772C">
            <w:pPr>
              <w:rPr>
                <w:sz w:val="24"/>
                <w:szCs w:val="24"/>
              </w:rPr>
            </w:pPr>
            <w:r>
              <w:rPr>
                <w:sz w:val="24"/>
                <w:szCs w:val="24"/>
              </w:rPr>
              <w:t>42BT2DX</w:t>
            </w:r>
          </w:p>
        </w:tc>
        <w:tc>
          <w:tcPr>
            <w:tcW w:w="1503" w:type="dxa"/>
          </w:tcPr>
          <w:p w14:paraId="6C967142" w14:textId="6ECCE1DF" w:rsidR="0008772C" w:rsidRDefault="0008772C" w:rsidP="0008772C">
            <w:pPr>
              <w:rPr>
                <w:sz w:val="24"/>
                <w:szCs w:val="24"/>
              </w:rPr>
            </w:pPr>
          </w:p>
        </w:tc>
        <w:tc>
          <w:tcPr>
            <w:tcW w:w="1503" w:type="dxa"/>
          </w:tcPr>
          <w:p w14:paraId="6283F2AD" w14:textId="5D9594A2" w:rsidR="0008772C" w:rsidRDefault="0008772C" w:rsidP="0008772C">
            <w:pPr>
              <w:rPr>
                <w:sz w:val="24"/>
                <w:szCs w:val="24"/>
              </w:rPr>
            </w:pPr>
            <w:r>
              <w:rPr>
                <w:sz w:val="24"/>
                <w:szCs w:val="24"/>
              </w:rPr>
              <w:t>42BT2DX</w:t>
            </w:r>
          </w:p>
        </w:tc>
        <w:tc>
          <w:tcPr>
            <w:tcW w:w="1503" w:type="dxa"/>
          </w:tcPr>
          <w:p w14:paraId="7B01C0DE" w14:textId="5BF4CE80" w:rsidR="0008772C" w:rsidRDefault="0008772C" w:rsidP="0008772C">
            <w:pPr>
              <w:rPr>
                <w:sz w:val="24"/>
                <w:szCs w:val="24"/>
              </w:rPr>
            </w:pPr>
            <w:r w:rsidRPr="00494C79">
              <w:rPr>
                <w:sz w:val="24"/>
                <w:szCs w:val="24"/>
              </w:rPr>
              <w:t>Please enter their postcode:</w:t>
            </w:r>
          </w:p>
        </w:tc>
      </w:tr>
      <w:tr w:rsidR="0008772C" w14:paraId="6B390973" w14:textId="77777777" w:rsidTr="00A956B4">
        <w:tc>
          <w:tcPr>
            <w:tcW w:w="1502" w:type="dxa"/>
          </w:tcPr>
          <w:p w14:paraId="78538F97" w14:textId="75FA0087" w:rsidR="0008772C" w:rsidRDefault="0008772C" w:rsidP="0008772C">
            <w:pPr>
              <w:rPr>
                <w:sz w:val="24"/>
                <w:szCs w:val="24"/>
              </w:rPr>
            </w:pPr>
            <w:r>
              <w:rPr>
                <w:sz w:val="24"/>
                <w:szCs w:val="24"/>
              </w:rPr>
              <w:t>2</w:t>
            </w:r>
          </w:p>
        </w:tc>
        <w:tc>
          <w:tcPr>
            <w:tcW w:w="1502" w:type="dxa"/>
          </w:tcPr>
          <w:p w14:paraId="38B89A94" w14:textId="0D6CCE99" w:rsidR="0008772C" w:rsidRDefault="0008772C" w:rsidP="0008772C">
            <w:pPr>
              <w:rPr>
                <w:sz w:val="24"/>
                <w:szCs w:val="24"/>
              </w:rPr>
            </w:pPr>
            <w:r>
              <w:rPr>
                <w:sz w:val="24"/>
                <w:szCs w:val="24"/>
              </w:rPr>
              <w:t>42BT2DX</w:t>
            </w:r>
          </w:p>
        </w:tc>
        <w:tc>
          <w:tcPr>
            <w:tcW w:w="1503" w:type="dxa"/>
          </w:tcPr>
          <w:p w14:paraId="1D0EEA06" w14:textId="2A4F81BC" w:rsidR="0008772C" w:rsidRDefault="0008772C" w:rsidP="0008772C">
            <w:pPr>
              <w:rPr>
                <w:sz w:val="24"/>
                <w:szCs w:val="24"/>
              </w:rPr>
            </w:pPr>
            <w:r>
              <w:rPr>
                <w:sz w:val="24"/>
                <w:szCs w:val="24"/>
              </w:rPr>
              <w:t>False</w:t>
            </w:r>
          </w:p>
        </w:tc>
        <w:tc>
          <w:tcPr>
            <w:tcW w:w="1503" w:type="dxa"/>
          </w:tcPr>
          <w:p w14:paraId="60349BE1" w14:textId="77777777" w:rsidR="0008772C" w:rsidRDefault="0008772C" w:rsidP="0008772C">
            <w:pPr>
              <w:rPr>
                <w:sz w:val="24"/>
                <w:szCs w:val="24"/>
              </w:rPr>
            </w:pPr>
          </w:p>
        </w:tc>
        <w:tc>
          <w:tcPr>
            <w:tcW w:w="1503" w:type="dxa"/>
          </w:tcPr>
          <w:p w14:paraId="5D4CED50" w14:textId="77777777" w:rsidR="0008772C" w:rsidRDefault="0008772C" w:rsidP="0008772C">
            <w:pPr>
              <w:rPr>
                <w:sz w:val="24"/>
                <w:szCs w:val="24"/>
              </w:rPr>
            </w:pPr>
          </w:p>
        </w:tc>
      </w:tr>
      <w:tr w:rsidR="0008772C" w14:paraId="7422C5C5" w14:textId="77777777" w:rsidTr="00A956B4">
        <w:tc>
          <w:tcPr>
            <w:tcW w:w="1502" w:type="dxa"/>
          </w:tcPr>
          <w:p w14:paraId="062C767E" w14:textId="61D8226A" w:rsidR="0008772C" w:rsidRDefault="0008772C" w:rsidP="0008772C">
            <w:pPr>
              <w:rPr>
                <w:sz w:val="24"/>
                <w:szCs w:val="24"/>
              </w:rPr>
            </w:pPr>
            <w:r>
              <w:rPr>
                <w:sz w:val="24"/>
                <w:szCs w:val="24"/>
              </w:rPr>
              <w:t>3</w:t>
            </w:r>
          </w:p>
        </w:tc>
        <w:tc>
          <w:tcPr>
            <w:tcW w:w="1502" w:type="dxa"/>
          </w:tcPr>
          <w:p w14:paraId="72CA8109" w14:textId="53B3D330" w:rsidR="0008772C" w:rsidRDefault="0008772C" w:rsidP="0008772C">
            <w:pPr>
              <w:rPr>
                <w:sz w:val="24"/>
                <w:szCs w:val="24"/>
              </w:rPr>
            </w:pPr>
            <w:r>
              <w:rPr>
                <w:sz w:val="24"/>
                <w:szCs w:val="24"/>
              </w:rPr>
              <w:t>42BT2DX</w:t>
            </w:r>
          </w:p>
        </w:tc>
        <w:tc>
          <w:tcPr>
            <w:tcW w:w="1503" w:type="dxa"/>
          </w:tcPr>
          <w:p w14:paraId="5DC51820" w14:textId="34B9B62C" w:rsidR="0008772C" w:rsidRDefault="0008772C" w:rsidP="0008772C">
            <w:pPr>
              <w:rPr>
                <w:sz w:val="24"/>
                <w:szCs w:val="24"/>
              </w:rPr>
            </w:pPr>
            <w:r>
              <w:rPr>
                <w:sz w:val="24"/>
                <w:szCs w:val="24"/>
              </w:rPr>
              <w:t>False</w:t>
            </w:r>
          </w:p>
        </w:tc>
        <w:tc>
          <w:tcPr>
            <w:tcW w:w="1503" w:type="dxa"/>
          </w:tcPr>
          <w:p w14:paraId="6D3B6627" w14:textId="77777777" w:rsidR="0008772C" w:rsidRDefault="0008772C" w:rsidP="0008772C">
            <w:pPr>
              <w:rPr>
                <w:sz w:val="24"/>
                <w:szCs w:val="24"/>
              </w:rPr>
            </w:pPr>
          </w:p>
        </w:tc>
        <w:tc>
          <w:tcPr>
            <w:tcW w:w="1503" w:type="dxa"/>
          </w:tcPr>
          <w:p w14:paraId="1ACAE0E7" w14:textId="77777777" w:rsidR="0008772C" w:rsidRDefault="0008772C" w:rsidP="0008772C">
            <w:pPr>
              <w:rPr>
                <w:sz w:val="24"/>
                <w:szCs w:val="24"/>
              </w:rPr>
            </w:pPr>
          </w:p>
        </w:tc>
      </w:tr>
      <w:tr w:rsidR="0008772C" w14:paraId="2F6B9410" w14:textId="77777777" w:rsidTr="00A956B4">
        <w:tc>
          <w:tcPr>
            <w:tcW w:w="1502" w:type="dxa"/>
          </w:tcPr>
          <w:p w14:paraId="750A1E2F" w14:textId="44BF7189" w:rsidR="0008772C" w:rsidRDefault="0008772C" w:rsidP="0008772C">
            <w:pPr>
              <w:rPr>
                <w:sz w:val="24"/>
                <w:szCs w:val="24"/>
              </w:rPr>
            </w:pPr>
            <w:r>
              <w:rPr>
                <w:sz w:val="24"/>
                <w:szCs w:val="24"/>
              </w:rPr>
              <w:t>4</w:t>
            </w:r>
          </w:p>
        </w:tc>
        <w:tc>
          <w:tcPr>
            <w:tcW w:w="1502" w:type="dxa"/>
          </w:tcPr>
          <w:p w14:paraId="2034E896" w14:textId="50BE1BD3" w:rsidR="0008772C" w:rsidRDefault="0008772C" w:rsidP="0008772C">
            <w:pPr>
              <w:rPr>
                <w:sz w:val="24"/>
                <w:szCs w:val="24"/>
              </w:rPr>
            </w:pPr>
            <w:r>
              <w:rPr>
                <w:sz w:val="24"/>
                <w:szCs w:val="24"/>
              </w:rPr>
              <w:t>42BT2DX</w:t>
            </w:r>
          </w:p>
        </w:tc>
        <w:tc>
          <w:tcPr>
            <w:tcW w:w="1503" w:type="dxa"/>
          </w:tcPr>
          <w:p w14:paraId="28CB918B" w14:textId="283E5CC6" w:rsidR="0008772C" w:rsidRDefault="0008772C" w:rsidP="0008772C">
            <w:pPr>
              <w:rPr>
                <w:sz w:val="24"/>
                <w:szCs w:val="24"/>
              </w:rPr>
            </w:pPr>
            <w:r>
              <w:rPr>
                <w:sz w:val="24"/>
                <w:szCs w:val="24"/>
              </w:rPr>
              <w:t>False</w:t>
            </w:r>
          </w:p>
        </w:tc>
        <w:tc>
          <w:tcPr>
            <w:tcW w:w="1503" w:type="dxa"/>
          </w:tcPr>
          <w:p w14:paraId="249B4D2D" w14:textId="77777777" w:rsidR="0008772C" w:rsidRDefault="0008772C" w:rsidP="0008772C">
            <w:pPr>
              <w:rPr>
                <w:sz w:val="24"/>
                <w:szCs w:val="24"/>
              </w:rPr>
            </w:pPr>
          </w:p>
        </w:tc>
        <w:tc>
          <w:tcPr>
            <w:tcW w:w="1503" w:type="dxa"/>
          </w:tcPr>
          <w:p w14:paraId="74EC7C5B" w14:textId="77777777" w:rsidR="0008772C" w:rsidRDefault="0008772C" w:rsidP="0008772C">
            <w:pPr>
              <w:rPr>
                <w:sz w:val="24"/>
                <w:szCs w:val="24"/>
              </w:rPr>
            </w:pPr>
          </w:p>
        </w:tc>
      </w:tr>
      <w:tr w:rsidR="0008772C" w14:paraId="37201DB9" w14:textId="77777777" w:rsidTr="00A956B4">
        <w:tc>
          <w:tcPr>
            <w:tcW w:w="1502" w:type="dxa"/>
          </w:tcPr>
          <w:p w14:paraId="4D1BFDF5" w14:textId="33AF24BB" w:rsidR="0008772C" w:rsidRDefault="0008772C" w:rsidP="0008772C">
            <w:pPr>
              <w:rPr>
                <w:sz w:val="24"/>
                <w:szCs w:val="24"/>
              </w:rPr>
            </w:pPr>
            <w:r>
              <w:rPr>
                <w:sz w:val="24"/>
                <w:szCs w:val="24"/>
              </w:rPr>
              <w:t>5</w:t>
            </w:r>
          </w:p>
        </w:tc>
        <w:tc>
          <w:tcPr>
            <w:tcW w:w="1502" w:type="dxa"/>
          </w:tcPr>
          <w:p w14:paraId="45EA792B" w14:textId="016341E3" w:rsidR="0008772C" w:rsidRDefault="0008772C" w:rsidP="0008772C">
            <w:pPr>
              <w:rPr>
                <w:sz w:val="24"/>
                <w:szCs w:val="24"/>
              </w:rPr>
            </w:pPr>
            <w:r>
              <w:rPr>
                <w:sz w:val="24"/>
                <w:szCs w:val="24"/>
              </w:rPr>
              <w:t>42BT2DX</w:t>
            </w:r>
          </w:p>
        </w:tc>
        <w:tc>
          <w:tcPr>
            <w:tcW w:w="1503" w:type="dxa"/>
          </w:tcPr>
          <w:p w14:paraId="4F37464E" w14:textId="57E340DC" w:rsidR="0008772C" w:rsidRDefault="0008772C" w:rsidP="0008772C">
            <w:pPr>
              <w:rPr>
                <w:sz w:val="24"/>
                <w:szCs w:val="24"/>
              </w:rPr>
            </w:pPr>
            <w:r>
              <w:rPr>
                <w:sz w:val="24"/>
                <w:szCs w:val="24"/>
              </w:rPr>
              <w:t>False</w:t>
            </w:r>
          </w:p>
        </w:tc>
        <w:tc>
          <w:tcPr>
            <w:tcW w:w="1503" w:type="dxa"/>
          </w:tcPr>
          <w:p w14:paraId="1690F674" w14:textId="77777777" w:rsidR="0008772C" w:rsidRDefault="0008772C" w:rsidP="0008772C">
            <w:pPr>
              <w:rPr>
                <w:sz w:val="24"/>
                <w:szCs w:val="24"/>
              </w:rPr>
            </w:pPr>
          </w:p>
        </w:tc>
        <w:tc>
          <w:tcPr>
            <w:tcW w:w="1503" w:type="dxa"/>
          </w:tcPr>
          <w:p w14:paraId="524B8AFE" w14:textId="77777777" w:rsidR="0008772C" w:rsidRDefault="0008772C" w:rsidP="0008772C">
            <w:pPr>
              <w:rPr>
                <w:sz w:val="24"/>
                <w:szCs w:val="24"/>
              </w:rPr>
            </w:pPr>
          </w:p>
        </w:tc>
      </w:tr>
      <w:tr w:rsidR="0008772C" w14:paraId="7AE92B5F" w14:textId="77777777" w:rsidTr="00A956B4">
        <w:tc>
          <w:tcPr>
            <w:tcW w:w="1502" w:type="dxa"/>
          </w:tcPr>
          <w:p w14:paraId="662107D0" w14:textId="557F8BFA" w:rsidR="0008772C" w:rsidRDefault="0008772C" w:rsidP="0008772C">
            <w:pPr>
              <w:rPr>
                <w:sz w:val="24"/>
                <w:szCs w:val="24"/>
              </w:rPr>
            </w:pPr>
            <w:r>
              <w:rPr>
                <w:sz w:val="24"/>
                <w:szCs w:val="24"/>
              </w:rPr>
              <w:t>6</w:t>
            </w:r>
          </w:p>
        </w:tc>
        <w:tc>
          <w:tcPr>
            <w:tcW w:w="1502" w:type="dxa"/>
          </w:tcPr>
          <w:p w14:paraId="1C35ACF4" w14:textId="648CFA49" w:rsidR="0008772C" w:rsidRDefault="0008772C" w:rsidP="0008772C">
            <w:pPr>
              <w:rPr>
                <w:sz w:val="24"/>
                <w:szCs w:val="24"/>
              </w:rPr>
            </w:pPr>
            <w:r>
              <w:rPr>
                <w:sz w:val="24"/>
                <w:szCs w:val="24"/>
              </w:rPr>
              <w:t>42BT2DX</w:t>
            </w:r>
          </w:p>
        </w:tc>
        <w:tc>
          <w:tcPr>
            <w:tcW w:w="1503" w:type="dxa"/>
          </w:tcPr>
          <w:p w14:paraId="5238BFD1" w14:textId="0F6AB144" w:rsidR="0008772C" w:rsidRDefault="0008772C" w:rsidP="0008772C">
            <w:pPr>
              <w:rPr>
                <w:sz w:val="24"/>
                <w:szCs w:val="24"/>
              </w:rPr>
            </w:pPr>
            <w:r>
              <w:rPr>
                <w:sz w:val="24"/>
                <w:szCs w:val="24"/>
              </w:rPr>
              <w:t>False</w:t>
            </w:r>
          </w:p>
        </w:tc>
        <w:tc>
          <w:tcPr>
            <w:tcW w:w="1503" w:type="dxa"/>
          </w:tcPr>
          <w:p w14:paraId="66239116" w14:textId="77777777" w:rsidR="0008772C" w:rsidRDefault="0008772C" w:rsidP="0008772C">
            <w:pPr>
              <w:rPr>
                <w:sz w:val="24"/>
                <w:szCs w:val="24"/>
              </w:rPr>
            </w:pPr>
          </w:p>
        </w:tc>
        <w:tc>
          <w:tcPr>
            <w:tcW w:w="1503" w:type="dxa"/>
          </w:tcPr>
          <w:p w14:paraId="7D81E2DD" w14:textId="4D08BE65" w:rsidR="0008772C" w:rsidRDefault="0008772C" w:rsidP="0008772C">
            <w:pPr>
              <w:rPr>
                <w:sz w:val="24"/>
                <w:szCs w:val="24"/>
              </w:rPr>
            </w:pPr>
            <w:r w:rsidRPr="00A956B4">
              <w:rPr>
                <w:sz w:val="24"/>
                <w:szCs w:val="24"/>
              </w:rPr>
              <w:t>not a valid entry, please enter an appro</w:t>
            </w:r>
            <w:r>
              <w:rPr>
                <w:sz w:val="24"/>
                <w:szCs w:val="24"/>
              </w:rPr>
              <w:t>p</w:t>
            </w:r>
            <w:r w:rsidRPr="00A956B4">
              <w:rPr>
                <w:sz w:val="24"/>
                <w:szCs w:val="24"/>
              </w:rPr>
              <w:t>riate entry</w:t>
            </w:r>
          </w:p>
        </w:tc>
      </w:tr>
      <w:tr w:rsidR="0008772C" w14:paraId="26E8338C" w14:textId="77777777" w:rsidTr="00A956B4">
        <w:tc>
          <w:tcPr>
            <w:tcW w:w="1502" w:type="dxa"/>
          </w:tcPr>
          <w:p w14:paraId="1458D68E" w14:textId="4D4C4408" w:rsidR="0008772C" w:rsidRDefault="0008772C" w:rsidP="0008772C">
            <w:pPr>
              <w:rPr>
                <w:sz w:val="24"/>
                <w:szCs w:val="24"/>
              </w:rPr>
            </w:pPr>
            <w:r>
              <w:rPr>
                <w:sz w:val="24"/>
                <w:szCs w:val="24"/>
              </w:rPr>
              <w:t>7.</w:t>
            </w:r>
          </w:p>
        </w:tc>
        <w:tc>
          <w:tcPr>
            <w:tcW w:w="1502" w:type="dxa"/>
          </w:tcPr>
          <w:p w14:paraId="2F2BD0F7" w14:textId="6D2060DB" w:rsidR="0008772C" w:rsidRDefault="0008772C" w:rsidP="0008772C">
            <w:pPr>
              <w:rPr>
                <w:sz w:val="24"/>
                <w:szCs w:val="24"/>
              </w:rPr>
            </w:pPr>
            <w:r>
              <w:rPr>
                <w:sz w:val="24"/>
                <w:szCs w:val="24"/>
              </w:rPr>
              <w:t>BT422DX</w:t>
            </w:r>
          </w:p>
        </w:tc>
        <w:tc>
          <w:tcPr>
            <w:tcW w:w="1503" w:type="dxa"/>
          </w:tcPr>
          <w:p w14:paraId="3EFC633B" w14:textId="433A469D" w:rsidR="0008772C" w:rsidRDefault="0008772C" w:rsidP="0008772C">
            <w:pPr>
              <w:rPr>
                <w:sz w:val="24"/>
                <w:szCs w:val="24"/>
              </w:rPr>
            </w:pPr>
            <w:r>
              <w:rPr>
                <w:sz w:val="24"/>
                <w:szCs w:val="24"/>
              </w:rPr>
              <w:t>False</w:t>
            </w:r>
          </w:p>
        </w:tc>
        <w:tc>
          <w:tcPr>
            <w:tcW w:w="1503" w:type="dxa"/>
          </w:tcPr>
          <w:p w14:paraId="73779D8E" w14:textId="42C7B4D8" w:rsidR="0008772C" w:rsidRDefault="0008772C" w:rsidP="0008772C">
            <w:pPr>
              <w:rPr>
                <w:sz w:val="24"/>
                <w:szCs w:val="24"/>
              </w:rPr>
            </w:pPr>
            <w:r>
              <w:rPr>
                <w:sz w:val="24"/>
                <w:szCs w:val="24"/>
              </w:rPr>
              <w:t>BT422DX</w:t>
            </w:r>
          </w:p>
        </w:tc>
        <w:tc>
          <w:tcPr>
            <w:tcW w:w="1503" w:type="dxa"/>
          </w:tcPr>
          <w:p w14:paraId="4EE44998" w14:textId="6DCB13DC" w:rsidR="0008772C" w:rsidRDefault="0008772C" w:rsidP="0008772C">
            <w:pPr>
              <w:rPr>
                <w:sz w:val="24"/>
                <w:szCs w:val="24"/>
              </w:rPr>
            </w:pPr>
            <w:r w:rsidRPr="00A956B4">
              <w:rPr>
                <w:sz w:val="24"/>
                <w:szCs w:val="24"/>
              </w:rPr>
              <w:t>Please enter in their postcode:</w:t>
            </w:r>
          </w:p>
        </w:tc>
      </w:tr>
    </w:tbl>
    <w:p w14:paraId="33F030D4" w14:textId="75018E43" w:rsidR="00A956B4" w:rsidRDefault="00A956B4" w:rsidP="00A956B4">
      <w:pPr>
        <w:rPr>
          <w:sz w:val="24"/>
          <w:szCs w:val="24"/>
        </w:rPr>
      </w:pPr>
    </w:p>
    <w:p w14:paraId="68499240" w14:textId="77777777" w:rsidR="007A116A" w:rsidRDefault="007A116A" w:rsidP="00A956B4">
      <w:pPr>
        <w:rPr>
          <w:b/>
          <w:i/>
          <w:sz w:val="32"/>
          <w:szCs w:val="24"/>
          <w:u w:val="single"/>
        </w:rPr>
      </w:pPr>
    </w:p>
    <w:p w14:paraId="6AFD6B52" w14:textId="77777777" w:rsidR="007A116A" w:rsidRDefault="007A116A" w:rsidP="00A956B4">
      <w:pPr>
        <w:rPr>
          <w:b/>
          <w:i/>
          <w:sz w:val="32"/>
          <w:szCs w:val="24"/>
          <w:u w:val="single"/>
        </w:rPr>
      </w:pPr>
    </w:p>
    <w:p w14:paraId="223EC94D" w14:textId="77777777" w:rsidR="007A116A" w:rsidRDefault="007A116A" w:rsidP="00A956B4">
      <w:pPr>
        <w:rPr>
          <w:b/>
          <w:i/>
          <w:sz w:val="32"/>
          <w:szCs w:val="24"/>
          <w:u w:val="single"/>
        </w:rPr>
      </w:pPr>
    </w:p>
    <w:p w14:paraId="43430993" w14:textId="77777777" w:rsidR="007A116A" w:rsidRDefault="007A116A" w:rsidP="00A956B4">
      <w:pPr>
        <w:rPr>
          <w:b/>
          <w:i/>
          <w:sz w:val="32"/>
          <w:szCs w:val="24"/>
          <w:u w:val="single"/>
        </w:rPr>
      </w:pPr>
    </w:p>
    <w:p w14:paraId="296EBEB0" w14:textId="77777777" w:rsidR="007A116A" w:rsidRDefault="007A116A" w:rsidP="00A956B4">
      <w:pPr>
        <w:rPr>
          <w:b/>
          <w:i/>
          <w:sz w:val="32"/>
          <w:szCs w:val="24"/>
          <w:u w:val="single"/>
        </w:rPr>
      </w:pPr>
    </w:p>
    <w:p w14:paraId="53D22CBA" w14:textId="77777777" w:rsidR="007A116A" w:rsidRDefault="007A116A" w:rsidP="00A956B4">
      <w:pPr>
        <w:rPr>
          <w:b/>
          <w:i/>
          <w:sz w:val="32"/>
          <w:szCs w:val="24"/>
          <w:u w:val="single"/>
        </w:rPr>
      </w:pPr>
    </w:p>
    <w:p w14:paraId="6090942F" w14:textId="314AC3D8" w:rsidR="007A116A" w:rsidRDefault="007A116A" w:rsidP="00A956B4">
      <w:pPr>
        <w:rPr>
          <w:b/>
          <w:i/>
          <w:sz w:val="32"/>
          <w:szCs w:val="24"/>
          <w:u w:val="single"/>
        </w:rPr>
      </w:pPr>
    </w:p>
    <w:p w14:paraId="57BB8B90" w14:textId="7908C593" w:rsidR="004812E6" w:rsidRPr="007A116A" w:rsidRDefault="004812E6" w:rsidP="007A116A">
      <w:pPr>
        <w:pStyle w:val="Heading1"/>
        <w:rPr>
          <w:b/>
          <w:i/>
          <w:u w:val="single"/>
        </w:rPr>
      </w:pPr>
      <w:bookmarkStart w:id="26" w:name="_Toc5793052"/>
      <w:r w:rsidRPr="007A116A">
        <w:rPr>
          <w:b/>
          <w:i/>
          <w:u w:val="single"/>
        </w:rPr>
        <w:lastRenderedPageBreak/>
        <w:t>Testing The Program</w:t>
      </w:r>
      <w:bookmarkEnd w:id="26"/>
    </w:p>
    <w:p w14:paraId="21F7581A" w14:textId="7DBB6E55" w:rsidR="004812E6" w:rsidRPr="004812E6" w:rsidRDefault="004812E6" w:rsidP="00A956B4">
      <w:pPr>
        <w:rPr>
          <w:sz w:val="24"/>
          <w:szCs w:val="24"/>
        </w:rPr>
      </w:pPr>
      <w:r>
        <w:rPr>
          <w:sz w:val="24"/>
          <w:szCs w:val="24"/>
        </w:rPr>
        <w:t>Testing the program allows us to easily see the errors that have been made in the code and how to quickly and effectively correct them so that the program does not cause errors while the user is trying to do functions and ensures that the requirements of the user have been met.</w:t>
      </w:r>
    </w:p>
    <w:tbl>
      <w:tblPr>
        <w:tblStyle w:val="TableGrid"/>
        <w:tblW w:w="10348" w:type="dxa"/>
        <w:tblInd w:w="-714" w:type="dxa"/>
        <w:tblLook w:val="04A0" w:firstRow="1" w:lastRow="0" w:firstColumn="1" w:lastColumn="0" w:noHBand="0" w:noVBand="1"/>
      </w:tblPr>
      <w:tblGrid>
        <w:gridCol w:w="1181"/>
        <w:gridCol w:w="1780"/>
        <w:gridCol w:w="2130"/>
        <w:gridCol w:w="1878"/>
        <w:gridCol w:w="1537"/>
        <w:gridCol w:w="1842"/>
      </w:tblGrid>
      <w:tr w:rsidR="00321809" w14:paraId="6536879A" w14:textId="529515BB" w:rsidTr="00583114">
        <w:tc>
          <w:tcPr>
            <w:tcW w:w="1181" w:type="dxa"/>
          </w:tcPr>
          <w:p w14:paraId="20375342" w14:textId="77777777" w:rsidR="00321809" w:rsidRDefault="00321809" w:rsidP="00321809">
            <w:r>
              <w:t>Test Number</w:t>
            </w:r>
          </w:p>
        </w:tc>
        <w:tc>
          <w:tcPr>
            <w:tcW w:w="1780" w:type="dxa"/>
          </w:tcPr>
          <w:p w14:paraId="0581BD7B" w14:textId="77777777" w:rsidR="00321809" w:rsidRDefault="00321809" w:rsidP="00321809">
            <w:r>
              <w:t>Test Function</w:t>
            </w:r>
          </w:p>
        </w:tc>
        <w:tc>
          <w:tcPr>
            <w:tcW w:w="2130" w:type="dxa"/>
          </w:tcPr>
          <w:p w14:paraId="5D4EDB7E" w14:textId="77777777" w:rsidR="00321809" w:rsidRDefault="00321809" w:rsidP="00321809">
            <w:r>
              <w:t>Test Data</w:t>
            </w:r>
          </w:p>
        </w:tc>
        <w:tc>
          <w:tcPr>
            <w:tcW w:w="1878" w:type="dxa"/>
          </w:tcPr>
          <w:p w14:paraId="35475960" w14:textId="77777777" w:rsidR="00321809" w:rsidRDefault="00321809" w:rsidP="00321809">
            <w:r>
              <w:t>Expected Result</w:t>
            </w:r>
          </w:p>
        </w:tc>
        <w:tc>
          <w:tcPr>
            <w:tcW w:w="1537" w:type="dxa"/>
          </w:tcPr>
          <w:p w14:paraId="0D3C813C" w14:textId="77777777" w:rsidR="00321809" w:rsidRDefault="00321809" w:rsidP="00321809">
            <w:r>
              <w:t>User Requirement</w:t>
            </w:r>
          </w:p>
        </w:tc>
        <w:tc>
          <w:tcPr>
            <w:tcW w:w="1842" w:type="dxa"/>
          </w:tcPr>
          <w:p w14:paraId="3C6F8D36" w14:textId="6C76ABDF" w:rsidR="00321809" w:rsidRDefault="00321809" w:rsidP="00321809">
            <w:r>
              <w:t>Actual Result</w:t>
            </w:r>
          </w:p>
        </w:tc>
      </w:tr>
      <w:tr w:rsidR="00321809" w14:paraId="3DDE54FE" w14:textId="1E892823" w:rsidTr="00583114">
        <w:tc>
          <w:tcPr>
            <w:tcW w:w="1181" w:type="dxa"/>
          </w:tcPr>
          <w:p w14:paraId="77FD109C" w14:textId="77777777" w:rsidR="00321809" w:rsidRDefault="00321809" w:rsidP="00321809">
            <w:r>
              <w:t>1</w:t>
            </w:r>
          </w:p>
        </w:tc>
        <w:tc>
          <w:tcPr>
            <w:tcW w:w="1780" w:type="dxa"/>
          </w:tcPr>
          <w:p w14:paraId="42731F91" w14:textId="77777777" w:rsidR="00321809" w:rsidRDefault="00321809" w:rsidP="00321809">
            <w:r>
              <w:t>Log on or Log Off</w:t>
            </w:r>
          </w:p>
        </w:tc>
        <w:tc>
          <w:tcPr>
            <w:tcW w:w="2130" w:type="dxa"/>
          </w:tcPr>
          <w:p w14:paraId="558ED0EC" w14:textId="435400BC" w:rsidR="00321809" w:rsidRDefault="00321809" w:rsidP="00321809">
            <w:r>
              <w:t>Valid Data – 1</w:t>
            </w:r>
          </w:p>
        </w:tc>
        <w:tc>
          <w:tcPr>
            <w:tcW w:w="1878" w:type="dxa"/>
          </w:tcPr>
          <w:p w14:paraId="62F1C001" w14:textId="77777777" w:rsidR="00321809" w:rsidRDefault="00321809" w:rsidP="00321809">
            <w:r>
              <w:t>Username:</w:t>
            </w:r>
          </w:p>
          <w:p w14:paraId="6F5FD122" w14:textId="77777777" w:rsidR="00321809" w:rsidRDefault="00321809" w:rsidP="00321809">
            <w:r>
              <w:t>(Allows user to log on)</w:t>
            </w:r>
          </w:p>
        </w:tc>
        <w:tc>
          <w:tcPr>
            <w:tcW w:w="1537" w:type="dxa"/>
          </w:tcPr>
          <w:p w14:paraId="49E6FF56" w14:textId="77777777" w:rsidR="00321809" w:rsidRDefault="00321809" w:rsidP="00321809">
            <w:r>
              <w:t>1</w:t>
            </w:r>
          </w:p>
        </w:tc>
        <w:tc>
          <w:tcPr>
            <w:tcW w:w="1842" w:type="dxa"/>
          </w:tcPr>
          <w:p w14:paraId="7619C6F7" w14:textId="77777777" w:rsidR="00321809" w:rsidRDefault="00321809" w:rsidP="00321809">
            <w:r>
              <w:t>Username:</w:t>
            </w:r>
          </w:p>
          <w:p w14:paraId="0ED58030" w14:textId="55F2D6A8" w:rsidR="00321809" w:rsidRDefault="00321809" w:rsidP="00321809">
            <w:r>
              <w:t>(Allows user to log on)</w:t>
            </w:r>
          </w:p>
        </w:tc>
      </w:tr>
      <w:tr w:rsidR="00321809" w14:paraId="548F0F8D" w14:textId="2FA37121" w:rsidTr="00583114">
        <w:tc>
          <w:tcPr>
            <w:tcW w:w="1181" w:type="dxa"/>
          </w:tcPr>
          <w:p w14:paraId="156F6A72" w14:textId="77777777" w:rsidR="00321809" w:rsidRDefault="00321809" w:rsidP="00321809">
            <w:r>
              <w:t>2</w:t>
            </w:r>
          </w:p>
        </w:tc>
        <w:tc>
          <w:tcPr>
            <w:tcW w:w="1780" w:type="dxa"/>
          </w:tcPr>
          <w:p w14:paraId="6E53468B" w14:textId="77777777" w:rsidR="00321809" w:rsidRDefault="00321809" w:rsidP="00321809">
            <w:r>
              <w:t>Log on or Log Off</w:t>
            </w:r>
          </w:p>
        </w:tc>
        <w:tc>
          <w:tcPr>
            <w:tcW w:w="2130" w:type="dxa"/>
          </w:tcPr>
          <w:p w14:paraId="0BC62601" w14:textId="77777777" w:rsidR="00321809" w:rsidRDefault="00321809" w:rsidP="00321809">
            <w:r>
              <w:t>Null Data</w:t>
            </w:r>
          </w:p>
        </w:tc>
        <w:tc>
          <w:tcPr>
            <w:tcW w:w="1878" w:type="dxa"/>
          </w:tcPr>
          <w:p w14:paraId="4BACB03B" w14:textId="77777777" w:rsidR="00321809" w:rsidRDefault="00321809" w:rsidP="00321809">
            <w:r w:rsidRPr="00A354B1">
              <w:t>Do you want to eithe</w:t>
            </w:r>
            <w:r>
              <w:t>r:</w:t>
            </w:r>
          </w:p>
          <w:p w14:paraId="3AF1A64B" w14:textId="77777777" w:rsidR="00321809" w:rsidRDefault="00321809" w:rsidP="00321809">
            <w:r w:rsidRPr="00A354B1">
              <w:t>1:login</w:t>
            </w:r>
          </w:p>
          <w:p w14:paraId="6385636F" w14:textId="77777777" w:rsidR="00321809" w:rsidRDefault="00321809" w:rsidP="00321809">
            <w:r w:rsidRPr="00A354B1">
              <w:t>2:shut down</w:t>
            </w:r>
          </w:p>
        </w:tc>
        <w:tc>
          <w:tcPr>
            <w:tcW w:w="1537" w:type="dxa"/>
          </w:tcPr>
          <w:p w14:paraId="0F449183" w14:textId="77777777" w:rsidR="00321809" w:rsidRDefault="00321809" w:rsidP="00321809">
            <w:r>
              <w:t>1</w:t>
            </w:r>
          </w:p>
        </w:tc>
        <w:tc>
          <w:tcPr>
            <w:tcW w:w="1842" w:type="dxa"/>
          </w:tcPr>
          <w:p w14:paraId="6021DEA5" w14:textId="77777777" w:rsidR="00321809" w:rsidRDefault="00321809" w:rsidP="00321809">
            <w:r w:rsidRPr="00A354B1">
              <w:t>Do you want to eithe</w:t>
            </w:r>
            <w:r>
              <w:t>r:</w:t>
            </w:r>
          </w:p>
          <w:p w14:paraId="0E674433" w14:textId="77777777" w:rsidR="00321809" w:rsidRDefault="00321809" w:rsidP="00321809">
            <w:r w:rsidRPr="00A354B1">
              <w:t>1:login</w:t>
            </w:r>
          </w:p>
          <w:p w14:paraId="2C37C19A" w14:textId="2AB00D5A" w:rsidR="00321809" w:rsidRDefault="00321809" w:rsidP="00321809">
            <w:r w:rsidRPr="00A354B1">
              <w:t>2:shut down</w:t>
            </w:r>
          </w:p>
        </w:tc>
      </w:tr>
      <w:tr w:rsidR="00321809" w14:paraId="2DF3FCBA" w14:textId="720AF6C7" w:rsidTr="00583114">
        <w:tc>
          <w:tcPr>
            <w:tcW w:w="1181" w:type="dxa"/>
          </w:tcPr>
          <w:p w14:paraId="0F548092" w14:textId="77777777" w:rsidR="00321809" w:rsidRDefault="00321809" w:rsidP="00321809">
            <w:r>
              <w:t>3</w:t>
            </w:r>
          </w:p>
        </w:tc>
        <w:tc>
          <w:tcPr>
            <w:tcW w:w="1780" w:type="dxa"/>
          </w:tcPr>
          <w:p w14:paraId="37D52D8B" w14:textId="77777777" w:rsidR="00321809" w:rsidRDefault="00321809" w:rsidP="00321809">
            <w:r>
              <w:t>Log on or Log Off</w:t>
            </w:r>
          </w:p>
        </w:tc>
        <w:tc>
          <w:tcPr>
            <w:tcW w:w="2130" w:type="dxa"/>
          </w:tcPr>
          <w:p w14:paraId="0840F26F" w14:textId="11BC8289" w:rsidR="00321809" w:rsidRDefault="00321809" w:rsidP="00321809">
            <w:r>
              <w:t>Invalid Data - James</w:t>
            </w:r>
          </w:p>
        </w:tc>
        <w:tc>
          <w:tcPr>
            <w:tcW w:w="1878" w:type="dxa"/>
          </w:tcPr>
          <w:p w14:paraId="3EA143FF" w14:textId="77777777" w:rsidR="00321809" w:rsidRDefault="00321809" w:rsidP="00321809">
            <w:r w:rsidRPr="00A354B1">
              <w:t>Do you want to eithe</w:t>
            </w:r>
            <w:r>
              <w:t>r:</w:t>
            </w:r>
          </w:p>
          <w:p w14:paraId="4BBA65E7" w14:textId="77777777" w:rsidR="00321809" w:rsidRDefault="00321809" w:rsidP="00321809">
            <w:r w:rsidRPr="00A354B1">
              <w:t>1:login</w:t>
            </w:r>
          </w:p>
          <w:p w14:paraId="48E427B5" w14:textId="77777777" w:rsidR="00321809" w:rsidRDefault="00321809" w:rsidP="00321809">
            <w:r w:rsidRPr="00A354B1">
              <w:t>2:shut down</w:t>
            </w:r>
          </w:p>
        </w:tc>
        <w:tc>
          <w:tcPr>
            <w:tcW w:w="1537" w:type="dxa"/>
          </w:tcPr>
          <w:p w14:paraId="73D42DF5" w14:textId="77777777" w:rsidR="00321809" w:rsidRDefault="00321809" w:rsidP="00321809">
            <w:r>
              <w:t>1</w:t>
            </w:r>
          </w:p>
        </w:tc>
        <w:tc>
          <w:tcPr>
            <w:tcW w:w="1842" w:type="dxa"/>
          </w:tcPr>
          <w:p w14:paraId="3EFD11B5" w14:textId="77777777" w:rsidR="00321809" w:rsidRDefault="00321809" w:rsidP="00321809">
            <w:r w:rsidRPr="00A354B1">
              <w:t>Do you want to eithe</w:t>
            </w:r>
            <w:r>
              <w:t>r:</w:t>
            </w:r>
          </w:p>
          <w:p w14:paraId="0D9D28B2" w14:textId="77777777" w:rsidR="00321809" w:rsidRDefault="00321809" w:rsidP="00321809">
            <w:r w:rsidRPr="00A354B1">
              <w:t>1:login</w:t>
            </w:r>
          </w:p>
          <w:p w14:paraId="29AA1539" w14:textId="612EE345" w:rsidR="00321809" w:rsidRDefault="00321809" w:rsidP="00321809">
            <w:r w:rsidRPr="00A354B1">
              <w:t>2:shut down</w:t>
            </w:r>
          </w:p>
        </w:tc>
      </w:tr>
      <w:tr w:rsidR="00321809" w14:paraId="64AFC82B" w14:textId="7CFCF8F4" w:rsidTr="00583114">
        <w:tc>
          <w:tcPr>
            <w:tcW w:w="1181" w:type="dxa"/>
          </w:tcPr>
          <w:p w14:paraId="043334A1" w14:textId="77777777" w:rsidR="00321809" w:rsidRDefault="00321809" w:rsidP="00321809">
            <w:r>
              <w:t>4</w:t>
            </w:r>
          </w:p>
        </w:tc>
        <w:tc>
          <w:tcPr>
            <w:tcW w:w="1780" w:type="dxa"/>
          </w:tcPr>
          <w:p w14:paraId="3B76BBC9" w14:textId="77777777" w:rsidR="00321809" w:rsidRDefault="00321809" w:rsidP="00321809">
            <w:r>
              <w:t>Enter Username</w:t>
            </w:r>
          </w:p>
        </w:tc>
        <w:tc>
          <w:tcPr>
            <w:tcW w:w="2130" w:type="dxa"/>
          </w:tcPr>
          <w:p w14:paraId="550EE9CE" w14:textId="092FB63D" w:rsidR="00321809" w:rsidRDefault="00321809" w:rsidP="00321809">
            <w:r>
              <w:t>Valid Data – Admin1</w:t>
            </w:r>
          </w:p>
        </w:tc>
        <w:tc>
          <w:tcPr>
            <w:tcW w:w="1878" w:type="dxa"/>
          </w:tcPr>
          <w:p w14:paraId="382C713B" w14:textId="77777777" w:rsidR="00321809" w:rsidRDefault="00321809" w:rsidP="00321809">
            <w:r>
              <w:t>Password:</w:t>
            </w:r>
          </w:p>
        </w:tc>
        <w:tc>
          <w:tcPr>
            <w:tcW w:w="1537" w:type="dxa"/>
          </w:tcPr>
          <w:p w14:paraId="1C00C5C5" w14:textId="77777777" w:rsidR="00321809" w:rsidRDefault="00321809" w:rsidP="00321809">
            <w:r>
              <w:t>1</w:t>
            </w:r>
          </w:p>
        </w:tc>
        <w:tc>
          <w:tcPr>
            <w:tcW w:w="1842" w:type="dxa"/>
          </w:tcPr>
          <w:p w14:paraId="0FE7B343" w14:textId="2502BCB1" w:rsidR="00321809" w:rsidRDefault="00321809" w:rsidP="00321809">
            <w:r>
              <w:t>Repeatedly asks for input</w:t>
            </w:r>
          </w:p>
        </w:tc>
      </w:tr>
      <w:tr w:rsidR="00321809" w14:paraId="0BD6EF76" w14:textId="46D4C650" w:rsidTr="00583114">
        <w:tc>
          <w:tcPr>
            <w:tcW w:w="1181" w:type="dxa"/>
          </w:tcPr>
          <w:p w14:paraId="469EFCE7" w14:textId="77777777" w:rsidR="00321809" w:rsidRDefault="00321809" w:rsidP="00321809">
            <w:r>
              <w:t>5</w:t>
            </w:r>
          </w:p>
        </w:tc>
        <w:tc>
          <w:tcPr>
            <w:tcW w:w="1780" w:type="dxa"/>
          </w:tcPr>
          <w:p w14:paraId="5C58F73E" w14:textId="77777777" w:rsidR="00321809" w:rsidRDefault="00321809" w:rsidP="00321809">
            <w:r>
              <w:t>Enter Username</w:t>
            </w:r>
          </w:p>
        </w:tc>
        <w:tc>
          <w:tcPr>
            <w:tcW w:w="2130" w:type="dxa"/>
          </w:tcPr>
          <w:p w14:paraId="5C11F0BF" w14:textId="77777777" w:rsidR="00321809" w:rsidRDefault="00321809" w:rsidP="00321809">
            <w:r>
              <w:t>Null Data</w:t>
            </w:r>
          </w:p>
        </w:tc>
        <w:tc>
          <w:tcPr>
            <w:tcW w:w="1878" w:type="dxa"/>
          </w:tcPr>
          <w:p w14:paraId="374DA674" w14:textId="77777777" w:rsidR="00321809" w:rsidRDefault="00321809" w:rsidP="00321809">
            <w:r>
              <w:t>Password:</w:t>
            </w:r>
          </w:p>
        </w:tc>
        <w:tc>
          <w:tcPr>
            <w:tcW w:w="1537" w:type="dxa"/>
          </w:tcPr>
          <w:p w14:paraId="38F78C87" w14:textId="77777777" w:rsidR="00321809" w:rsidRDefault="00321809" w:rsidP="00321809">
            <w:r>
              <w:t>1</w:t>
            </w:r>
          </w:p>
        </w:tc>
        <w:tc>
          <w:tcPr>
            <w:tcW w:w="1842" w:type="dxa"/>
          </w:tcPr>
          <w:p w14:paraId="6BC8D502" w14:textId="2C06823F" w:rsidR="00321809" w:rsidRDefault="00321809" w:rsidP="00321809">
            <w:r>
              <w:t>Password:</w:t>
            </w:r>
          </w:p>
        </w:tc>
      </w:tr>
      <w:tr w:rsidR="00321809" w14:paraId="1267EB62" w14:textId="12A0A7CA" w:rsidTr="00583114">
        <w:tc>
          <w:tcPr>
            <w:tcW w:w="1181" w:type="dxa"/>
          </w:tcPr>
          <w:p w14:paraId="4FAD423B" w14:textId="77777777" w:rsidR="00321809" w:rsidRDefault="00321809" w:rsidP="00321809">
            <w:r>
              <w:t>6</w:t>
            </w:r>
          </w:p>
        </w:tc>
        <w:tc>
          <w:tcPr>
            <w:tcW w:w="1780" w:type="dxa"/>
          </w:tcPr>
          <w:p w14:paraId="44D2AC66" w14:textId="77777777" w:rsidR="00321809" w:rsidRDefault="00321809" w:rsidP="00321809">
            <w:r>
              <w:t>Enter Username</w:t>
            </w:r>
          </w:p>
        </w:tc>
        <w:tc>
          <w:tcPr>
            <w:tcW w:w="2130" w:type="dxa"/>
          </w:tcPr>
          <w:p w14:paraId="612C8C29" w14:textId="77777777" w:rsidR="00321809" w:rsidRDefault="00321809" w:rsidP="00321809">
            <w:r>
              <w:t>Erroneous Data – Wonder Walls Staff</w:t>
            </w:r>
          </w:p>
        </w:tc>
        <w:tc>
          <w:tcPr>
            <w:tcW w:w="1878" w:type="dxa"/>
          </w:tcPr>
          <w:p w14:paraId="0509E933" w14:textId="77777777" w:rsidR="00321809" w:rsidRDefault="00321809" w:rsidP="00321809">
            <w:r>
              <w:t>Password:</w:t>
            </w:r>
          </w:p>
        </w:tc>
        <w:tc>
          <w:tcPr>
            <w:tcW w:w="1537" w:type="dxa"/>
          </w:tcPr>
          <w:p w14:paraId="6843F702" w14:textId="77777777" w:rsidR="00321809" w:rsidRDefault="00321809" w:rsidP="00321809">
            <w:r>
              <w:t>1</w:t>
            </w:r>
          </w:p>
        </w:tc>
        <w:tc>
          <w:tcPr>
            <w:tcW w:w="1842" w:type="dxa"/>
          </w:tcPr>
          <w:p w14:paraId="38519FD0" w14:textId="10BF8720" w:rsidR="00321809" w:rsidRDefault="00321809" w:rsidP="00321809">
            <w:r>
              <w:t>Password:</w:t>
            </w:r>
          </w:p>
        </w:tc>
      </w:tr>
      <w:tr w:rsidR="00321809" w14:paraId="5596EA3A" w14:textId="2E6CC794" w:rsidTr="00583114">
        <w:tc>
          <w:tcPr>
            <w:tcW w:w="1181" w:type="dxa"/>
          </w:tcPr>
          <w:p w14:paraId="37BDD868" w14:textId="77777777" w:rsidR="00321809" w:rsidRDefault="00321809" w:rsidP="00321809">
            <w:r>
              <w:t>7</w:t>
            </w:r>
          </w:p>
        </w:tc>
        <w:tc>
          <w:tcPr>
            <w:tcW w:w="1780" w:type="dxa"/>
          </w:tcPr>
          <w:p w14:paraId="0923E467" w14:textId="77777777" w:rsidR="00321809" w:rsidRDefault="00321809" w:rsidP="00321809">
            <w:r>
              <w:t>Enter Password</w:t>
            </w:r>
          </w:p>
        </w:tc>
        <w:tc>
          <w:tcPr>
            <w:tcW w:w="2130" w:type="dxa"/>
          </w:tcPr>
          <w:p w14:paraId="40FDF5FF" w14:textId="5684D245" w:rsidR="00321809" w:rsidRDefault="00321809" w:rsidP="00321809">
            <w:r>
              <w:t>Valid Data – WonderWalls</w:t>
            </w:r>
          </w:p>
        </w:tc>
        <w:tc>
          <w:tcPr>
            <w:tcW w:w="1878" w:type="dxa"/>
          </w:tcPr>
          <w:p w14:paraId="69D3026A" w14:textId="77777777" w:rsidR="00321809" w:rsidRDefault="00321809" w:rsidP="00321809">
            <w:r>
              <w:t>Please Select a function:</w:t>
            </w:r>
          </w:p>
          <w:p w14:paraId="5F1080FC" w14:textId="77777777" w:rsidR="00321809" w:rsidRDefault="00321809" w:rsidP="00321809">
            <w:r>
              <w:t>(Allows access to menu system)</w:t>
            </w:r>
          </w:p>
        </w:tc>
        <w:tc>
          <w:tcPr>
            <w:tcW w:w="1537" w:type="dxa"/>
          </w:tcPr>
          <w:p w14:paraId="173133A4" w14:textId="77777777" w:rsidR="00321809" w:rsidRDefault="00321809" w:rsidP="00321809">
            <w:r>
              <w:t>1</w:t>
            </w:r>
          </w:p>
        </w:tc>
        <w:tc>
          <w:tcPr>
            <w:tcW w:w="1842" w:type="dxa"/>
          </w:tcPr>
          <w:p w14:paraId="1EAFA11B" w14:textId="77777777" w:rsidR="00321809" w:rsidRDefault="00321809" w:rsidP="00321809">
            <w:r>
              <w:t>Please Select a function:</w:t>
            </w:r>
          </w:p>
          <w:p w14:paraId="1E314A84" w14:textId="52C4516A" w:rsidR="00321809" w:rsidRDefault="00321809" w:rsidP="00321809">
            <w:r>
              <w:t>(Allows access to menu system)</w:t>
            </w:r>
          </w:p>
        </w:tc>
      </w:tr>
      <w:tr w:rsidR="00321809" w14:paraId="6CEB78A4" w14:textId="640463F2" w:rsidTr="00583114">
        <w:tc>
          <w:tcPr>
            <w:tcW w:w="1181" w:type="dxa"/>
          </w:tcPr>
          <w:p w14:paraId="19A49022" w14:textId="77777777" w:rsidR="00321809" w:rsidRDefault="00321809" w:rsidP="00321809">
            <w:r>
              <w:t>8</w:t>
            </w:r>
          </w:p>
        </w:tc>
        <w:tc>
          <w:tcPr>
            <w:tcW w:w="1780" w:type="dxa"/>
          </w:tcPr>
          <w:p w14:paraId="593A32C1" w14:textId="77777777" w:rsidR="00321809" w:rsidRDefault="00321809" w:rsidP="00321809">
            <w:r>
              <w:t>Enter Password</w:t>
            </w:r>
          </w:p>
        </w:tc>
        <w:tc>
          <w:tcPr>
            <w:tcW w:w="2130" w:type="dxa"/>
          </w:tcPr>
          <w:p w14:paraId="28B9FE1E" w14:textId="77777777" w:rsidR="00321809" w:rsidRDefault="00321809" w:rsidP="00321809">
            <w:r>
              <w:t>Null Data</w:t>
            </w:r>
          </w:p>
        </w:tc>
        <w:tc>
          <w:tcPr>
            <w:tcW w:w="1878" w:type="dxa"/>
          </w:tcPr>
          <w:p w14:paraId="02567CE0" w14:textId="77777777" w:rsidR="00321809" w:rsidRDefault="00321809" w:rsidP="00321809">
            <w:r w:rsidRPr="00BC292B">
              <w:t>That Username or Password is incorrect.</w:t>
            </w:r>
          </w:p>
          <w:p w14:paraId="4B0144C9" w14:textId="77777777" w:rsidR="00321809" w:rsidRDefault="00321809" w:rsidP="00321809">
            <w:r>
              <w:t>Username:</w:t>
            </w:r>
          </w:p>
        </w:tc>
        <w:tc>
          <w:tcPr>
            <w:tcW w:w="1537" w:type="dxa"/>
          </w:tcPr>
          <w:p w14:paraId="0AB8C1B2" w14:textId="77777777" w:rsidR="00321809" w:rsidRDefault="00321809" w:rsidP="00321809">
            <w:r>
              <w:t>1</w:t>
            </w:r>
          </w:p>
        </w:tc>
        <w:tc>
          <w:tcPr>
            <w:tcW w:w="1842" w:type="dxa"/>
          </w:tcPr>
          <w:p w14:paraId="507429B9" w14:textId="77777777" w:rsidR="00321809" w:rsidRDefault="00321809" w:rsidP="00321809">
            <w:r w:rsidRPr="00BC292B">
              <w:t>That Username or Password is incorrect.</w:t>
            </w:r>
          </w:p>
          <w:p w14:paraId="177B2B62" w14:textId="13716C5C" w:rsidR="00321809" w:rsidRDefault="00321809" w:rsidP="00321809">
            <w:r>
              <w:t>Username:</w:t>
            </w:r>
          </w:p>
        </w:tc>
      </w:tr>
      <w:tr w:rsidR="00321809" w14:paraId="38DE9615" w14:textId="6B3C1ABA" w:rsidTr="00583114">
        <w:tc>
          <w:tcPr>
            <w:tcW w:w="1181" w:type="dxa"/>
          </w:tcPr>
          <w:p w14:paraId="20802783" w14:textId="77777777" w:rsidR="00321809" w:rsidRDefault="00321809" w:rsidP="00321809">
            <w:r>
              <w:t>9</w:t>
            </w:r>
          </w:p>
        </w:tc>
        <w:tc>
          <w:tcPr>
            <w:tcW w:w="1780" w:type="dxa"/>
          </w:tcPr>
          <w:p w14:paraId="6F7890D9" w14:textId="77777777" w:rsidR="00321809" w:rsidRDefault="00321809" w:rsidP="00321809">
            <w:r>
              <w:t>Enter Password</w:t>
            </w:r>
          </w:p>
        </w:tc>
        <w:tc>
          <w:tcPr>
            <w:tcW w:w="2130" w:type="dxa"/>
          </w:tcPr>
          <w:p w14:paraId="7F59C0E0" w14:textId="6C9101C0" w:rsidR="00321809" w:rsidRDefault="00321809" w:rsidP="00321809">
            <w:r>
              <w:t>Invalid Data – Letmein123</w:t>
            </w:r>
          </w:p>
        </w:tc>
        <w:tc>
          <w:tcPr>
            <w:tcW w:w="1878" w:type="dxa"/>
          </w:tcPr>
          <w:p w14:paraId="31494EE2" w14:textId="77777777" w:rsidR="00321809" w:rsidRDefault="00321809" w:rsidP="00321809">
            <w:r w:rsidRPr="00BC292B">
              <w:t>That Username or Password is incorrect.</w:t>
            </w:r>
          </w:p>
          <w:p w14:paraId="6463F12B" w14:textId="77777777" w:rsidR="00321809" w:rsidRDefault="00321809" w:rsidP="00321809">
            <w:r>
              <w:t>Username:</w:t>
            </w:r>
          </w:p>
        </w:tc>
        <w:tc>
          <w:tcPr>
            <w:tcW w:w="1537" w:type="dxa"/>
          </w:tcPr>
          <w:p w14:paraId="6927D9E2" w14:textId="77777777" w:rsidR="00321809" w:rsidRDefault="00321809" w:rsidP="00321809">
            <w:r>
              <w:t>1</w:t>
            </w:r>
          </w:p>
        </w:tc>
        <w:tc>
          <w:tcPr>
            <w:tcW w:w="1842" w:type="dxa"/>
          </w:tcPr>
          <w:p w14:paraId="0156CA36" w14:textId="77777777" w:rsidR="00321809" w:rsidRDefault="00321809" w:rsidP="00321809">
            <w:r w:rsidRPr="00BC292B">
              <w:t>That Username or Password is incorrect.</w:t>
            </w:r>
          </w:p>
          <w:p w14:paraId="7BDA4063" w14:textId="79982359" w:rsidR="00321809" w:rsidRDefault="00321809" w:rsidP="00321809">
            <w:r>
              <w:t>Username:</w:t>
            </w:r>
          </w:p>
        </w:tc>
      </w:tr>
      <w:tr w:rsidR="00321809" w14:paraId="792B2E9F" w14:textId="7EE508AD" w:rsidTr="00583114">
        <w:tc>
          <w:tcPr>
            <w:tcW w:w="1181" w:type="dxa"/>
          </w:tcPr>
          <w:p w14:paraId="4E307B72" w14:textId="77777777" w:rsidR="00321809" w:rsidRDefault="00321809" w:rsidP="00321809">
            <w:r>
              <w:t>10</w:t>
            </w:r>
          </w:p>
        </w:tc>
        <w:tc>
          <w:tcPr>
            <w:tcW w:w="1780" w:type="dxa"/>
          </w:tcPr>
          <w:p w14:paraId="34FC99C2" w14:textId="77777777" w:rsidR="00321809" w:rsidRDefault="00321809" w:rsidP="00321809">
            <w:r>
              <w:t>Choose Function</w:t>
            </w:r>
          </w:p>
        </w:tc>
        <w:tc>
          <w:tcPr>
            <w:tcW w:w="2130" w:type="dxa"/>
          </w:tcPr>
          <w:p w14:paraId="59A37D0B" w14:textId="443DE842" w:rsidR="00321809" w:rsidRDefault="00321809" w:rsidP="00321809">
            <w:r>
              <w:t>Valid Data – 1</w:t>
            </w:r>
          </w:p>
        </w:tc>
        <w:tc>
          <w:tcPr>
            <w:tcW w:w="1878" w:type="dxa"/>
          </w:tcPr>
          <w:p w14:paraId="7000F977" w14:textId="77777777" w:rsidR="00321809" w:rsidRDefault="00321809" w:rsidP="00321809">
            <w:r>
              <w:t>Allows user to access desired function</w:t>
            </w:r>
          </w:p>
        </w:tc>
        <w:tc>
          <w:tcPr>
            <w:tcW w:w="1537" w:type="dxa"/>
          </w:tcPr>
          <w:p w14:paraId="706F4EB3" w14:textId="77777777" w:rsidR="00321809" w:rsidRDefault="00321809" w:rsidP="00321809">
            <w:r>
              <w:t>2</w:t>
            </w:r>
          </w:p>
        </w:tc>
        <w:tc>
          <w:tcPr>
            <w:tcW w:w="1842" w:type="dxa"/>
          </w:tcPr>
          <w:p w14:paraId="338AD8A6" w14:textId="5C911434" w:rsidR="00321809" w:rsidRDefault="00321809" w:rsidP="00321809">
            <w:r>
              <w:t>Allows user to access desired function</w:t>
            </w:r>
          </w:p>
        </w:tc>
      </w:tr>
      <w:tr w:rsidR="00321809" w14:paraId="6F0E2467" w14:textId="70A61F42" w:rsidTr="00583114">
        <w:tc>
          <w:tcPr>
            <w:tcW w:w="1181" w:type="dxa"/>
          </w:tcPr>
          <w:p w14:paraId="08A884DF" w14:textId="77777777" w:rsidR="00321809" w:rsidRDefault="00321809" w:rsidP="00321809">
            <w:r>
              <w:t>11</w:t>
            </w:r>
          </w:p>
        </w:tc>
        <w:tc>
          <w:tcPr>
            <w:tcW w:w="1780" w:type="dxa"/>
          </w:tcPr>
          <w:p w14:paraId="43FE2345" w14:textId="77777777" w:rsidR="00321809" w:rsidRDefault="00321809" w:rsidP="00321809">
            <w:r>
              <w:t>Choose Function</w:t>
            </w:r>
          </w:p>
        </w:tc>
        <w:tc>
          <w:tcPr>
            <w:tcW w:w="2130" w:type="dxa"/>
          </w:tcPr>
          <w:p w14:paraId="079BFA1E" w14:textId="77777777" w:rsidR="00321809" w:rsidRDefault="00321809" w:rsidP="00321809">
            <w:r>
              <w:t>Null Data</w:t>
            </w:r>
          </w:p>
        </w:tc>
        <w:tc>
          <w:tcPr>
            <w:tcW w:w="1878" w:type="dxa"/>
          </w:tcPr>
          <w:p w14:paraId="05D70188" w14:textId="77777777" w:rsidR="00321809" w:rsidRDefault="00321809" w:rsidP="00321809">
            <w:r w:rsidRPr="00BC292B">
              <w:t>Function:</w:t>
            </w:r>
          </w:p>
        </w:tc>
        <w:tc>
          <w:tcPr>
            <w:tcW w:w="1537" w:type="dxa"/>
          </w:tcPr>
          <w:p w14:paraId="24626D77" w14:textId="77777777" w:rsidR="00321809" w:rsidRDefault="00321809" w:rsidP="00321809">
            <w:r>
              <w:t>2</w:t>
            </w:r>
          </w:p>
        </w:tc>
        <w:tc>
          <w:tcPr>
            <w:tcW w:w="1842" w:type="dxa"/>
          </w:tcPr>
          <w:p w14:paraId="300A27B4" w14:textId="44C0F278" w:rsidR="00321809" w:rsidRDefault="00321809" w:rsidP="00321809">
            <w:r w:rsidRPr="00BC292B">
              <w:t>Function:</w:t>
            </w:r>
          </w:p>
        </w:tc>
      </w:tr>
      <w:tr w:rsidR="00321809" w14:paraId="1ACD1739" w14:textId="10A200A1" w:rsidTr="00583114">
        <w:tc>
          <w:tcPr>
            <w:tcW w:w="1181" w:type="dxa"/>
          </w:tcPr>
          <w:p w14:paraId="0C9769C6" w14:textId="77777777" w:rsidR="00321809" w:rsidRDefault="00321809" w:rsidP="00321809">
            <w:r>
              <w:t>12</w:t>
            </w:r>
          </w:p>
        </w:tc>
        <w:tc>
          <w:tcPr>
            <w:tcW w:w="1780" w:type="dxa"/>
          </w:tcPr>
          <w:p w14:paraId="27C18934" w14:textId="77777777" w:rsidR="00321809" w:rsidRDefault="00321809" w:rsidP="00321809">
            <w:r>
              <w:t>Choose Function</w:t>
            </w:r>
          </w:p>
        </w:tc>
        <w:tc>
          <w:tcPr>
            <w:tcW w:w="2130" w:type="dxa"/>
          </w:tcPr>
          <w:p w14:paraId="46B9532D" w14:textId="75FED543" w:rsidR="00321809" w:rsidRDefault="00321809" w:rsidP="00321809">
            <w:r>
              <w:t>Invalid Data – Function1</w:t>
            </w:r>
          </w:p>
        </w:tc>
        <w:tc>
          <w:tcPr>
            <w:tcW w:w="1878" w:type="dxa"/>
          </w:tcPr>
          <w:p w14:paraId="4EB8C388" w14:textId="77777777" w:rsidR="00321809" w:rsidRDefault="00321809" w:rsidP="00321809">
            <w:r w:rsidRPr="00BC292B">
              <w:t>Function:</w:t>
            </w:r>
          </w:p>
        </w:tc>
        <w:tc>
          <w:tcPr>
            <w:tcW w:w="1537" w:type="dxa"/>
          </w:tcPr>
          <w:p w14:paraId="21321E9C" w14:textId="77777777" w:rsidR="00321809" w:rsidRDefault="00321809" w:rsidP="00321809">
            <w:r>
              <w:t>2</w:t>
            </w:r>
          </w:p>
        </w:tc>
        <w:tc>
          <w:tcPr>
            <w:tcW w:w="1842" w:type="dxa"/>
          </w:tcPr>
          <w:p w14:paraId="31FEEAF8" w14:textId="3922CECB" w:rsidR="00321809" w:rsidRDefault="00321809" w:rsidP="00321809">
            <w:r w:rsidRPr="00BC292B">
              <w:t>Function:</w:t>
            </w:r>
          </w:p>
        </w:tc>
      </w:tr>
      <w:tr w:rsidR="00321809" w14:paraId="1E4A71D5" w14:textId="1B88F4B4" w:rsidTr="00583114">
        <w:tc>
          <w:tcPr>
            <w:tcW w:w="1181" w:type="dxa"/>
          </w:tcPr>
          <w:p w14:paraId="4900A34C" w14:textId="77777777" w:rsidR="00321809" w:rsidRDefault="00321809" w:rsidP="00321809">
            <w:r>
              <w:t>13</w:t>
            </w:r>
          </w:p>
        </w:tc>
        <w:tc>
          <w:tcPr>
            <w:tcW w:w="1780" w:type="dxa"/>
          </w:tcPr>
          <w:p w14:paraId="3885804A" w14:textId="77777777" w:rsidR="00321809" w:rsidRDefault="00321809" w:rsidP="00321809">
            <w:r>
              <w:t>Competitor First Name</w:t>
            </w:r>
          </w:p>
        </w:tc>
        <w:tc>
          <w:tcPr>
            <w:tcW w:w="2130" w:type="dxa"/>
          </w:tcPr>
          <w:p w14:paraId="74975D03" w14:textId="2E363A1E" w:rsidR="00321809" w:rsidRDefault="00321809" w:rsidP="00321809">
            <w:r>
              <w:t>Valid Data – James</w:t>
            </w:r>
          </w:p>
        </w:tc>
        <w:tc>
          <w:tcPr>
            <w:tcW w:w="1878" w:type="dxa"/>
          </w:tcPr>
          <w:p w14:paraId="6DD83CE4" w14:textId="77777777" w:rsidR="00321809" w:rsidRDefault="00321809" w:rsidP="00321809">
            <w:r w:rsidRPr="00BC292B">
              <w:t>Please enter their last name:</w:t>
            </w:r>
          </w:p>
        </w:tc>
        <w:tc>
          <w:tcPr>
            <w:tcW w:w="1537" w:type="dxa"/>
          </w:tcPr>
          <w:p w14:paraId="1BA4D9F6" w14:textId="77777777" w:rsidR="00321809" w:rsidRDefault="00321809" w:rsidP="00321809">
            <w:r>
              <w:t>3</w:t>
            </w:r>
          </w:p>
        </w:tc>
        <w:tc>
          <w:tcPr>
            <w:tcW w:w="1842" w:type="dxa"/>
          </w:tcPr>
          <w:p w14:paraId="7020513D" w14:textId="07641C7D" w:rsidR="00321809" w:rsidRDefault="00321809" w:rsidP="00321809">
            <w:r w:rsidRPr="00BC292B">
              <w:t>Please enter their last name:</w:t>
            </w:r>
          </w:p>
        </w:tc>
      </w:tr>
      <w:tr w:rsidR="00321809" w14:paraId="0A06930E" w14:textId="22D985AD" w:rsidTr="00583114">
        <w:tc>
          <w:tcPr>
            <w:tcW w:w="1181" w:type="dxa"/>
          </w:tcPr>
          <w:p w14:paraId="28FDCC73" w14:textId="77777777" w:rsidR="00321809" w:rsidRDefault="00321809" w:rsidP="00321809">
            <w:r>
              <w:t>14</w:t>
            </w:r>
          </w:p>
        </w:tc>
        <w:tc>
          <w:tcPr>
            <w:tcW w:w="1780" w:type="dxa"/>
          </w:tcPr>
          <w:p w14:paraId="2B9929FA" w14:textId="77777777" w:rsidR="00321809" w:rsidRDefault="00321809" w:rsidP="00321809">
            <w:r>
              <w:t>Competitor First Name</w:t>
            </w:r>
          </w:p>
        </w:tc>
        <w:tc>
          <w:tcPr>
            <w:tcW w:w="2130" w:type="dxa"/>
          </w:tcPr>
          <w:p w14:paraId="2DEC1943" w14:textId="77777777" w:rsidR="00321809" w:rsidRDefault="00321809" w:rsidP="00321809">
            <w:r>
              <w:t>Null Data</w:t>
            </w:r>
          </w:p>
        </w:tc>
        <w:tc>
          <w:tcPr>
            <w:tcW w:w="1878" w:type="dxa"/>
          </w:tcPr>
          <w:p w14:paraId="5591F714" w14:textId="77777777" w:rsidR="00321809" w:rsidRDefault="00321809" w:rsidP="00321809">
            <w:r w:rsidRPr="00BC292B">
              <w:t>not a valid entry, please enter a valid entry</w:t>
            </w:r>
            <w:r>
              <w:t xml:space="preserve">. </w:t>
            </w:r>
            <w:r w:rsidRPr="008D3C7B">
              <w:t>To add a customer please enter their fi</w:t>
            </w:r>
            <w:r>
              <w:t>rs</w:t>
            </w:r>
            <w:r w:rsidRPr="008D3C7B">
              <w:t>t name:</w:t>
            </w:r>
          </w:p>
        </w:tc>
        <w:tc>
          <w:tcPr>
            <w:tcW w:w="1537" w:type="dxa"/>
          </w:tcPr>
          <w:p w14:paraId="5BC0AF01" w14:textId="77777777" w:rsidR="00321809" w:rsidRDefault="00321809" w:rsidP="00321809">
            <w:r>
              <w:t>3</w:t>
            </w:r>
          </w:p>
        </w:tc>
        <w:tc>
          <w:tcPr>
            <w:tcW w:w="1842" w:type="dxa"/>
          </w:tcPr>
          <w:p w14:paraId="0DEA02B6" w14:textId="26A5999D" w:rsidR="00321809" w:rsidRDefault="00321809" w:rsidP="00321809">
            <w:r w:rsidRPr="00BC292B">
              <w:t>not a valid entry, please enter a valid entry</w:t>
            </w:r>
            <w:r>
              <w:t xml:space="preserve">. </w:t>
            </w:r>
            <w:r w:rsidRPr="008D3C7B">
              <w:t>To add a customer please enter their fi</w:t>
            </w:r>
            <w:r>
              <w:t>rs</w:t>
            </w:r>
            <w:r w:rsidRPr="008D3C7B">
              <w:t>t name:</w:t>
            </w:r>
          </w:p>
        </w:tc>
      </w:tr>
      <w:tr w:rsidR="00321809" w14:paraId="71EC2803" w14:textId="6576B0D2" w:rsidTr="00583114">
        <w:tc>
          <w:tcPr>
            <w:tcW w:w="1181" w:type="dxa"/>
          </w:tcPr>
          <w:p w14:paraId="394443D2" w14:textId="77777777" w:rsidR="00321809" w:rsidRDefault="00321809" w:rsidP="00321809">
            <w:r>
              <w:lastRenderedPageBreak/>
              <w:t>15</w:t>
            </w:r>
          </w:p>
        </w:tc>
        <w:tc>
          <w:tcPr>
            <w:tcW w:w="1780" w:type="dxa"/>
          </w:tcPr>
          <w:p w14:paraId="0AEAB0ED" w14:textId="77777777" w:rsidR="00321809" w:rsidRDefault="00321809" w:rsidP="00321809">
            <w:r>
              <w:t>Competitor First Name</w:t>
            </w:r>
          </w:p>
        </w:tc>
        <w:tc>
          <w:tcPr>
            <w:tcW w:w="2130" w:type="dxa"/>
          </w:tcPr>
          <w:p w14:paraId="68921B35" w14:textId="37DC7AF2" w:rsidR="00321809" w:rsidRDefault="00321809" w:rsidP="00321809">
            <w:r>
              <w:t>Invalid Data – James123</w:t>
            </w:r>
          </w:p>
        </w:tc>
        <w:tc>
          <w:tcPr>
            <w:tcW w:w="1878" w:type="dxa"/>
          </w:tcPr>
          <w:p w14:paraId="482AB96A" w14:textId="77777777" w:rsidR="00321809" w:rsidRDefault="00321809" w:rsidP="00321809">
            <w:r w:rsidRPr="00BC292B">
              <w:t>not a valid entry, please enter a valid entry</w:t>
            </w:r>
            <w:r>
              <w:t xml:space="preserve">. </w:t>
            </w:r>
            <w:r w:rsidRPr="008D3C7B">
              <w:t>To add a customer please enter their fi</w:t>
            </w:r>
            <w:r>
              <w:t>rs</w:t>
            </w:r>
            <w:r w:rsidRPr="008D3C7B">
              <w:t>t name:</w:t>
            </w:r>
          </w:p>
        </w:tc>
        <w:tc>
          <w:tcPr>
            <w:tcW w:w="1537" w:type="dxa"/>
          </w:tcPr>
          <w:p w14:paraId="2A17E656" w14:textId="77777777" w:rsidR="00321809" w:rsidRDefault="00321809" w:rsidP="00321809">
            <w:r>
              <w:t>3</w:t>
            </w:r>
          </w:p>
        </w:tc>
        <w:tc>
          <w:tcPr>
            <w:tcW w:w="1842" w:type="dxa"/>
          </w:tcPr>
          <w:p w14:paraId="156A44AE" w14:textId="3A02EA56" w:rsidR="00321809" w:rsidRDefault="00321809" w:rsidP="00321809">
            <w:r w:rsidRPr="00BC292B">
              <w:t>not a valid entry, please enter a valid entry</w:t>
            </w:r>
            <w:r>
              <w:t xml:space="preserve">. </w:t>
            </w:r>
            <w:r w:rsidRPr="008D3C7B">
              <w:t>To add a customer please enter their fi</w:t>
            </w:r>
            <w:r>
              <w:t>rs</w:t>
            </w:r>
            <w:r w:rsidRPr="008D3C7B">
              <w:t>t name:</w:t>
            </w:r>
          </w:p>
        </w:tc>
      </w:tr>
      <w:tr w:rsidR="00321809" w14:paraId="1222DF37" w14:textId="28D97944" w:rsidTr="00583114">
        <w:tc>
          <w:tcPr>
            <w:tcW w:w="1181" w:type="dxa"/>
          </w:tcPr>
          <w:p w14:paraId="0BC7F2D4" w14:textId="77777777" w:rsidR="00321809" w:rsidRDefault="00321809" w:rsidP="00321809">
            <w:r>
              <w:t>16</w:t>
            </w:r>
          </w:p>
        </w:tc>
        <w:tc>
          <w:tcPr>
            <w:tcW w:w="1780" w:type="dxa"/>
          </w:tcPr>
          <w:p w14:paraId="10BB6CAF" w14:textId="77777777" w:rsidR="00321809" w:rsidRDefault="00321809" w:rsidP="00321809">
            <w:r>
              <w:t>Competitor Last Name</w:t>
            </w:r>
          </w:p>
        </w:tc>
        <w:tc>
          <w:tcPr>
            <w:tcW w:w="2130" w:type="dxa"/>
          </w:tcPr>
          <w:p w14:paraId="01453BDC" w14:textId="49F1BFE2" w:rsidR="00321809" w:rsidRDefault="00321809" w:rsidP="00321809">
            <w:r>
              <w:t>Valid Data – Ross</w:t>
            </w:r>
          </w:p>
        </w:tc>
        <w:tc>
          <w:tcPr>
            <w:tcW w:w="1878" w:type="dxa"/>
          </w:tcPr>
          <w:p w14:paraId="581628EF" w14:textId="77777777" w:rsidR="00321809" w:rsidRDefault="00321809" w:rsidP="00321809">
            <w:r w:rsidRPr="008D3C7B">
              <w:t>Please enter their postcode:</w:t>
            </w:r>
          </w:p>
        </w:tc>
        <w:tc>
          <w:tcPr>
            <w:tcW w:w="1537" w:type="dxa"/>
          </w:tcPr>
          <w:p w14:paraId="652D33A3" w14:textId="77777777" w:rsidR="00321809" w:rsidRDefault="00321809" w:rsidP="00321809">
            <w:r>
              <w:t>3</w:t>
            </w:r>
          </w:p>
        </w:tc>
        <w:tc>
          <w:tcPr>
            <w:tcW w:w="1842" w:type="dxa"/>
          </w:tcPr>
          <w:p w14:paraId="3A0DE611" w14:textId="1CE4B7F7" w:rsidR="00321809" w:rsidRDefault="00321809" w:rsidP="00321809">
            <w:r w:rsidRPr="008D3C7B">
              <w:t>Please enter their postcode:</w:t>
            </w:r>
          </w:p>
        </w:tc>
      </w:tr>
      <w:tr w:rsidR="00321809" w14:paraId="75C0D4DF" w14:textId="423FF524" w:rsidTr="00583114">
        <w:tc>
          <w:tcPr>
            <w:tcW w:w="1181" w:type="dxa"/>
          </w:tcPr>
          <w:p w14:paraId="5EDA0324" w14:textId="77777777" w:rsidR="00321809" w:rsidRDefault="00321809" w:rsidP="00321809">
            <w:r>
              <w:t>17</w:t>
            </w:r>
          </w:p>
        </w:tc>
        <w:tc>
          <w:tcPr>
            <w:tcW w:w="1780" w:type="dxa"/>
          </w:tcPr>
          <w:p w14:paraId="6CB764D3" w14:textId="77777777" w:rsidR="00321809" w:rsidRDefault="00321809" w:rsidP="00321809">
            <w:r>
              <w:t>Competitor Last Name</w:t>
            </w:r>
          </w:p>
        </w:tc>
        <w:tc>
          <w:tcPr>
            <w:tcW w:w="2130" w:type="dxa"/>
          </w:tcPr>
          <w:p w14:paraId="52A3F04E" w14:textId="77777777" w:rsidR="00321809" w:rsidRDefault="00321809" w:rsidP="00321809">
            <w:r>
              <w:t>Null Data</w:t>
            </w:r>
          </w:p>
        </w:tc>
        <w:tc>
          <w:tcPr>
            <w:tcW w:w="1878" w:type="dxa"/>
          </w:tcPr>
          <w:p w14:paraId="7646D1B3" w14:textId="77777777" w:rsidR="00321809" w:rsidRDefault="00321809" w:rsidP="00321809">
            <w:r w:rsidRPr="00BC292B">
              <w:t>not a valid entry, please enter a valid entry</w:t>
            </w:r>
            <w:r>
              <w:t xml:space="preserve">. </w:t>
            </w:r>
            <w:r w:rsidRPr="008D3C7B">
              <w:t xml:space="preserve">To add a customer please enter their </w:t>
            </w:r>
            <w:r>
              <w:t>last</w:t>
            </w:r>
            <w:r w:rsidRPr="008D3C7B">
              <w:t xml:space="preserve"> name:</w:t>
            </w:r>
          </w:p>
        </w:tc>
        <w:tc>
          <w:tcPr>
            <w:tcW w:w="1537" w:type="dxa"/>
          </w:tcPr>
          <w:p w14:paraId="15E7B96A" w14:textId="77777777" w:rsidR="00321809" w:rsidRDefault="00321809" w:rsidP="00321809">
            <w:r>
              <w:t>3</w:t>
            </w:r>
          </w:p>
        </w:tc>
        <w:tc>
          <w:tcPr>
            <w:tcW w:w="1842" w:type="dxa"/>
          </w:tcPr>
          <w:p w14:paraId="2AAC2D30" w14:textId="0D724697" w:rsidR="00321809" w:rsidRDefault="00321809" w:rsidP="00321809">
            <w:r w:rsidRPr="00BC292B">
              <w:t>not a valid entry, please enter a valid entry</w:t>
            </w:r>
            <w:r>
              <w:t xml:space="preserve">. </w:t>
            </w:r>
            <w:r w:rsidRPr="008D3C7B">
              <w:t xml:space="preserve">To add a customer please enter their </w:t>
            </w:r>
            <w:r>
              <w:t>last</w:t>
            </w:r>
            <w:r w:rsidRPr="008D3C7B">
              <w:t xml:space="preserve"> name:</w:t>
            </w:r>
          </w:p>
        </w:tc>
      </w:tr>
      <w:tr w:rsidR="00321809" w14:paraId="57E55A6A" w14:textId="2A4E4C60" w:rsidTr="00583114">
        <w:tc>
          <w:tcPr>
            <w:tcW w:w="1181" w:type="dxa"/>
          </w:tcPr>
          <w:p w14:paraId="01B36627" w14:textId="77777777" w:rsidR="00321809" w:rsidRDefault="00321809" w:rsidP="00321809">
            <w:r>
              <w:t>18</w:t>
            </w:r>
          </w:p>
        </w:tc>
        <w:tc>
          <w:tcPr>
            <w:tcW w:w="1780" w:type="dxa"/>
          </w:tcPr>
          <w:p w14:paraId="5A629273" w14:textId="77777777" w:rsidR="00321809" w:rsidRDefault="00321809" w:rsidP="00321809">
            <w:r>
              <w:t>Competitor Last Name</w:t>
            </w:r>
          </w:p>
        </w:tc>
        <w:tc>
          <w:tcPr>
            <w:tcW w:w="2130" w:type="dxa"/>
          </w:tcPr>
          <w:p w14:paraId="12992D09" w14:textId="77777777" w:rsidR="00321809" w:rsidRDefault="00321809" w:rsidP="00321809">
            <w:r>
              <w:t>Erroneous Data – Ross123</w:t>
            </w:r>
          </w:p>
        </w:tc>
        <w:tc>
          <w:tcPr>
            <w:tcW w:w="1878" w:type="dxa"/>
          </w:tcPr>
          <w:p w14:paraId="196161ED" w14:textId="77777777" w:rsidR="00321809" w:rsidRDefault="00321809" w:rsidP="00321809">
            <w:r w:rsidRPr="00BC292B">
              <w:t>not a valid entry, please enter a valid entry</w:t>
            </w:r>
            <w:r>
              <w:t xml:space="preserve">. </w:t>
            </w:r>
            <w:r w:rsidRPr="008D3C7B">
              <w:t xml:space="preserve">To add a customer please enter their </w:t>
            </w:r>
            <w:r>
              <w:t xml:space="preserve">last </w:t>
            </w:r>
            <w:r w:rsidRPr="008D3C7B">
              <w:t>name:</w:t>
            </w:r>
          </w:p>
        </w:tc>
        <w:tc>
          <w:tcPr>
            <w:tcW w:w="1537" w:type="dxa"/>
          </w:tcPr>
          <w:p w14:paraId="47F688A7" w14:textId="77777777" w:rsidR="00321809" w:rsidRDefault="00321809" w:rsidP="00321809">
            <w:r>
              <w:t>3</w:t>
            </w:r>
          </w:p>
        </w:tc>
        <w:tc>
          <w:tcPr>
            <w:tcW w:w="1842" w:type="dxa"/>
          </w:tcPr>
          <w:p w14:paraId="18D4D2B9" w14:textId="740AC9BF" w:rsidR="00321809" w:rsidRDefault="00321809" w:rsidP="00321809">
            <w:r w:rsidRPr="00BC292B">
              <w:t>not a valid entry, please enter a valid entry</w:t>
            </w:r>
            <w:r>
              <w:t xml:space="preserve">. </w:t>
            </w:r>
            <w:r w:rsidRPr="008D3C7B">
              <w:t xml:space="preserve">To add a customer please enter their </w:t>
            </w:r>
            <w:r>
              <w:t xml:space="preserve">last </w:t>
            </w:r>
            <w:r w:rsidRPr="008D3C7B">
              <w:t>name:</w:t>
            </w:r>
          </w:p>
        </w:tc>
      </w:tr>
      <w:tr w:rsidR="00321809" w14:paraId="380A21DB" w14:textId="37A4C080" w:rsidTr="00583114">
        <w:tc>
          <w:tcPr>
            <w:tcW w:w="1181" w:type="dxa"/>
          </w:tcPr>
          <w:p w14:paraId="14CA75FE" w14:textId="77777777" w:rsidR="00321809" w:rsidRDefault="00321809" w:rsidP="00321809">
            <w:r>
              <w:t>19</w:t>
            </w:r>
          </w:p>
        </w:tc>
        <w:tc>
          <w:tcPr>
            <w:tcW w:w="1780" w:type="dxa"/>
          </w:tcPr>
          <w:p w14:paraId="361D50D0" w14:textId="77777777" w:rsidR="00321809" w:rsidRDefault="00321809" w:rsidP="00321809">
            <w:r>
              <w:t>Competitor Postcode</w:t>
            </w:r>
          </w:p>
        </w:tc>
        <w:tc>
          <w:tcPr>
            <w:tcW w:w="2130" w:type="dxa"/>
          </w:tcPr>
          <w:p w14:paraId="1DB2169A" w14:textId="77777777" w:rsidR="00321809" w:rsidRDefault="00321809" w:rsidP="00321809">
            <w:r>
              <w:t>Accepted Data – BT422DX</w:t>
            </w:r>
          </w:p>
        </w:tc>
        <w:tc>
          <w:tcPr>
            <w:tcW w:w="1878" w:type="dxa"/>
          </w:tcPr>
          <w:p w14:paraId="5419E005" w14:textId="77777777" w:rsidR="00321809" w:rsidRDefault="00321809" w:rsidP="00321809">
            <w:r w:rsidRPr="008012A0">
              <w:t>Please enter their Gender - M/F:</w:t>
            </w:r>
          </w:p>
        </w:tc>
        <w:tc>
          <w:tcPr>
            <w:tcW w:w="1537" w:type="dxa"/>
          </w:tcPr>
          <w:p w14:paraId="7FB403FE" w14:textId="77777777" w:rsidR="00321809" w:rsidRDefault="00321809" w:rsidP="00321809">
            <w:r>
              <w:t>3</w:t>
            </w:r>
          </w:p>
        </w:tc>
        <w:tc>
          <w:tcPr>
            <w:tcW w:w="1842" w:type="dxa"/>
          </w:tcPr>
          <w:p w14:paraId="4679B84E" w14:textId="5CEA9BBF" w:rsidR="00321809" w:rsidRDefault="00321809" w:rsidP="00321809">
            <w:r w:rsidRPr="008012A0">
              <w:t>Please enter their Gender - M/F:</w:t>
            </w:r>
          </w:p>
        </w:tc>
      </w:tr>
      <w:tr w:rsidR="00321809" w14:paraId="16CA57FC" w14:textId="46A05EF4" w:rsidTr="00583114">
        <w:tc>
          <w:tcPr>
            <w:tcW w:w="1181" w:type="dxa"/>
          </w:tcPr>
          <w:p w14:paraId="77C1AEB0" w14:textId="77777777" w:rsidR="00321809" w:rsidRDefault="00321809" w:rsidP="00321809">
            <w:r>
              <w:t>20</w:t>
            </w:r>
          </w:p>
        </w:tc>
        <w:tc>
          <w:tcPr>
            <w:tcW w:w="1780" w:type="dxa"/>
          </w:tcPr>
          <w:p w14:paraId="5C5797DD" w14:textId="77777777" w:rsidR="00321809" w:rsidRDefault="00321809" w:rsidP="00321809">
            <w:r>
              <w:t>Competitor Postcode</w:t>
            </w:r>
          </w:p>
        </w:tc>
        <w:tc>
          <w:tcPr>
            <w:tcW w:w="2130" w:type="dxa"/>
          </w:tcPr>
          <w:p w14:paraId="2769D1ED" w14:textId="77777777" w:rsidR="00321809" w:rsidRDefault="00321809" w:rsidP="00321809">
            <w:r>
              <w:t>Null Data</w:t>
            </w:r>
          </w:p>
        </w:tc>
        <w:tc>
          <w:tcPr>
            <w:tcW w:w="1878" w:type="dxa"/>
          </w:tcPr>
          <w:p w14:paraId="21A7465E" w14:textId="77777777" w:rsidR="00321809" w:rsidRDefault="00321809" w:rsidP="00321809">
            <w:r w:rsidRPr="00BC292B">
              <w:t>not a valid entry, please enter a valid entry</w:t>
            </w:r>
            <w:r>
              <w:t xml:space="preserve">. </w:t>
            </w:r>
            <w:r w:rsidRPr="008D3C7B">
              <w:t xml:space="preserve">To add a customer please enter their </w:t>
            </w:r>
            <w:r>
              <w:t>postcode</w:t>
            </w:r>
            <w:r w:rsidRPr="008D3C7B">
              <w:t>:</w:t>
            </w:r>
          </w:p>
        </w:tc>
        <w:tc>
          <w:tcPr>
            <w:tcW w:w="1537" w:type="dxa"/>
          </w:tcPr>
          <w:p w14:paraId="294352C0" w14:textId="77777777" w:rsidR="00321809" w:rsidRDefault="00321809" w:rsidP="00321809">
            <w:r>
              <w:t>3</w:t>
            </w:r>
          </w:p>
        </w:tc>
        <w:tc>
          <w:tcPr>
            <w:tcW w:w="1842" w:type="dxa"/>
          </w:tcPr>
          <w:p w14:paraId="11678F95" w14:textId="2F65D5DD" w:rsidR="00321809" w:rsidRDefault="00321809" w:rsidP="00321809">
            <w:r w:rsidRPr="00BC292B">
              <w:t>not a valid entry, please enter a valid entry</w:t>
            </w:r>
            <w:r>
              <w:t xml:space="preserve">. </w:t>
            </w:r>
            <w:r w:rsidRPr="008D3C7B">
              <w:t xml:space="preserve">To add a customer please enter their </w:t>
            </w:r>
            <w:r>
              <w:t>postcode</w:t>
            </w:r>
            <w:r w:rsidRPr="008D3C7B">
              <w:t>:</w:t>
            </w:r>
          </w:p>
        </w:tc>
      </w:tr>
      <w:tr w:rsidR="00321809" w14:paraId="156703D8" w14:textId="4CFC11E8" w:rsidTr="00583114">
        <w:tc>
          <w:tcPr>
            <w:tcW w:w="1181" w:type="dxa"/>
          </w:tcPr>
          <w:p w14:paraId="6B9E15EB" w14:textId="77777777" w:rsidR="00321809" w:rsidRDefault="00321809" w:rsidP="00321809">
            <w:r>
              <w:t>21</w:t>
            </w:r>
          </w:p>
        </w:tc>
        <w:tc>
          <w:tcPr>
            <w:tcW w:w="1780" w:type="dxa"/>
          </w:tcPr>
          <w:p w14:paraId="2ABBBB21" w14:textId="77777777" w:rsidR="00321809" w:rsidRDefault="00321809" w:rsidP="00321809">
            <w:r>
              <w:t>Competitor Postcode</w:t>
            </w:r>
          </w:p>
        </w:tc>
        <w:tc>
          <w:tcPr>
            <w:tcW w:w="2130" w:type="dxa"/>
          </w:tcPr>
          <w:p w14:paraId="7F06A40C" w14:textId="4D9280B9" w:rsidR="00321809" w:rsidRDefault="00321809" w:rsidP="00321809">
            <w:r>
              <w:t>Invalid Data – B2422R1</w:t>
            </w:r>
          </w:p>
        </w:tc>
        <w:tc>
          <w:tcPr>
            <w:tcW w:w="1878" w:type="dxa"/>
          </w:tcPr>
          <w:p w14:paraId="3CD05001" w14:textId="77777777" w:rsidR="00321809" w:rsidRDefault="00321809" w:rsidP="00321809">
            <w:r w:rsidRPr="00BC292B">
              <w:t>not a valid entry, please enter a valid entry</w:t>
            </w:r>
            <w:r>
              <w:t xml:space="preserve">. </w:t>
            </w:r>
            <w:r w:rsidRPr="008D3C7B">
              <w:t xml:space="preserve">To add a customer please enter their </w:t>
            </w:r>
            <w:r>
              <w:t>postcode</w:t>
            </w:r>
            <w:r w:rsidRPr="008D3C7B">
              <w:t>:</w:t>
            </w:r>
          </w:p>
        </w:tc>
        <w:tc>
          <w:tcPr>
            <w:tcW w:w="1537" w:type="dxa"/>
          </w:tcPr>
          <w:p w14:paraId="1E9A02B8" w14:textId="77777777" w:rsidR="00321809" w:rsidRDefault="00321809" w:rsidP="00321809">
            <w:r>
              <w:t>3</w:t>
            </w:r>
          </w:p>
        </w:tc>
        <w:tc>
          <w:tcPr>
            <w:tcW w:w="1842" w:type="dxa"/>
          </w:tcPr>
          <w:p w14:paraId="7D47D5C2" w14:textId="70CA5334" w:rsidR="00321809" w:rsidRDefault="00321809" w:rsidP="00321809">
            <w:r w:rsidRPr="00BC292B">
              <w:t>not a valid entry, please enter a valid entry</w:t>
            </w:r>
            <w:r>
              <w:t xml:space="preserve">. </w:t>
            </w:r>
            <w:r w:rsidRPr="008D3C7B">
              <w:t xml:space="preserve">To add a customer please enter their </w:t>
            </w:r>
            <w:r>
              <w:t>postcode</w:t>
            </w:r>
            <w:r w:rsidRPr="008D3C7B">
              <w:t>:</w:t>
            </w:r>
          </w:p>
        </w:tc>
      </w:tr>
      <w:tr w:rsidR="00321809" w14:paraId="0E93B742" w14:textId="47E06392" w:rsidTr="00583114">
        <w:tc>
          <w:tcPr>
            <w:tcW w:w="1181" w:type="dxa"/>
          </w:tcPr>
          <w:p w14:paraId="2C0B3562" w14:textId="77777777" w:rsidR="00321809" w:rsidRDefault="00321809" w:rsidP="00321809">
            <w:r>
              <w:t>22</w:t>
            </w:r>
          </w:p>
        </w:tc>
        <w:tc>
          <w:tcPr>
            <w:tcW w:w="1780" w:type="dxa"/>
          </w:tcPr>
          <w:p w14:paraId="450BC81E" w14:textId="77777777" w:rsidR="00321809" w:rsidRDefault="00321809" w:rsidP="00321809">
            <w:r>
              <w:t>Competitor Gender</w:t>
            </w:r>
          </w:p>
        </w:tc>
        <w:tc>
          <w:tcPr>
            <w:tcW w:w="2130" w:type="dxa"/>
          </w:tcPr>
          <w:p w14:paraId="700906BB" w14:textId="055D8C98" w:rsidR="00321809" w:rsidRDefault="00321809" w:rsidP="00321809">
            <w:r>
              <w:t>Valid Data – M</w:t>
            </w:r>
          </w:p>
        </w:tc>
        <w:tc>
          <w:tcPr>
            <w:tcW w:w="1878" w:type="dxa"/>
          </w:tcPr>
          <w:p w14:paraId="255419FD" w14:textId="77777777" w:rsidR="00321809" w:rsidRDefault="00321809" w:rsidP="00321809">
            <w:r w:rsidRPr="008012A0">
              <w:t>Please enter in their phone number:</w:t>
            </w:r>
          </w:p>
        </w:tc>
        <w:tc>
          <w:tcPr>
            <w:tcW w:w="1537" w:type="dxa"/>
          </w:tcPr>
          <w:p w14:paraId="2675C1AC" w14:textId="77777777" w:rsidR="00321809" w:rsidRDefault="00321809" w:rsidP="00321809">
            <w:r>
              <w:t>3</w:t>
            </w:r>
          </w:p>
        </w:tc>
        <w:tc>
          <w:tcPr>
            <w:tcW w:w="1842" w:type="dxa"/>
          </w:tcPr>
          <w:p w14:paraId="0658A7B1" w14:textId="1CE6DC84" w:rsidR="00321809" w:rsidRDefault="00321809" w:rsidP="00321809">
            <w:r w:rsidRPr="008012A0">
              <w:t>Please enter in their phone number:</w:t>
            </w:r>
          </w:p>
        </w:tc>
      </w:tr>
      <w:tr w:rsidR="00321809" w14:paraId="30A7E8A8" w14:textId="1225E800" w:rsidTr="00583114">
        <w:tc>
          <w:tcPr>
            <w:tcW w:w="1181" w:type="dxa"/>
          </w:tcPr>
          <w:p w14:paraId="53EA154C" w14:textId="77777777" w:rsidR="00321809" w:rsidRDefault="00321809" w:rsidP="00321809">
            <w:r>
              <w:t>23</w:t>
            </w:r>
          </w:p>
        </w:tc>
        <w:tc>
          <w:tcPr>
            <w:tcW w:w="1780" w:type="dxa"/>
          </w:tcPr>
          <w:p w14:paraId="563FF8E6" w14:textId="77777777" w:rsidR="00321809" w:rsidRDefault="00321809" w:rsidP="00321809">
            <w:r>
              <w:t>Competitor Gender</w:t>
            </w:r>
          </w:p>
        </w:tc>
        <w:tc>
          <w:tcPr>
            <w:tcW w:w="2130" w:type="dxa"/>
          </w:tcPr>
          <w:p w14:paraId="6F3C65CB" w14:textId="77777777" w:rsidR="00321809" w:rsidRDefault="00321809" w:rsidP="00321809">
            <w:r>
              <w:t>Null Data</w:t>
            </w:r>
          </w:p>
        </w:tc>
        <w:tc>
          <w:tcPr>
            <w:tcW w:w="1878" w:type="dxa"/>
          </w:tcPr>
          <w:p w14:paraId="7B1A1F91" w14:textId="77777777" w:rsidR="00321809" w:rsidRDefault="00321809" w:rsidP="00321809">
            <w:r w:rsidRPr="00BC292B">
              <w:t>not a valid entry, please enter a valid entry</w:t>
            </w:r>
            <w:r>
              <w:t xml:space="preserve">. </w:t>
            </w:r>
            <w:r w:rsidRPr="008D3C7B">
              <w:t xml:space="preserve">To add a customer please enter their </w:t>
            </w:r>
            <w:r>
              <w:t>gender</w:t>
            </w:r>
            <w:r w:rsidRPr="008D3C7B">
              <w:t>:</w:t>
            </w:r>
          </w:p>
        </w:tc>
        <w:tc>
          <w:tcPr>
            <w:tcW w:w="1537" w:type="dxa"/>
          </w:tcPr>
          <w:p w14:paraId="343A0393" w14:textId="77777777" w:rsidR="00321809" w:rsidRDefault="00321809" w:rsidP="00321809">
            <w:r>
              <w:t>3</w:t>
            </w:r>
          </w:p>
        </w:tc>
        <w:tc>
          <w:tcPr>
            <w:tcW w:w="1842" w:type="dxa"/>
          </w:tcPr>
          <w:p w14:paraId="53421267" w14:textId="5FA679B6" w:rsidR="00321809" w:rsidRDefault="00321809" w:rsidP="00321809">
            <w:r w:rsidRPr="00BC292B">
              <w:t>not a valid entry, please enter a valid entry</w:t>
            </w:r>
            <w:r>
              <w:t xml:space="preserve">. </w:t>
            </w:r>
            <w:r w:rsidRPr="008D3C7B">
              <w:t xml:space="preserve">To add a customer please enter their </w:t>
            </w:r>
            <w:r>
              <w:t>gender</w:t>
            </w:r>
            <w:r w:rsidRPr="008D3C7B">
              <w:t>:</w:t>
            </w:r>
          </w:p>
        </w:tc>
      </w:tr>
      <w:tr w:rsidR="00321809" w14:paraId="4546862D" w14:textId="28C8E16C" w:rsidTr="00583114">
        <w:tc>
          <w:tcPr>
            <w:tcW w:w="1181" w:type="dxa"/>
          </w:tcPr>
          <w:p w14:paraId="34954F19" w14:textId="77777777" w:rsidR="00321809" w:rsidRDefault="00321809" w:rsidP="00321809">
            <w:r>
              <w:t>24</w:t>
            </w:r>
          </w:p>
        </w:tc>
        <w:tc>
          <w:tcPr>
            <w:tcW w:w="1780" w:type="dxa"/>
          </w:tcPr>
          <w:p w14:paraId="5F08324B" w14:textId="77777777" w:rsidR="00321809" w:rsidRDefault="00321809" w:rsidP="00321809">
            <w:r>
              <w:t>Competitor Gender</w:t>
            </w:r>
          </w:p>
        </w:tc>
        <w:tc>
          <w:tcPr>
            <w:tcW w:w="2130" w:type="dxa"/>
          </w:tcPr>
          <w:p w14:paraId="587E5AA2" w14:textId="1CA83596" w:rsidR="00321809" w:rsidRDefault="00321809" w:rsidP="00321809">
            <w:r>
              <w:t>Invalid Data – X</w:t>
            </w:r>
          </w:p>
        </w:tc>
        <w:tc>
          <w:tcPr>
            <w:tcW w:w="1878" w:type="dxa"/>
          </w:tcPr>
          <w:p w14:paraId="0267EE91" w14:textId="77777777" w:rsidR="00321809" w:rsidRDefault="00321809" w:rsidP="00321809">
            <w:r w:rsidRPr="00BC292B">
              <w:t>not a valid entry, please enter a valid entry</w:t>
            </w:r>
            <w:r>
              <w:t xml:space="preserve">. </w:t>
            </w:r>
            <w:r w:rsidRPr="008D3C7B">
              <w:t xml:space="preserve">To add a customer please enter their </w:t>
            </w:r>
            <w:r>
              <w:t>gender</w:t>
            </w:r>
            <w:r w:rsidRPr="008D3C7B">
              <w:t>:</w:t>
            </w:r>
          </w:p>
        </w:tc>
        <w:tc>
          <w:tcPr>
            <w:tcW w:w="1537" w:type="dxa"/>
          </w:tcPr>
          <w:p w14:paraId="6837F1DC" w14:textId="77777777" w:rsidR="00321809" w:rsidRDefault="00321809" w:rsidP="00321809">
            <w:r>
              <w:t>3</w:t>
            </w:r>
          </w:p>
        </w:tc>
        <w:tc>
          <w:tcPr>
            <w:tcW w:w="1842" w:type="dxa"/>
          </w:tcPr>
          <w:p w14:paraId="3D7CA435" w14:textId="10981915" w:rsidR="00321809" w:rsidRDefault="00321809" w:rsidP="00321809">
            <w:r w:rsidRPr="00BC292B">
              <w:t>not a valid entry, please enter a valid entry</w:t>
            </w:r>
            <w:r>
              <w:t xml:space="preserve">. </w:t>
            </w:r>
            <w:r w:rsidRPr="008D3C7B">
              <w:t xml:space="preserve">To add a customer please enter their </w:t>
            </w:r>
            <w:r>
              <w:t>gender</w:t>
            </w:r>
            <w:r w:rsidRPr="008D3C7B">
              <w:t>:</w:t>
            </w:r>
          </w:p>
        </w:tc>
      </w:tr>
      <w:tr w:rsidR="00321809" w14:paraId="7344C6CF" w14:textId="71B45307" w:rsidTr="00583114">
        <w:tc>
          <w:tcPr>
            <w:tcW w:w="1181" w:type="dxa"/>
          </w:tcPr>
          <w:p w14:paraId="3D96437D" w14:textId="77777777" w:rsidR="00321809" w:rsidRDefault="00321809" w:rsidP="00321809">
            <w:r>
              <w:t>25</w:t>
            </w:r>
          </w:p>
        </w:tc>
        <w:tc>
          <w:tcPr>
            <w:tcW w:w="1780" w:type="dxa"/>
          </w:tcPr>
          <w:p w14:paraId="48A7F5C4" w14:textId="77777777" w:rsidR="00321809" w:rsidRDefault="00321809" w:rsidP="00321809">
            <w:r>
              <w:t>Competitor phone number</w:t>
            </w:r>
          </w:p>
        </w:tc>
        <w:tc>
          <w:tcPr>
            <w:tcW w:w="2130" w:type="dxa"/>
          </w:tcPr>
          <w:p w14:paraId="6E8C347F" w14:textId="39664748" w:rsidR="00321809" w:rsidRDefault="00321809" w:rsidP="00321809">
            <w:r>
              <w:t>Valid Data – 07946119013</w:t>
            </w:r>
          </w:p>
        </w:tc>
        <w:tc>
          <w:tcPr>
            <w:tcW w:w="1878" w:type="dxa"/>
          </w:tcPr>
          <w:p w14:paraId="13C6D33E" w14:textId="77777777" w:rsidR="00321809" w:rsidRDefault="00321809" w:rsidP="00321809">
            <w:r w:rsidRPr="008012A0">
              <w:t>Please enter their email address:</w:t>
            </w:r>
          </w:p>
        </w:tc>
        <w:tc>
          <w:tcPr>
            <w:tcW w:w="1537" w:type="dxa"/>
          </w:tcPr>
          <w:p w14:paraId="4DA2A29A" w14:textId="77777777" w:rsidR="00321809" w:rsidRDefault="00321809" w:rsidP="00321809">
            <w:r>
              <w:t>3</w:t>
            </w:r>
          </w:p>
        </w:tc>
        <w:tc>
          <w:tcPr>
            <w:tcW w:w="1842" w:type="dxa"/>
          </w:tcPr>
          <w:p w14:paraId="2DE22237" w14:textId="3606E590" w:rsidR="00321809" w:rsidRDefault="00321809" w:rsidP="00321809">
            <w:r w:rsidRPr="008012A0">
              <w:t>Please enter their email address:</w:t>
            </w:r>
          </w:p>
        </w:tc>
      </w:tr>
      <w:tr w:rsidR="00321809" w14:paraId="0F95BC74" w14:textId="57475665" w:rsidTr="00583114">
        <w:tc>
          <w:tcPr>
            <w:tcW w:w="1181" w:type="dxa"/>
          </w:tcPr>
          <w:p w14:paraId="308BDD60" w14:textId="77777777" w:rsidR="00321809" w:rsidRDefault="00321809" w:rsidP="00321809">
            <w:r>
              <w:lastRenderedPageBreak/>
              <w:t>26</w:t>
            </w:r>
          </w:p>
        </w:tc>
        <w:tc>
          <w:tcPr>
            <w:tcW w:w="1780" w:type="dxa"/>
          </w:tcPr>
          <w:p w14:paraId="00B86E31" w14:textId="77777777" w:rsidR="00321809" w:rsidRDefault="00321809" w:rsidP="00321809">
            <w:r>
              <w:t>Competitor phone number</w:t>
            </w:r>
          </w:p>
        </w:tc>
        <w:tc>
          <w:tcPr>
            <w:tcW w:w="2130" w:type="dxa"/>
          </w:tcPr>
          <w:p w14:paraId="3E67F7C3" w14:textId="77777777" w:rsidR="00321809" w:rsidRDefault="00321809" w:rsidP="00321809">
            <w:r>
              <w:t>Null Data</w:t>
            </w:r>
          </w:p>
        </w:tc>
        <w:tc>
          <w:tcPr>
            <w:tcW w:w="1878" w:type="dxa"/>
          </w:tcPr>
          <w:p w14:paraId="3598C2E4" w14:textId="77777777" w:rsidR="00321809" w:rsidRDefault="00321809" w:rsidP="00321809">
            <w:r w:rsidRPr="00BC292B">
              <w:t>not a valid entry, please enter a valid entry</w:t>
            </w:r>
            <w:r>
              <w:t xml:space="preserve">. </w:t>
            </w:r>
            <w:r w:rsidRPr="008D3C7B">
              <w:t>To add a customer please enter their</w:t>
            </w:r>
            <w:r>
              <w:t xml:space="preserve"> phone number:</w:t>
            </w:r>
          </w:p>
        </w:tc>
        <w:tc>
          <w:tcPr>
            <w:tcW w:w="1537" w:type="dxa"/>
          </w:tcPr>
          <w:p w14:paraId="40797BF8" w14:textId="77777777" w:rsidR="00321809" w:rsidRDefault="00321809" w:rsidP="00321809">
            <w:r>
              <w:t>3</w:t>
            </w:r>
          </w:p>
        </w:tc>
        <w:tc>
          <w:tcPr>
            <w:tcW w:w="1842" w:type="dxa"/>
          </w:tcPr>
          <w:p w14:paraId="66CA464B" w14:textId="41A1A239" w:rsidR="00321809" w:rsidRDefault="00321809" w:rsidP="00321809">
            <w:r w:rsidRPr="00BC292B">
              <w:t>not a valid entry, please enter a valid entry</w:t>
            </w:r>
            <w:r>
              <w:t xml:space="preserve">. </w:t>
            </w:r>
            <w:r w:rsidRPr="008D3C7B">
              <w:t>To add a customer please enter their</w:t>
            </w:r>
            <w:r>
              <w:t xml:space="preserve"> phone number:</w:t>
            </w:r>
          </w:p>
        </w:tc>
      </w:tr>
      <w:tr w:rsidR="00321809" w14:paraId="3A906F18" w14:textId="78F790C5" w:rsidTr="00583114">
        <w:tc>
          <w:tcPr>
            <w:tcW w:w="1181" w:type="dxa"/>
          </w:tcPr>
          <w:p w14:paraId="7E6B5C11" w14:textId="77777777" w:rsidR="00321809" w:rsidRDefault="00321809" w:rsidP="00321809">
            <w:r>
              <w:t>27</w:t>
            </w:r>
          </w:p>
        </w:tc>
        <w:tc>
          <w:tcPr>
            <w:tcW w:w="1780" w:type="dxa"/>
          </w:tcPr>
          <w:p w14:paraId="77B805A3" w14:textId="77777777" w:rsidR="00321809" w:rsidRDefault="00321809" w:rsidP="00321809">
            <w:r>
              <w:t>Competitor phone number</w:t>
            </w:r>
          </w:p>
        </w:tc>
        <w:tc>
          <w:tcPr>
            <w:tcW w:w="2130" w:type="dxa"/>
          </w:tcPr>
          <w:p w14:paraId="69BD3C04" w14:textId="2A7C04AF" w:rsidR="00321809" w:rsidRDefault="00321809" w:rsidP="00321809">
            <w:r>
              <w:t>Invalid Data – 0111233</w:t>
            </w:r>
          </w:p>
        </w:tc>
        <w:tc>
          <w:tcPr>
            <w:tcW w:w="1878" w:type="dxa"/>
          </w:tcPr>
          <w:p w14:paraId="1BB464C2" w14:textId="77777777" w:rsidR="00321809" w:rsidRDefault="00321809" w:rsidP="00321809">
            <w:r w:rsidRPr="00BC292B">
              <w:t>not a valid entry, please enter a valid entry</w:t>
            </w:r>
            <w:r>
              <w:t xml:space="preserve">. </w:t>
            </w:r>
            <w:r w:rsidRPr="008D3C7B">
              <w:t xml:space="preserve">To add a customer please enter their </w:t>
            </w:r>
            <w:r>
              <w:t>phone number:</w:t>
            </w:r>
          </w:p>
        </w:tc>
        <w:tc>
          <w:tcPr>
            <w:tcW w:w="1537" w:type="dxa"/>
          </w:tcPr>
          <w:p w14:paraId="728A3141" w14:textId="77777777" w:rsidR="00321809" w:rsidRDefault="00321809" w:rsidP="00321809">
            <w:r>
              <w:t>3</w:t>
            </w:r>
          </w:p>
        </w:tc>
        <w:tc>
          <w:tcPr>
            <w:tcW w:w="1842" w:type="dxa"/>
          </w:tcPr>
          <w:p w14:paraId="4C79DA7D" w14:textId="70D94789" w:rsidR="00321809" w:rsidRDefault="00321809" w:rsidP="00321809">
            <w:r w:rsidRPr="00BC292B">
              <w:t>not a valid entry, please enter a valid entry</w:t>
            </w:r>
            <w:r>
              <w:t xml:space="preserve">. </w:t>
            </w:r>
            <w:r w:rsidRPr="008D3C7B">
              <w:t xml:space="preserve">To add a customer please enter their </w:t>
            </w:r>
            <w:r>
              <w:t>phone number:</w:t>
            </w:r>
          </w:p>
        </w:tc>
      </w:tr>
      <w:tr w:rsidR="00321809" w14:paraId="228EE229" w14:textId="79BFD03D" w:rsidTr="00583114">
        <w:tc>
          <w:tcPr>
            <w:tcW w:w="1181" w:type="dxa"/>
          </w:tcPr>
          <w:p w14:paraId="5202B586" w14:textId="77777777" w:rsidR="00321809" w:rsidRDefault="00321809" w:rsidP="00321809">
            <w:r>
              <w:t>28</w:t>
            </w:r>
          </w:p>
        </w:tc>
        <w:tc>
          <w:tcPr>
            <w:tcW w:w="1780" w:type="dxa"/>
          </w:tcPr>
          <w:p w14:paraId="4CFAAC4C" w14:textId="77777777" w:rsidR="00321809" w:rsidRDefault="00321809" w:rsidP="00321809">
            <w:r>
              <w:t>Competitor email</w:t>
            </w:r>
          </w:p>
        </w:tc>
        <w:tc>
          <w:tcPr>
            <w:tcW w:w="2130" w:type="dxa"/>
          </w:tcPr>
          <w:p w14:paraId="47B0B88D" w14:textId="7107E2C3" w:rsidR="00321809" w:rsidRDefault="00321809" w:rsidP="00321809">
            <w:r>
              <w:t>Valid Data – jrross@hotmail.co.uk</w:t>
            </w:r>
          </w:p>
        </w:tc>
        <w:tc>
          <w:tcPr>
            <w:tcW w:w="1878" w:type="dxa"/>
          </w:tcPr>
          <w:p w14:paraId="61A4C400" w14:textId="77777777" w:rsidR="00321809" w:rsidRDefault="00321809" w:rsidP="00321809">
            <w:r w:rsidRPr="00F84B66">
              <w:t>This is the customer you are trying to add:</w:t>
            </w:r>
          </w:p>
          <w:p w14:paraId="0900187C" w14:textId="77777777" w:rsidR="00321809" w:rsidRDefault="00321809" w:rsidP="00321809">
            <w:r w:rsidRPr="00F84B66">
              <w:t>Is this correct?</w:t>
            </w:r>
          </w:p>
        </w:tc>
        <w:tc>
          <w:tcPr>
            <w:tcW w:w="1537" w:type="dxa"/>
          </w:tcPr>
          <w:p w14:paraId="63B7F069" w14:textId="77777777" w:rsidR="00321809" w:rsidRDefault="00321809" w:rsidP="00321809">
            <w:r>
              <w:t>3</w:t>
            </w:r>
          </w:p>
        </w:tc>
        <w:tc>
          <w:tcPr>
            <w:tcW w:w="1842" w:type="dxa"/>
          </w:tcPr>
          <w:p w14:paraId="5A9A4303" w14:textId="77777777" w:rsidR="00321809" w:rsidRDefault="00321809" w:rsidP="00321809">
            <w:r w:rsidRPr="00F84B66">
              <w:t>This is the customer you are trying to add:</w:t>
            </w:r>
          </w:p>
          <w:p w14:paraId="4EA4A467" w14:textId="6B09A7D3" w:rsidR="00321809" w:rsidRDefault="00321809" w:rsidP="00321809">
            <w:r w:rsidRPr="00F84B66">
              <w:t>Is this correct?</w:t>
            </w:r>
          </w:p>
        </w:tc>
      </w:tr>
      <w:tr w:rsidR="00321809" w14:paraId="7F0757ED" w14:textId="1D43E128" w:rsidTr="00583114">
        <w:tc>
          <w:tcPr>
            <w:tcW w:w="1181" w:type="dxa"/>
          </w:tcPr>
          <w:p w14:paraId="5E86F597" w14:textId="77777777" w:rsidR="00321809" w:rsidRDefault="00321809" w:rsidP="00321809">
            <w:r>
              <w:t>29</w:t>
            </w:r>
          </w:p>
        </w:tc>
        <w:tc>
          <w:tcPr>
            <w:tcW w:w="1780" w:type="dxa"/>
          </w:tcPr>
          <w:p w14:paraId="7A88929F" w14:textId="77777777" w:rsidR="00321809" w:rsidRDefault="00321809" w:rsidP="00321809">
            <w:r>
              <w:t>Competitor email</w:t>
            </w:r>
          </w:p>
        </w:tc>
        <w:tc>
          <w:tcPr>
            <w:tcW w:w="2130" w:type="dxa"/>
          </w:tcPr>
          <w:p w14:paraId="646DC5C3" w14:textId="77777777" w:rsidR="00321809" w:rsidRDefault="00321809" w:rsidP="00321809">
            <w:r>
              <w:t>Null Data</w:t>
            </w:r>
          </w:p>
        </w:tc>
        <w:tc>
          <w:tcPr>
            <w:tcW w:w="1878" w:type="dxa"/>
          </w:tcPr>
          <w:p w14:paraId="6248A82C" w14:textId="77777777" w:rsidR="00321809" w:rsidRDefault="00321809" w:rsidP="00321809">
            <w:r w:rsidRPr="00BC292B">
              <w:t>not a valid entry, please enter a valid entry</w:t>
            </w:r>
            <w:r>
              <w:t xml:space="preserve">. </w:t>
            </w:r>
            <w:r w:rsidRPr="008D3C7B">
              <w:t xml:space="preserve">To add a customer please enter their </w:t>
            </w:r>
            <w:r>
              <w:t>email:</w:t>
            </w:r>
          </w:p>
        </w:tc>
        <w:tc>
          <w:tcPr>
            <w:tcW w:w="1537" w:type="dxa"/>
          </w:tcPr>
          <w:p w14:paraId="18689420" w14:textId="77777777" w:rsidR="00321809" w:rsidRDefault="00321809" w:rsidP="00321809">
            <w:r>
              <w:t>3</w:t>
            </w:r>
          </w:p>
        </w:tc>
        <w:tc>
          <w:tcPr>
            <w:tcW w:w="1842" w:type="dxa"/>
          </w:tcPr>
          <w:p w14:paraId="502177EC" w14:textId="6C782C68" w:rsidR="00321809" w:rsidRDefault="00321809" w:rsidP="00321809">
            <w:r w:rsidRPr="00BC292B">
              <w:t>not a valid entry, please enter a valid entry</w:t>
            </w:r>
            <w:r>
              <w:t xml:space="preserve">. </w:t>
            </w:r>
            <w:r w:rsidRPr="008D3C7B">
              <w:t xml:space="preserve">To add a customer please enter their </w:t>
            </w:r>
            <w:r>
              <w:t>email:</w:t>
            </w:r>
          </w:p>
        </w:tc>
      </w:tr>
      <w:tr w:rsidR="00321809" w14:paraId="371860B9" w14:textId="2F028203" w:rsidTr="00583114">
        <w:tc>
          <w:tcPr>
            <w:tcW w:w="1181" w:type="dxa"/>
          </w:tcPr>
          <w:p w14:paraId="57C52A2A" w14:textId="77777777" w:rsidR="00321809" w:rsidRDefault="00321809" w:rsidP="00321809">
            <w:r>
              <w:t>30</w:t>
            </w:r>
          </w:p>
        </w:tc>
        <w:tc>
          <w:tcPr>
            <w:tcW w:w="1780" w:type="dxa"/>
          </w:tcPr>
          <w:p w14:paraId="41EF6BE4" w14:textId="77777777" w:rsidR="00321809" w:rsidRDefault="00321809" w:rsidP="00321809">
            <w:r>
              <w:t>Competitor email</w:t>
            </w:r>
          </w:p>
        </w:tc>
        <w:tc>
          <w:tcPr>
            <w:tcW w:w="2130" w:type="dxa"/>
          </w:tcPr>
          <w:p w14:paraId="190AF37B" w14:textId="65CFCD71" w:rsidR="00321809" w:rsidRDefault="00321809" w:rsidP="00321809">
            <w:r>
              <w:t>Invalid Data – jamesRoss@hotmail</w:t>
            </w:r>
          </w:p>
        </w:tc>
        <w:tc>
          <w:tcPr>
            <w:tcW w:w="1878" w:type="dxa"/>
          </w:tcPr>
          <w:p w14:paraId="542B6D81" w14:textId="77777777" w:rsidR="00321809" w:rsidRDefault="00321809" w:rsidP="00321809">
            <w:r w:rsidRPr="00BC292B">
              <w:t>not a valid entry, please enter a valid entry</w:t>
            </w:r>
            <w:r>
              <w:t xml:space="preserve">. </w:t>
            </w:r>
            <w:r w:rsidRPr="008D3C7B">
              <w:t xml:space="preserve">To add a customer please enter their </w:t>
            </w:r>
            <w:r>
              <w:t>email:</w:t>
            </w:r>
          </w:p>
        </w:tc>
        <w:tc>
          <w:tcPr>
            <w:tcW w:w="1537" w:type="dxa"/>
          </w:tcPr>
          <w:p w14:paraId="2114D411" w14:textId="77777777" w:rsidR="00321809" w:rsidRDefault="00321809" w:rsidP="00321809">
            <w:r>
              <w:t>3</w:t>
            </w:r>
          </w:p>
        </w:tc>
        <w:tc>
          <w:tcPr>
            <w:tcW w:w="1842" w:type="dxa"/>
          </w:tcPr>
          <w:p w14:paraId="0E426870" w14:textId="594C7B34" w:rsidR="00321809" w:rsidRDefault="00321809" w:rsidP="00321809">
            <w:r w:rsidRPr="00BC292B">
              <w:t>not a valid entry, please enter a valid entry</w:t>
            </w:r>
            <w:r>
              <w:t xml:space="preserve">. </w:t>
            </w:r>
            <w:r w:rsidRPr="008D3C7B">
              <w:t xml:space="preserve">To add a customer please enter their </w:t>
            </w:r>
            <w:r>
              <w:t>email:</w:t>
            </w:r>
          </w:p>
        </w:tc>
      </w:tr>
      <w:tr w:rsidR="00321809" w14:paraId="09626F5C" w14:textId="24AD3EC5" w:rsidTr="00583114">
        <w:tc>
          <w:tcPr>
            <w:tcW w:w="1181" w:type="dxa"/>
          </w:tcPr>
          <w:p w14:paraId="3D437D29" w14:textId="77777777" w:rsidR="00321809" w:rsidRDefault="00321809" w:rsidP="00321809">
            <w:r>
              <w:t>31</w:t>
            </w:r>
          </w:p>
        </w:tc>
        <w:tc>
          <w:tcPr>
            <w:tcW w:w="1780" w:type="dxa"/>
          </w:tcPr>
          <w:p w14:paraId="61257392" w14:textId="77777777" w:rsidR="00321809" w:rsidRDefault="00321809" w:rsidP="00321809">
            <w:r>
              <w:t>Add competitor</w:t>
            </w:r>
          </w:p>
        </w:tc>
        <w:tc>
          <w:tcPr>
            <w:tcW w:w="2130" w:type="dxa"/>
          </w:tcPr>
          <w:p w14:paraId="74CF9488" w14:textId="6996B237" w:rsidR="00321809" w:rsidRDefault="00321809" w:rsidP="00321809">
            <w:r>
              <w:t>Valid Data – Yes</w:t>
            </w:r>
          </w:p>
        </w:tc>
        <w:tc>
          <w:tcPr>
            <w:tcW w:w="1878" w:type="dxa"/>
          </w:tcPr>
          <w:p w14:paraId="5A822635" w14:textId="77777777" w:rsidR="00321809" w:rsidRDefault="00321809" w:rsidP="00321809">
            <w:r w:rsidRPr="00F84B66">
              <w:t>Do you want to add another person? Yes or No</w:t>
            </w:r>
          </w:p>
        </w:tc>
        <w:tc>
          <w:tcPr>
            <w:tcW w:w="1537" w:type="dxa"/>
          </w:tcPr>
          <w:p w14:paraId="4E00A262" w14:textId="77777777" w:rsidR="00321809" w:rsidRDefault="00321809" w:rsidP="00321809">
            <w:r>
              <w:t>3</w:t>
            </w:r>
          </w:p>
        </w:tc>
        <w:tc>
          <w:tcPr>
            <w:tcW w:w="1842" w:type="dxa"/>
          </w:tcPr>
          <w:p w14:paraId="254DDA3E" w14:textId="661F699B" w:rsidR="00321809" w:rsidRDefault="00321809" w:rsidP="00321809">
            <w:r w:rsidRPr="00F84B66">
              <w:t>Do you want to add another person? Yes or No</w:t>
            </w:r>
          </w:p>
        </w:tc>
      </w:tr>
      <w:tr w:rsidR="00321809" w14:paraId="2ED2E6D7" w14:textId="36BA4BB9" w:rsidTr="00583114">
        <w:tc>
          <w:tcPr>
            <w:tcW w:w="1181" w:type="dxa"/>
          </w:tcPr>
          <w:p w14:paraId="2056C329" w14:textId="77777777" w:rsidR="00321809" w:rsidRDefault="00321809" w:rsidP="00321809">
            <w:r>
              <w:t>32</w:t>
            </w:r>
          </w:p>
        </w:tc>
        <w:tc>
          <w:tcPr>
            <w:tcW w:w="1780" w:type="dxa"/>
          </w:tcPr>
          <w:p w14:paraId="3B89D236" w14:textId="77777777" w:rsidR="00321809" w:rsidRDefault="00321809" w:rsidP="00321809">
            <w:r>
              <w:t>Add competitor is correct</w:t>
            </w:r>
          </w:p>
        </w:tc>
        <w:tc>
          <w:tcPr>
            <w:tcW w:w="2130" w:type="dxa"/>
          </w:tcPr>
          <w:p w14:paraId="3152450C" w14:textId="77777777" w:rsidR="00321809" w:rsidRDefault="00321809" w:rsidP="00321809">
            <w:r>
              <w:t>Null Data</w:t>
            </w:r>
          </w:p>
        </w:tc>
        <w:tc>
          <w:tcPr>
            <w:tcW w:w="1878" w:type="dxa"/>
          </w:tcPr>
          <w:p w14:paraId="3C2FB89F" w14:textId="77777777" w:rsidR="00321809" w:rsidRDefault="00321809" w:rsidP="00321809">
            <w:r w:rsidRPr="00F84B66">
              <w:t>Is this correct?</w:t>
            </w:r>
          </w:p>
        </w:tc>
        <w:tc>
          <w:tcPr>
            <w:tcW w:w="1537" w:type="dxa"/>
          </w:tcPr>
          <w:p w14:paraId="0DCA8EBF" w14:textId="77777777" w:rsidR="00321809" w:rsidRDefault="00321809" w:rsidP="00321809">
            <w:r>
              <w:t>3</w:t>
            </w:r>
          </w:p>
        </w:tc>
        <w:tc>
          <w:tcPr>
            <w:tcW w:w="1842" w:type="dxa"/>
          </w:tcPr>
          <w:p w14:paraId="23F7D1D3" w14:textId="5E2358D7" w:rsidR="00321809" w:rsidRDefault="00321809" w:rsidP="00321809">
            <w:r w:rsidRPr="00F84B66">
              <w:t>Is this correct?</w:t>
            </w:r>
          </w:p>
        </w:tc>
      </w:tr>
      <w:tr w:rsidR="00321809" w14:paraId="3DDE71CE" w14:textId="7539486B" w:rsidTr="00583114">
        <w:tc>
          <w:tcPr>
            <w:tcW w:w="1181" w:type="dxa"/>
          </w:tcPr>
          <w:p w14:paraId="6BEE9B72" w14:textId="77777777" w:rsidR="00321809" w:rsidRDefault="00321809" w:rsidP="00321809">
            <w:r>
              <w:t>33</w:t>
            </w:r>
          </w:p>
        </w:tc>
        <w:tc>
          <w:tcPr>
            <w:tcW w:w="1780" w:type="dxa"/>
          </w:tcPr>
          <w:p w14:paraId="3BCE6059" w14:textId="77777777" w:rsidR="00321809" w:rsidRDefault="00321809" w:rsidP="00321809">
            <w:r>
              <w:t>Add competitor is correct</w:t>
            </w:r>
          </w:p>
        </w:tc>
        <w:tc>
          <w:tcPr>
            <w:tcW w:w="2130" w:type="dxa"/>
          </w:tcPr>
          <w:p w14:paraId="7752FA97" w14:textId="331B4705" w:rsidR="00321809" w:rsidRDefault="00321809" w:rsidP="00321809">
            <w:r>
              <w:t>Invalid Data – 12345</w:t>
            </w:r>
          </w:p>
        </w:tc>
        <w:tc>
          <w:tcPr>
            <w:tcW w:w="1878" w:type="dxa"/>
          </w:tcPr>
          <w:p w14:paraId="45645EE7" w14:textId="77777777" w:rsidR="00321809" w:rsidRDefault="00321809" w:rsidP="00321809">
            <w:r w:rsidRPr="00F84B66">
              <w:t>Is this correct?</w:t>
            </w:r>
          </w:p>
        </w:tc>
        <w:tc>
          <w:tcPr>
            <w:tcW w:w="1537" w:type="dxa"/>
          </w:tcPr>
          <w:p w14:paraId="36999B0F" w14:textId="77777777" w:rsidR="00321809" w:rsidRDefault="00321809" w:rsidP="00321809">
            <w:r>
              <w:t>3</w:t>
            </w:r>
          </w:p>
        </w:tc>
        <w:tc>
          <w:tcPr>
            <w:tcW w:w="1842" w:type="dxa"/>
          </w:tcPr>
          <w:p w14:paraId="319C16A0" w14:textId="0D1421C6" w:rsidR="00321809" w:rsidRDefault="00321809" w:rsidP="00321809">
            <w:r w:rsidRPr="00F84B66">
              <w:t>Is this correct?</w:t>
            </w:r>
          </w:p>
        </w:tc>
      </w:tr>
      <w:tr w:rsidR="00321809" w14:paraId="2104AB17" w14:textId="4C1CC560" w:rsidTr="00583114">
        <w:tc>
          <w:tcPr>
            <w:tcW w:w="1181" w:type="dxa"/>
          </w:tcPr>
          <w:p w14:paraId="19C0C022" w14:textId="77777777" w:rsidR="00321809" w:rsidRDefault="00321809" w:rsidP="00321809">
            <w:r>
              <w:t>34</w:t>
            </w:r>
          </w:p>
        </w:tc>
        <w:tc>
          <w:tcPr>
            <w:tcW w:w="1780" w:type="dxa"/>
          </w:tcPr>
          <w:p w14:paraId="12979918" w14:textId="77777777" w:rsidR="00321809" w:rsidRDefault="00321809" w:rsidP="00321809">
            <w:r>
              <w:t>Add another competitor</w:t>
            </w:r>
          </w:p>
        </w:tc>
        <w:tc>
          <w:tcPr>
            <w:tcW w:w="2130" w:type="dxa"/>
          </w:tcPr>
          <w:p w14:paraId="5CD8DECC" w14:textId="283B6335" w:rsidR="00321809" w:rsidRDefault="00321809" w:rsidP="00321809">
            <w:r>
              <w:t>Valid Data – No</w:t>
            </w:r>
          </w:p>
        </w:tc>
        <w:tc>
          <w:tcPr>
            <w:tcW w:w="1878" w:type="dxa"/>
          </w:tcPr>
          <w:p w14:paraId="06E810FA" w14:textId="77777777" w:rsidR="00321809" w:rsidRDefault="00321809" w:rsidP="00321809">
            <w:r>
              <w:t>Returns to Menu System</w:t>
            </w:r>
          </w:p>
        </w:tc>
        <w:tc>
          <w:tcPr>
            <w:tcW w:w="1537" w:type="dxa"/>
          </w:tcPr>
          <w:p w14:paraId="0FE00AA2" w14:textId="77777777" w:rsidR="00321809" w:rsidRDefault="00321809" w:rsidP="00321809">
            <w:r>
              <w:t>3</w:t>
            </w:r>
          </w:p>
        </w:tc>
        <w:tc>
          <w:tcPr>
            <w:tcW w:w="1842" w:type="dxa"/>
          </w:tcPr>
          <w:p w14:paraId="06CCD822" w14:textId="58607176" w:rsidR="00321809" w:rsidRDefault="00321809" w:rsidP="00321809">
            <w:r>
              <w:t>Returns to Menu System</w:t>
            </w:r>
          </w:p>
        </w:tc>
      </w:tr>
      <w:tr w:rsidR="00321809" w14:paraId="5C9EFE25" w14:textId="7B8C452C" w:rsidTr="00583114">
        <w:tc>
          <w:tcPr>
            <w:tcW w:w="1181" w:type="dxa"/>
          </w:tcPr>
          <w:p w14:paraId="4B245AB6" w14:textId="77777777" w:rsidR="00321809" w:rsidRDefault="00321809" w:rsidP="00321809">
            <w:r>
              <w:t>35</w:t>
            </w:r>
          </w:p>
        </w:tc>
        <w:tc>
          <w:tcPr>
            <w:tcW w:w="1780" w:type="dxa"/>
          </w:tcPr>
          <w:p w14:paraId="4CB8CB4A" w14:textId="77777777" w:rsidR="00321809" w:rsidRDefault="00321809" w:rsidP="00321809">
            <w:r>
              <w:t>Add another competitor</w:t>
            </w:r>
          </w:p>
        </w:tc>
        <w:tc>
          <w:tcPr>
            <w:tcW w:w="2130" w:type="dxa"/>
          </w:tcPr>
          <w:p w14:paraId="685BA12F" w14:textId="77777777" w:rsidR="00321809" w:rsidRDefault="00321809" w:rsidP="00321809">
            <w:r>
              <w:t>Null Data</w:t>
            </w:r>
          </w:p>
        </w:tc>
        <w:tc>
          <w:tcPr>
            <w:tcW w:w="1878" w:type="dxa"/>
          </w:tcPr>
          <w:p w14:paraId="1E4376F8" w14:textId="77777777" w:rsidR="00321809" w:rsidRDefault="00321809" w:rsidP="00321809">
            <w:r w:rsidRPr="00F84B66">
              <w:t>Not a valid entry</w:t>
            </w:r>
          </w:p>
          <w:p w14:paraId="1D37DB57" w14:textId="77777777" w:rsidR="00321809" w:rsidRDefault="00321809" w:rsidP="00321809">
            <w:r w:rsidRPr="00F84B66">
              <w:t>Do you want to add another person? Yes or No</w:t>
            </w:r>
          </w:p>
        </w:tc>
        <w:tc>
          <w:tcPr>
            <w:tcW w:w="1537" w:type="dxa"/>
          </w:tcPr>
          <w:p w14:paraId="02E66AE1" w14:textId="77777777" w:rsidR="00321809" w:rsidRDefault="00321809" w:rsidP="00321809">
            <w:r>
              <w:t>3</w:t>
            </w:r>
          </w:p>
        </w:tc>
        <w:tc>
          <w:tcPr>
            <w:tcW w:w="1842" w:type="dxa"/>
          </w:tcPr>
          <w:p w14:paraId="06ED8F1E" w14:textId="77777777" w:rsidR="00321809" w:rsidRDefault="00321809" w:rsidP="00321809">
            <w:r w:rsidRPr="00F84B66">
              <w:t>Not a valid entry</w:t>
            </w:r>
          </w:p>
          <w:p w14:paraId="4F46AB5C" w14:textId="62981DCE" w:rsidR="00321809" w:rsidRDefault="00321809" w:rsidP="00321809">
            <w:r w:rsidRPr="00F84B66">
              <w:t>Do you want to add another person? Yes or No</w:t>
            </w:r>
          </w:p>
        </w:tc>
      </w:tr>
      <w:tr w:rsidR="00321809" w14:paraId="7F2680D0" w14:textId="6528C45B" w:rsidTr="00583114">
        <w:tc>
          <w:tcPr>
            <w:tcW w:w="1181" w:type="dxa"/>
          </w:tcPr>
          <w:p w14:paraId="5A88CB6D" w14:textId="77777777" w:rsidR="00321809" w:rsidRDefault="00321809" w:rsidP="00321809">
            <w:r>
              <w:t>36</w:t>
            </w:r>
          </w:p>
        </w:tc>
        <w:tc>
          <w:tcPr>
            <w:tcW w:w="1780" w:type="dxa"/>
          </w:tcPr>
          <w:p w14:paraId="4CF0FA5A" w14:textId="77777777" w:rsidR="00321809" w:rsidRDefault="00321809" w:rsidP="00321809">
            <w:r>
              <w:t>Add another competitor</w:t>
            </w:r>
          </w:p>
        </w:tc>
        <w:tc>
          <w:tcPr>
            <w:tcW w:w="2130" w:type="dxa"/>
          </w:tcPr>
          <w:p w14:paraId="53C11BCC" w14:textId="039A9E94" w:rsidR="00321809" w:rsidRDefault="00321809" w:rsidP="00321809">
            <w:r>
              <w:t>Invalid Data – 12345</w:t>
            </w:r>
          </w:p>
        </w:tc>
        <w:tc>
          <w:tcPr>
            <w:tcW w:w="1878" w:type="dxa"/>
          </w:tcPr>
          <w:p w14:paraId="3254376E" w14:textId="77777777" w:rsidR="00321809" w:rsidRDefault="00321809" w:rsidP="00321809">
            <w:r w:rsidRPr="00F84B66">
              <w:t>Not a valid entry</w:t>
            </w:r>
          </w:p>
          <w:p w14:paraId="63DF3407" w14:textId="77777777" w:rsidR="00321809" w:rsidRDefault="00321809" w:rsidP="00321809">
            <w:r w:rsidRPr="00F84B66">
              <w:t>Do you want to add another person? Yes or No</w:t>
            </w:r>
          </w:p>
        </w:tc>
        <w:tc>
          <w:tcPr>
            <w:tcW w:w="1537" w:type="dxa"/>
          </w:tcPr>
          <w:p w14:paraId="04DBCBCF" w14:textId="77777777" w:rsidR="00321809" w:rsidRDefault="00321809" w:rsidP="00321809">
            <w:r>
              <w:t>3</w:t>
            </w:r>
          </w:p>
        </w:tc>
        <w:tc>
          <w:tcPr>
            <w:tcW w:w="1842" w:type="dxa"/>
          </w:tcPr>
          <w:p w14:paraId="6801D263" w14:textId="4CEC1824" w:rsidR="00321809" w:rsidRDefault="00321809" w:rsidP="00321809">
            <w:r>
              <w:t>Program ends</w:t>
            </w:r>
          </w:p>
        </w:tc>
      </w:tr>
      <w:tr w:rsidR="00321809" w14:paraId="4706D76B" w14:textId="28F11F6B" w:rsidTr="00583114">
        <w:tc>
          <w:tcPr>
            <w:tcW w:w="1181" w:type="dxa"/>
          </w:tcPr>
          <w:p w14:paraId="0328A9BF" w14:textId="77777777" w:rsidR="00321809" w:rsidRDefault="00321809" w:rsidP="00321809">
            <w:r>
              <w:t>37</w:t>
            </w:r>
          </w:p>
        </w:tc>
        <w:tc>
          <w:tcPr>
            <w:tcW w:w="1780" w:type="dxa"/>
          </w:tcPr>
          <w:p w14:paraId="4A04B35E" w14:textId="77777777" w:rsidR="00321809" w:rsidRDefault="00321809" w:rsidP="00321809">
            <w:r>
              <w:t>Find Competitor</w:t>
            </w:r>
          </w:p>
        </w:tc>
        <w:tc>
          <w:tcPr>
            <w:tcW w:w="2130" w:type="dxa"/>
          </w:tcPr>
          <w:p w14:paraId="3161F2B8" w14:textId="4BBA6CB0" w:rsidR="00321809" w:rsidRDefault="00321809" w:rsidP="00321809">
            <w:r>
              <w:t>Valid Data – 1</w:t>
            </w:r>
          </w:p>
        </w:tc>
        <w:tc>
          <w:tcPr>
            <w:tcW w:w="1878" w:type="dxa"/>
          </w:tcPr>
          <w:p w14:paraId="15A957F6" w14:textId="77777777" w:rsidR="00321809" w:rsidRDefault="00321809" w:rsidP="00321809">
            <w:r>
              <w:t>Runs next process</w:t>
            </w:r>
          </w:p>
        </w:tc>
        <w:tc>
          <w:tcPr>
            <w:tcW w:w="1537" w:type="dxa"/>
          </w:tcPr>
          <w:p w14:paraId="1CA0270D" w14:textId="77777777" w:rsidR="00321809" w:rsidRDefault="00321809" w:rsidP="00321809">
            <w:r>
              <w:t>6</w:t>
            </w:r>
          </w:p>
        </w:tc>
        <w:tc>
          <w:tcPr>
            <w:tcW w:w="1842" w:type="dxa"/>
          </w:tcPr>
          <w:p w14:paraId="454F2496" w14:textId="215D5200" w:rsidR="00321809" w:rsidRDefault="00321809" w:rsidP="00321809">
            <w:r>
              <w:t>Runs next process</w:t>
            </w:r>
          </w:p>
        </w:tc>
      </w:tr>
      <w:tr w:rsidR="00321809" w14:paraId="4EF97CCF" w14:textId="083B6ABC" w:rsidTr="00583114">
        <w:tc>
          <w:tcPr>
            <w:tcW w:w="1181" w:type="dxa"/>
          </w:tcPr>
          <w:p w14:paraId="6C82F876" w14:textId="77777777" w:rsidR="00321809" w:rsidRDefault="00321809" w:rsidP="00321809">
            <w:r>
              <w:t>38</w:t>
            </w:r>
          </w:p>
        </w:tc>
        <w:tc>
          <w:tcPr>
            <w:tcW w:w="1780" w:type="dxa"/>
          </w:tcPr>
          <w:p w14:paraId="7782C9D7" w14:textId="77777777" w:rsidR="00321809" w:rsidRDefault="00321809" w:rsidP="00321809">
            <w:r>
              <w:t>Find Competitor</w:t>
            </w:r>
          </w:p>
        </w:tc>
        <w:tc>
          <w:tcPr>
            <w:tcW w:w="2130" w:type="dxa"/>
          </w:tcPr>
          <w:p w14:paraId="6F862A6C" w14:textId="77777777" w:rsidR="00321809" w:rsidRDefault="00321809" w:rsidP="00321809">
            <w:r>
              <w:t>Null Data</w:t>
            </w:r>
          </w:p>
        </w:tc>
        <w:tc>
          <w:tcPr>
            <w:tcW w:w="1878" w:type="dxa"/>
          </w:tcPr>
          <w:p w14:paraId="0916720A" w14:textId="77777777" w:rsidR="00321809" w:rsidRDefault="00321809" w:rsidP="00321809">
            <w:r w:rsidRPr="00F84B66">
              <w:t>What is your assigned number? (Only the number not the letters):</w:t>
            </w:r>
          </w:p>
        </w:tc>
        <w:tc>
          <w:tcPr>
            <w:tcW w:w="1537" w:type="dxa"/>
          </w:tcPr>
          <w:p w14:paraId="3D21A666" w14:textId="77777777" w:rsidR="00321809" w:rsidRDefault="00321809" w:rsidP="00321809">
            <w:r>
              <w:t>6</w:t>
            </w:r>
          </w:p>
        </w:tc>
        <w:tc>
          <w:tcPr>
            <w:tcW w:w="1842" w:type="dxa"/>
          </w:tcPr>
          <w:p w14:paraId="6A7A5269" w14:textId="141F8545" w:rsidR="00321809" w:rsidRDefault="00321809" w:rsidP="00321809">
            <w:r w:rsidRPr="00F84B66">
              <w:t>What is your assigned number? (Only the number not the letters):</w:t>
            </w:r>
          </w:p>
        </w:tc>
      </w:tr>
      <w:tr w:rsidR="00321809" w14:paraId="22C5772B" w14:textId="71B8751C" w:rsidTr="00583114">
        <w:tc>
          <w:tcPr>
            <w:tcW w:w="1181" w:type="dxa"/>
          </w:tcPr>
          <w:p w14:paraId="5435DE4D" w14:textId="77777777" w:rsidR="00321809" w:rsidRDefault="00321809" w:rsidP="00321809">
            <w:r>
              <w:lastRenderedPageBreak/>
              <w:t>39</w:t>
            </w:r>
          </w:p>
        </w:tc>
        <w:tc>
          <w:tcPr>
            <w:tcW w:w="1780" w:type="dxa"/>
          </w:tcPr>
          <w:p w14:paraId="319E064B" w14:textId="77777777" w:rsidR="00321809" w:rsidRDefault="00321809" w:rsidP="00321809">
            <w:r>
              <w:t>Find Competitor</w:t>
            </w:r>
          </w:p>
        </w:tc>
        <w:tc>
          <w:tcPr>
            <w:tcW w:w="2130" w:type="dxa"/>
          </w:tcPr>
          <w:p w14:paraId="16642851" w14:textId="66CE59D2" w:rsidR="00321809" w:rsidRDefault="00321809" w:rsidP="00321809">
            <w:r>
              <w:t>Invalid Data – WW5</w:t>
            </w:r>
          </w:p>
        </w:tc>
        <w:tc>
          <w:tcPr>
            <w:tcW w:w="1878" w:type="dxa"/>
          </w:tcPr>
          <w:p w14:paraId="1B6B6054" w14:textId="77777777" w:rsidR="00321809" w:rsidRDefault="00321809" w:rsidP="00321809">
            <w:r w:rsidRPr="00F84B66">
              <w:t>What is your assigned number? (Only the number not the letters):</w:t>
            </w:r>
          </w:p>
        </w:tc>
        <w:tc>
          <w:tcPr>
            <w:tcW w:w="1537" w:type="dxa"/>
          </w:tcPr>
          <w:p w14:paraId="015B3323" w14:textId="77777777" w:rsidR="00321809" w:rsidRDefault="00321809" w:rsidP="00321809">
            <w:r>
              <w:t>6</w:t>
            </w:r>
          </w:p>
        </w:tc>
        <w:tc>
          <w:tcPr>
            <w:tcW w:w="1842" w:type="dxa"/>
          </w:tcPr>
          <w:p w14:paraId="4C71B3C0" w14:textId="2C31683C" w:rsidR="00321809" w:rsidRDefault="00583114" w:rsidP="00321809">
            <w:r>
              <w:t>Program ends</w:t>
            </w:r>
          </w:p>
        </w:tc>
      </w:tr>
      <w:tr w:rsidR="00321809" w14:paraId="04498D0B" w14:textId="41099AE7" w:rsidTr="00583114">
        <w:tc>
          <w:tcPr>
            <w:tcW w:w="1181" w:type="dxa"/>
          </w:tcPr>
          <w:p w14:paraId="0C7981F8" w14:textId="77777777" w:rsidR="00321809" w:rsidRDefault="00321809" w:rsidP="00321809">
            <w:r>
              <w:t>40</w:t>
            </w:r>
          </w:p>
        </w:tc>
        <w:tc>
          <w:tcPr>
            <w:tcW w:w="1780" w:type="dxa"/>
          </w:tcPr>
          <w:p w14:paraId="2C7BC1CD" w14:textId="77777777" w:rsidR="00321809" w:rsidRDefault="00321809" w:rsidP="00321809">
            <w:r>
              <w:t>Reaction Test 1</w:t>
            </w:r>
          </w:p>
        </w:tc>
        <w:tc>
          <w:tcPr>
            <w:tcW w:w="2130" w:type="dxa"/>
          </w:tcPr>
          <w:p w14:paraId="22C6A83C" w14:textId="4BCEBB51" w:rsidR="00321809" w:rsidRDefault="00321809" w:rsidP="00321809">
            <w:r>
              <w:t>Valid Data – enter button pressed</w:t>
            </w:r>
          </w:p>
        </w:tc>
        <w:tc>
          <w:tcPr>
            <w:tcW w:w="1878" w:type="dxa"/>
          </w:tcPr>
          <w:p w14:paraId="3A30BDF5" w14:textId="77777777" w:rsidR="00321809" w:rsidRDefault="00321809" w:rsidP="00321809">
            <w:r w:rsidRPr="006401E8">
              <w:t>Your score was:  +</w:t>
            </w:r>
            <w:r>
              <w:t xml:space="preserve"> score</w:t>
            </w:r>
          </w:p>
        </w:tc>
        <w:tc>
          <w:tcPr>
            <w:tcW w:w="1537" w:type="dxa"/>
          </w:tcPr>
          <w:p w14:paraId="7AF42C04" w14:textId="77777777" w:rsidR="00321809" w:rsidRDefault="00321809" w:rsidP="00321809">
            <w:r>
              <w:t>4</w:t>
            </w:r>
          </w:p>
        </w:tc>
        <w:tc>
          <w:tcPr>
            <w:tcW w:w="1842" w:type="dxa"/>
          </w:tcPr>
          <w:p w14:paraId="288854B4" w14:textId="2ED2284B" w:rsidR="00321809" w:rsidRDefault="00321809" w:rsidP="00321809">
            <w:r w:rsidRPr="006401E8">
              <w:t>Your score was:  +</w:t>
            </w:r>
            <w:r>
              <w:t xml:space="preserve"> score</w:t>
            </w:r>
          </w:p>
        </w:tc>
      </w:tr>
      <w:tr w:rsidR="00833FB6" w14:paraId="24D73DC8" w14:textId="11264D7E" w:rsidTr="00583114">
        <w:tc>
          <w:tcPr>
            <w:tcW w:w="1181" w:type="dxa"/>
          </w:tcPr>
          <w:p w14:paraId="14B48E94" w14:textId="77777777" w:rsidR="00833FB6" w:rsidRDefault="00833FB6" w:rsidP="00833FB6">
            <w:r>
              <w:t>41</w:t>
            </w:r>
          </w:p>
        </w:tc>
        <w:tc>
          <w:tcPr>
            <w:tcW w:w="1780" w:type="dxa"/>
          </w:tcPr>
          <w:p w14:paraId="6DCE845A" w14:textId="77777777" w:rsidR="00833FB6" w:rsidRDefault="00833FB6" w:rsidP="00833FB6">
            <w:r>
              <w:t>Reaction Test 1</w:t>
            </w:r>
          </w:p>
        </w:tc>
        <w:tc>
          <w:tcPr>
            <w:tcW w:w="2130" w:type="dxa"/>
          </w:tcPr>
          <w:p w14:paraId="26B86091" w14:textId="77777777" w:rsidR="00833FB6" w:rsidRDefault="00833FB6" w:rsidP="00833FB6">
            <w:r>
              <w:t>Null Data</w:t>
            </w:r>
          </w:p>
        </w:tc>
        <w:tc>
          <w:tcPr>
            <w:tcW w:w="1878" w:type="dxa"/>
          </w:tcPr>
          <w:p w14:paraId="0A5D5580" w14:textId="13E5A924" w:rsidR="00833FB6" w:rsidRDefault="00833FB6" w:rsidP="00833FB6">
            <w:r>
              <w:t>Invalid data. The test will now repeat</w:t>
            </w:r>
          </w:p>
        </w:tc>
        <w:tc>
          <w:tcPr>
            <w:tcW w:w="1537" w:type="dxa"/>
          </w:tcPr>
          <w:p w14:paraId="39A5B32B" w14:textId="77777777" w:rsidR="00833FB6" w:rsidRDefault="00833FB6" w:rsidP="00833FB6">
            <w:r>
              <w:t>4</w:t>
            </w:r>
          </w:p>
        </w:tc>
        <w:tc>
          <w:tcPr>
            <w:tcW w:w="1842" w:type="dxa"/>
          </w:tcPr>
          <w:p w14:paraId="057794EC" w14:textId="7A84B1CB" w:rsidR="00833FB6" w:rsidRDefault="00833FB6" w:rsidP="00833FB6">
            <w:r>
              <w:t>Invalid data. The test will now repeat</w:t>
            </w:r>
          </w:p>
        </w:tc>
      </w:tr>
      <w:tr w:rsidR="00833FB6" w14:paraId="68151B57" w14:textId="5798D369" w:rsidTr="00583114">
        <w:tc>
          <w:tcPr>
            <w:tcW w:w="1181" w:type="dxa"/>
          </w:tcPr>
          <w:p w14:paraId="7069EE3B" w14:textId="77777777" w:rsidR="00833FB6" w:rsidRDefault="00833FB6" w:rsidP="00833FB6">
            <w:r>
              <w:t>42</w:t>
            </w:r>
          </w:p>
        </w:tc>
        <w:tc>
          <w:tcPr>
            <w:tcW w:w="1780" w:type="dxa"/>
          </w:tcPr>
          <w:p w14:paraId="2AE53FB3" w14:textId="77777777" w:rsidR="00833FB6" w:rsidRDefault="00833FB6" w:rsidP="00833FB6">
            <w:r>
              <w:t>Reaction Test 1</w:t>
            </w:r>
          </w:p>
        </w:tc>
        <w:tc>
          <w:tcPr>
            <w:tcW w:w="2130" w:type="dxa"/>
          </w:tcPr>
          <w:p w14:paraId="37C99004" w14:textId="22A51D5E" w:rsidR="00833FB6" w:rsidRDefault="00833FB6" w:rsidP="00833FB6">
            <w:r>
              <w:t>Invalid Data – click</w:t>
            </w:r>
          </w:p>
        </w:tc>
        <w:tc>
          <w:tcPr>
            <w:tcW w:w="1878" w:type="dxa"/>
          </w:tcPr>
          <w:p w14:paraId="4AA6C910" w14:textId="7DD5B80D" w:rsidR="00833FB6" w:rsidRDefault="00833FB6" w:rsidP="00833FB6">
            <w:r>
              <w:t>Invalid data. The test will now repeat</w:t>
            </w:r>
          </w:p>
        </w:tc>
        <w:tc>
          <w:tcPr>
            <w:tcW w:w="1537" w:type="dxa"/>
          </w:tcPr>
          <w:p w14:paraId="7B7C3BF5" w14:textId="77777777" w:rsidR="00833FB6" w:rsidRDefault="00833FB6" w:rsidP="00833FB6">
            <w:r>
              <w:t>4</w:t>
            </w:r>
          </w:p>
        </w:tc>
        <w:tc>
          <w:tcPr>
            <w:tcW w:w="1842" w:type="dxa"/>
          </w:tcPr>
          <w:p w14:paraId="1CF34D65" w14:textId="56AC559A" w:rsidR="00833FB6" w:rsidRDefault="00833FB6" w:rsidP="00833FB6">
            <w:r>
              <w:t>Invalid data. The test will now repeat</w:t>
            </w:r>
          </w:p>
        </w:tc>
      </w:tr>
      <w:tr w:rsidR="00833FB6" w14:paraId="748382D6" w14:textId="3CECE4E6" w:rsidTr="00583114">
        <w:tc>
          <w:tcPr>
            <w:tcW w:w="1181" w:type="dxa"/>
          </w:tcPr>
          <w:p w14:paraId="0CC6C3D5" w14:textId="77777777" w:rsidR="00833FB6" w:rsidRDefault="00833FB6" w:rsidP="00833FB6">
            <w:r>
              <w:t>43</w:t>
            </w:r>
          </w:p>
        </w:tc>
        <w:tc>
          <w:tcPr>
            <w:tcW w:w="1780" w:type="dxa"/>
          </w:tcPr>
          <w:p w14:paraId="40537315" w14:textId="77777777" w:rsidR="00833FB6" w:rsidRDefault="00833FB6" w:rsidP="00833FB6">
            <w:r>
              <w:t>Reaction Test 2</w:t>
            </w:r>
          </w:p>
        </w:tc>
        <w:tc>
          <w:tcPr>
            <w:tcW w:w="2130" w:type="dxa"/>
          </w:tcPr>
          <w:p w14:paraId="5C72C904" w14:textId="01CA471C" w:rsidR="00833FB6" w:rsidRDefault="00833FB6" w:rsidP="00833FB6">
            <w:r>
              <w:t>Valid Data – 66</w:t>
            </w:r>
          </w:p>
        </w:tc>
        <w:tc>
          <w:tcPr>
            <w:tcW w:w="1878" w:type="dxa"/>
          </w:tcPr>
          <w:p w14:paraId="3A9676DF" w14:textId="77777777" w:rsidR="00833FB6" w:rsidRDefault="00833FB6" w:rsidP="00833FB6">
            <w:r w:rsidRPr="006401E8">
              <w:t>Your score was:  +</w:t>
            </w:r>
            <w:r>
              <w:t xml:space="preserve"> score</w:t>
            </w:r>
          </w:p>
        </w:tc>
        <w:tc>
          <w:tcPr>
            <w:tcW w:w="1537" w:type="dxa"/>
          </w:tcPr>
          <w:p w14:paraId="395B0960" w14:textId="77777777" w:rsidR="00833FB6" w:rsidRDefault="00833FB6" w:rsidP="00833FB6">
            <w:r>
              <w:t>4</w:t>
            </w:r>
          </w:p>
        </w:tc>
        <w:tc>
          <w:tcPr>
            <w:tcW w:w="1842" w:type="dxa"/>
          </w:tcPr>
          <w:p w14:paraId="671610C9" w14:textId="4B1FE538" w:rsidR="00833FB6" w:rsidRDefault="00833FB6" w:rsidP="00833FB6">
            <w:r w:rsidRPr="006401E8">
              <w:t>Your score was:  +</w:t>
            </w:r>
            <w:r>
              <w:t xml:space="preserve"> score</w:t>
            </w:r>
          </w:p>
        </w:tc>
      </w:tr>
      <w:tr w:rsidR="00833FB6" w14:paraId="5E46CD01" w14:textId="548EE8ED" w:rsidTr="00583114">
        <w:tc>
          <w:tcPr>
            <w:tcW w:w="1181" w:type="dxa"/>
          </w:tcPr>
          <w:p w14:paraId="743F3936" w14:textId="77777777" w:rsidR="00833FB6" w:rsidRDefault="00833FB6" w:rsidP="00833FB6">
            <w:r>
              <w:t>44</w:t>
            </w:r>
          </w:p>
        </w:tc>
        <w:tc>
          <w:tcPr>
            <w:tcW w:w="1780" w:type="dxa"/>
          </w:tcPr>
          <w:p w14:paraId="3882B4FE" w14:textId="77777777" w:rsidR="00833FB6" w:rsidRDefault="00833FB6" w:rsidP="00833FB6">
            <w:r>
              <w:t>Reaction Test 2</w:t>
            </w:r>
          </w:p>
        </w:tc>
        <w:tc>
          <w:tcPr>
            <w:tcW w:w="2130" w:type="dxa"/>
          </w:tcPr>
          <w:p w14:paraId="09664F2A" w14:textId="77777777" w:rsidR="00833FB6" w:rsidRDefault="00833FB6" w:rsidP="00833FB6">
            <w:r>
              <w:t>Null Data</w:t>
            </w:r>
          </w:p>
        </w:tc>
        <w:tc>
          <w:tcPr>
            <w:tcW w:w="1878" w:type="dxa"/>
          </w:tcPr>
          <w:p w14:paraId="34F7BE66" w14:textId="37F4DC4E" w:rsidR="00833FB6" w:rsidRDefault="00833FB6" w:rsidP="00833FB6">
            <w:r>
              <w:t>Invalid data. The test will now repeat</w:t>
            </w:r>
          </w:p>
        </w:tc>
        <w:tc>
          <w:tcPr>
            <w:tcW w:w="1537" w:type="dxa"/>
          </w:tcPr>
          <w:p w14:paraId="1F50151D" w14:textId="77777777" w:rsidR="00833FB6" w:rsidRDefault="00833FB6" w:rsidP="00833FB6">
            <w:r>
              <w:t>4</w:t>
            </w:r>
          </w:p>
        </w:tc>
        <w:tc>
          <w:tcPr>
            <w:tcW w:w="1842" w:type="dxa"/>
          </w:tcPr>
          <w:p w14:paraId="098ABA3F" w14:textId="56B509A5" w:rsidR="00833FB6" w:rsidRDefault="00833FB6" w:rsidP="00833FB6">
            <w:r>
              <w:t>Invalid data. The test will now repeat</w:t>
            </w:r>
          </w:p>
        </w:tc>
      </w:tr>
      <w:tr w:rsidR="00833FB6" w14:paraId="5F77DF91" w14:textId="2A17B6D0" w:rsidTr="00583114">
        <w:tc>
          <w:tcPr>
            <w:tcW w:w="1181" w:type="dxa"/>
          </w:tcPr>
          <w:p w14:paraId="5D33868A" w14:textId="77777777" w:rsidR="00833FB6" w:rsidRDefault="00833FB6" w:rsidP="00833FB6">
            <w:r>
              <w:t>45</w:t>
            </w:r>
          </w:p>
        </w:tc>
        <w:tc>
          <w:tcPr>
            <w:tcW w:w="1780" w:type="dxa"/>
          </w:tcPr>
          <w:p w14:paraId="1CBD3A8C" w14:textId="77777777" w:rsidR="00833FB6" w:rsidRDefault="00833FB6" w:rsidP="00833FB6">
            <w:r>
              <w:t>Reaction Test 2</w:t>
            </w:r>
          </w:p>
        </w:tc>
        <w:tc>
          <w:tcPr>
            <w:tcW w:w="2130" w:type="dxa"/>
          </w:tcPr>
          <w:p w14:paraId="227BBB3E" w14:textId="67C0E7A8" w:rsidR="00833FB6" w:rsidRDefault="00833FB6" w:rsidP="00833FB6">
            <w:r>
              <w:t>Invalid Data – 65</w:t>
            </w:r>
          </w:p>
        </w:tc>
        <w:tc>
          <w:tcPr>
            <w:tcW w:w="1878" w:type="dxa"/>
          </w:tcPr>
          <w:p w14:paraId="7FCAFDB4" w14:textId="498C7416" w:rsidR="00833FB6" w:rsidRDefault="00833FB6" w:rsidP="00833FB6">
            <w:r>
              <w:t>Invalid data. The test will now repeat</w:t>
            </w:r>
          </w:p>
        </w:tc>
        <w:tc>
          <w:tcPr>
            <w:tcW w:w="1537" w:type="dxa"/>
          </w:tcPr>
          <w:p w14:paraId="2973EDD5" w14:textId="77777777" w:rsidR="00833FB6" w:rsidRDefault="00833FB6" w:rsidP="00833FB6">
            <w:r>
              <w:t>4</w:t>
            </w:r>
          </w:p>
        </w:tc>
        <w:tc>
          <w:tcPr>
            <w:tcW w:w="1842" w:type="dxa"/>
          </w:tcPr>
          <w:p w14:paraId="6ACD1EAE" w14:textId="22AE2763" w:rsidR="00833FB6" w:rsidRDefault="00833FB6" w:rsidP="00833FB6">
            <w:r>
              <w:t>Invalid data. The test will now repeat</w:t>
            </w:r>
          </w:p>
        </w:tc>
      </w:tr>
      <w:tr w:rsidR="00833FB6" w14:paraId="7A2F9246" w14:textId="5A1EE03C" w:rsidTr="00583114">
        <w:tc>
          <w:tcPr>
            <w:tcW w:w="1181" w:type="dxa"/>
          </w:tcPr>
          <w:p w14:paraId="14C899B1" w14:textId="77777777" w:rsidR="00833FB6" w:rsidRDefault="00833FB6" w:rsidP="00833FB6">
            <w:r>
              <w:t>46</w:t>
            </w:r>
          </w:p>
        </w:tc>
        <w:tc>
          <w:tcPr>
            <w:tcW w:w="1780" w:type="dxa"/>
          </w:tcPr>
          <w:p w14:paraId="6EBCD0DF" w14:textId="77777777" w:rsidR="00833FB6" w:rsidRDefault="00833FB6" w:rsidP="00833FB6">
            <w:r>
              <w:t>Reaction Test 3</w:t>
            </w:r>
          </w:p>
        </w:tc>
        <w:tc>
          <w:tcPr>
            <w:tcW w:w="2130" w:type="dxa"/>
          </w:tcPr>
          <w:p w14:paraId="5CA5F658" w14:textId="2B4C8C33" w:rsidR="00833FB6" w:rsidRDefault="00833FB6" w:rsidP="00833FB6">
            <w:r>
              <w:t>Valid Data – t I w w</w:t>
            </w:r>
          </w:p>
        </w:tc>
        <w:tc>
          <w:tcPr>
            <w:tcW w:w="1878" w:type="dxa"/>
          </w:tcPr>
          <w:p w14:paraId="65E86735" w14:textId="77777777" w:rsidR="00833FB6" w:rsidRDefault="00833FB6" w:rsidP="00833FB6">
            <w:r w:rsidRPr="006401E8">
              <w:t>Your score was:  +</w:t>
            </w:r>
            <w:r>
              <w:t xml:space="preserve"> score</w:t>
            </w:r>
          </w:p>
        </w:tc>
        <w:tc>
          <w:tcPr>
            <w:tcW w:w="1537" w:type="dxa"/>
          </w:tcPr>
          <w:p w14:paraId="1FCC42E8" w14:textId="77777777" w:rsidR="00833FB6" w:rsidRDefault="00833FB6" w:rsidP="00833FB6">
            <w:r>
              <w:t>4</w:t>
            </w:r>
          </w:p>
        </w:tc>
        <w:tc>
          <w:tcPr>
            <w:tcW w:w="1842" w:type="dxa"/>
          </w:tcPr>
          <w:p w14:paraId="6D8D54B5" w14:textId="72DEF91F" w:rsidR="00833FB6" w:rsidRDefault="00833FB6" w:rsidP="00833FB6">
            <w:r w:rsidRPr="006401E8">
              <w:t>Your score was:  +</w:t>
            </w:r>
            <w:r>
              <w:t xml:space="preserve"> score</w:t>
            </w:r>
          </w:p>
        </w:tc>
      </w:tr>
      <w:tr w:rsidR="00833FB6" w14:paraId="01DA873B" w14:textId="61F787B5" w:rsidTr="00583114">
        <w:tc>
          <w:tcPr>
            <w:tcW w:w="1181" w:type="dxa"/>
          </w:tcPr>
          <w:p w14:paraId="0E0B7906" w14:textId="77777777" w:rsidR="00833FB6" w:rsidRDefault="00833FB6" w:rsidP="00833FB6">
            <w:r>
              <w:t>47</w:t>
            </w:r>
          </w:p>
        </w:tc>
        <w:tc>
          <w:tcPr>
            <w:tcW w:w="1780" w:type="dxa"/>
          </w:tcPr>
          <w:p w14:paraId="692E9CBD" w14:textId="77777777" w:rsidR="00833FB6" w:rsidRDefault="00833FB6" w:rsidP="00833FB6">
            <w:r>
              <w:t>Reaction Test 3</w:t>
            </w:r>
          </w:p>
        </w:tc>
        <w:tc>
          <w:tcPr>
            <w:tcW w:w="2130" w:type="dxa"/>
          </w:tcPr>
          <w:p w14:paraId="3C3FFC64" w14:textId="77777777" w:rsidR="00833FB6" w:rsidRDefault="00833FB6" w:rsidP="00833FB6">
            <w:r>
              <w:t>Null Data</w:t>
            </w:r>
          </w:p>
        </w:tc>
        <w:tc>
          <w:tcPr>
            <w:tcW w:w="1878" w:type="dxa"/>
          </w:tcPr>
          <w:p w14:paraId="7DC25A39" w14:textId="4FED4463" w:rsidR="00833FB6" w:rsidRDefault="00833FB6" w:rsidP="00833FB6">
            <w:r>
              <w:t>Invalid data. The test will now repeat</w:t>
            </w:r>
          </w:p>
        </w:tc>
        <w:tc>
          <w:tcPr>
            <w:tcW w:w="1537" w:type="dxa"/>
          </w:tcPr>
          <w:p w14:paraId="240C2B01" w14:textId="77777777" w:rsidR="00833FB6" w:rsidRDefault="00833FB6" w:rsidP="00833FB6">
            <w:r>
              <w:t>4</w:t>
            </w:r>
          </w:p>
        </w:tc>
        <w:tc>
          <w:tcPr>
            <w:tcW w:w="1842" w:type="dxa"/>
          </w:tcPr>
          <w:p w14:paraId="701E1094" w14:textId="3082B13A" w:rsidR="00833FB6" w:rsidRDefault="00833FB6" w:rsidP="00833FB6">
            <w:r>
              <w:t>Invalid data. The test will now repeat</w:t>
            </w:r>
          </w:p>
        </w:tc>
      </w:tr>
      <w:tr w:rsidR="00833FB6" w14:paraId="3C1ED126" w14:textId="4C6EF833" w:rsidTr="00583114">
        <w:tc>
          <w:tcPr>
            <w:tcW w:w="1181" w:type="dxa"/>
          </w:tcPr>
          <w:p w14:paraId="378288F3" w14:textId="77777777" w:rsidR="00833FB6" w:rsidRDefault="00833FB6" w:rsidP="00833FB6">
            <w:r>
              <w:t>48</w:t>
            </w:r>
          </w:p>
        </w:tc>
        <w:tc>
          <w:tcPr>
            <w:tcW w:w="1780" w:type="dxa"/>
          </w:tcPr>
          <w:p w14:paraId="25CC93B2" w14:textId="77777777" w:rsidR="00833FB6" w:rsidRDefault="00833FB6" w:rsidP="00833FB6">
            <w:r>
              <w:t>Reaction Test 3</w:t>
            </w:r>
          </w:p>
        </w:tc>
        <w:tc>
          <w:tcPr>
            <w:tcW w:w="2130" w:type="dxa"/>
          </w:tcPr>
          <w:p w14:paraId="344ACDBC" w14:textId="5A14783C" w:rsidR="00833FB6" w:rsidRDefault="00833FB6" w:rsidP="00833FB6">
            <w:r>
              <w:t>Invalid Data – t I z z</w:t>
            </w:r>
          </w:p>
        </w:tc>
        <w:tc>
          <w:tcPr>
            <w:tcW w:w="1878" w:type="dxa"/>
          </w:tcPr>
          <w:p w14:paraId="34C3765F" w14:textId="4271F4E3" w:rsidR="00833FB6" w:rsidRDefault="00833FB6" w:rsidP="00833FB6">
            <w:r>
              <w:t>Invalid data. The test will now repeat</w:t>
            </w:r>
          </w:p>
        </w:tc>
        <w:tc>
          <w:tcPr>
            <w:tcW w:w="1537" w:type="dxa"/>
          </w:tcPr>
          <w:p w14:paraId="49A0E284" w14:textId="77777777" w:rsidR="00833FB6" w:rsidRDefault="00833FB6" w:rsidP="00833FB6">
            <w:r>
              <w:t>4</w:t>
            </w:r>
          </w:p>
        </w:tc>
        <w:tc>
          <w:tcPr>
            <w:tcW w:w="1842" w:type="dxa"/>
          </w:tcPr>
          <w:p w14:paraId="58348EDF" w14:textId="1DEF5A3E" w:rsidR="00833FB6" w:rsidRDefault="00833FB6" w:rsidP="00833FB6">
            <w:r>
              <w:t>Invalid data. The test will now repeat</w:t>
            </w:r>
          </w:p>
        </w:tc>
      </w:tr>
      <w:tr w:rsidR="00833FB6" w14:paraId="5DF93B17" w14:textId="7359F2C0" w:rsidTr="00583114">
        <w:tc>
          <w:tcPr>
            <w:tcW w:w="1181" w:type="dxa"/>
          </w:tcPr>
          <w:p w14:paraId="054A6790" w14:textId="77777777" w:rsidR="00833FB6" w:rsidRDefault="00833FB6" w:rsidP="00833FB6">
            <w:r>
              <w:t>49</w:t>
            </w:r>
          </w:p>
        </w:tc>
        <w:tc>
          <w:tcPr>
            <w:tcW w:w="1780" w:type="dxa"/>
          </w:tcPr>
          <w:p w14:paraId="1273C11A" w14:textId="77777777" w:rsidR="00833FB6" w:rsidRDefault="00833FB6" w:rsidP="00833FB6">
            <w:r>
              <w:t>Write reaction Times to file</w:t>
            </w:r>
          </w:p>
        </w:tc>
        <w:tc>
          <w:tcPr>
            <w:tcW w:w="2130" w:type="dxa"/>
          </w:tcPr>
          <w:p w14:paraId="7DC3C85A" w14:textId="54215E6F" w:rsidR="00833FB6" w:rsidRDefault="00833FB6" w:rsidP="00833FB6">
            <w:r>
              <w:t>Valid Data – 0.23, 0.33, 0.44</w:t>
            </w:r>
          </w:p>
        </w:tc>
        <w:tc>
          <w:tcPr>
            <w:tcW w:w="1878" w:type="dxa"/>
          </w:tcPr>
          <w:p w14:paraId="5AEA1097" w14:textId="77777777" w:rsidR="00833FB6" w:rsidRDefault="00833FB6" w:rsidP="00833FB6">
            <w:r w:rsidRPr="009F057C">
              <w:t>Your reaction times have been successfully added to the file: to add another set of times select Reaction Time Tests from the menu</w:t>
            </w:r>
          </w:p>
        </w:tc>
        <w:tc>
          <w:tcPr>
            <w:tcW w:w="1537" w:type="dxa"/>
          </w:tcPr>
          <w:p w14:paraId="608B6046" w14:textId="77777777" w:rsidR="00833FB6" w:rsidRDefault="00833FB6" w:rsidP="00833FB6">
            <w:r>
              <w:t>4</w:t>
            </w:r>
          </w:p>
        </w:tc>
        <w:tc>
          <w:tcPr>
            <w:tcW w:w="1842" w:type="dxa"/>
          </w:tcPr>
          <w:p w14:paraId="5CC2A59C" w14:textId="3736D23E" w:rsidR="00833FB6" w:rsidRDefault="00833FB6" w:rsidP="00833FB6">
            <w:r>
              <w:t>Writes reaction times to a new line</w:t>
            </w:r>
          </w:p>
        </w:tc>
      </w:tr>
      <w:tr w:rsidR="00833FB6" w14:paraId="0E0CC5F1" w14:textId="3258473C" w:rsidTr="00583114">
        <w:tc>
          <w:tcPr>
            <w:tcW w:w="1181" w:type="dxa"/>
          </w:tcPr>
          <w:p w14:paraId="3D5CBD25" w14:textId="77777777" w:rsidR="00833FB6" w:rsidRDefault="00833FB6" w:rsidP="00833FB6">
            <w:r>
              <w:t>50</w:t>
            </w:r>
          </w:p>
        </w:tc>
        <w:tc>
          <w:tcPr>
            <w:tcW w:w="1780" w:type="dxa"/>
          </w:tcPr>
          <w:p w14:paraId="29D0FB7A" w14:textId="77777777" w:rsidR="00833FB6" w:rsidRDefault="00833FB6" w:rsidP="00833FB6">
            <w:r>
              <w:t>Write reaction Times to file</w:t>
            </w:r>
          </w:p>
        </w:tc>
        <w:tc>
          <w:tcPr>
            <w:tcW w:w="2130" w:type="dxa"/>
          </w:tcPr>
          <w:p w14:paraId="514C324A" w14:textId="77777777" w:rsidR="00833FB6" w:rsidRDefault="00833FB6" w:rsidP="00833FB6">
            <w:r>
              <w:t>Null Data</w:t>
            </w:r>
          </w:p>
        </w:tc>
        <w:tc>
          <w:tcPr>
            <w:tcW w:w="1878" w:type="dxa"/>
          </w:tcPr>
          <w:p w14:paraId="733218D9" w14:textId="77777777" w:rsidR="00833FB6" w:rsidRDefault="00833FB6" w:rsidP="00833FB6">
            <w:r w:rsidRPr="009F057C">
              <w:t>Your reaction times have been successfully added to the file: to add another set of times select Reaction Time Tests from the menu</w:t>
            </w:r>
          </w:p>
        </w:tc>
        <w:tc>
          <w:tcPr>
            <w:tcW w:w="1537" w:type="dxa"/>
          </w:tcPr>
          <w:p w14:paraId="63F0201C" w14:textId="77777777" w:rsidR="00833FB6" w:rsidRDefault="00833FB6" w:rsidP="00833FB6">
            <w:r>
              <w:t>4</w:t>
            </w:r>
          </w:p>
        </w:tc>
        <w:tc>
          <w:tcPr>
            <w:tcW w:w="1842" w:type="dxa"/>
          </w:tcPr>
          <w:p w14:paraId="7FB1A268" w14:textId="3592427F" w:rsidR="00833FB6" w:rsidRDefault="00833FB6" w:rsidP="00833FB6">
            <w:r w:rsidRPr="009F057C">
              <w:t>Your reaction times have been successfully added to the file: to add another set of times select Reaction Time Tests from the menu</w:t>
            </w:r>
          </w:p>
        </w:tc>
      </w:tr>
      <w:tr w:rsidR="00833FB6" w14:paraId="726CF9FA" w14:textId="5CB07946" w:rsidTr="00583114">
        <w:tc>
          <w:tcPr>
            <w:tcW w:w="1181" w:type="dxa"/>
          </w:tcPr>
          <w:p w14:paraId="1B125404" w14:textId="77777777" w:rsidR="00833FB6" w:rsidRDefault="00833FB6" w:rsidP="00833FB6">
            <w:r>
              <w:t>51</w:t>
            </w:r>
          </w:p>
        </w:tc>
        <w:tc>
          <w:tcPr>
            <w:tcW w:w="1780" w:type="dxa"/>
          </w:tcPr>
          <w:p w14:paraId="292DF067" w14:textId="77777777" w:rsidR="00833FB6" w:rsidRDefault="00833FB6" w:rsidP="00833FB6">
            <w:r>
              <w:t>Write reaction Times to file</w:t>
            </w:r>
          </w:p>
        </w:tc>
        <w:tc>
          <w:tcPr>
            <w:tcW w:w="2130" w:type="dxa"/>
          </w:tcPr>
          <w:p w14:paraId="626C55D0" w14:textId="6C15B86C" w:rsidR="00833FB6" w:rsidRDefault="00833FB6" w:rsidP="00833FB6">
            <w:r>
              <w:t>Invalid Data – number, 033, james</w:t>
            </w:r>
          </w:p>
        </w:tc>
        <w:tc>
          <w:tcPr>
            <w:tcW w:w="1878" w:type="dxa"/>
          </w:tcPr>
          <w:p w14:paraId="712507D1" w14:textId="77777777" w:rsidR="00833FB6" w:rsidRDefault="00833FB6" w:rsidP="00833FB6">
            <w:r w:rsidRPr="009F057C">
              <w:t xml:space="preserve">Your reaction times have been successfully added to the file: to add another set </w:t>
            </w:r>
            <w:r w:rsidRPr="009F057C">
              <w:lastRenderedPageBreak/>
              <w:t>of times select Reaction Time Tests from the menu</w:t>
            </w:r>
          </w:p>
        </w:tc>
        <w:tc>
          <w:tcPr>
            <w:tcW w:w="1537" w:type="dxa"/>
          </w:tcPr>
          <w:p w14:paraId="34A9D569" w14:textId="77777777" w:rsidR="00833FB6" w:rsidRDefault="00833FB6" w:rsidP="00833FB6">
            <w:r>
              <w:lastRenderedPageBreak/>
              <w:t>4</w:t>
            </w:r>
          </w:p>
        </w:tc>
        <w:tc>
          <w:tcPr>
            <w:tcW w:w="1842" w:type="dxa"/>
          </w:tcPr>
          <w:p w14:paraId="79295841" w14:textId="470DE26B" w:rsidR="00833FB6" w:rsidRDefault="00833FB6" w:rsidP="00833FB6">
            <w:r w:rsidRPr="009F057C">
              <w:t xml:space="preserve">Your reaction times have been successfully added to the file: to add another </w:t>
            </w:r>
            <w:r w:rsidRPr="009F057C">
              <w:lastRenderedPageBreak/>
              <w:t>set of times select Reaction Time Tests from the menu</w:t>
            </w:r>
          </w:p>
        </w:tc>
      </w:tr>
      <w:tr w:rsidR="00833FB6" w14:paraId="4A8F9BC5" w14:textId="422BB00C" w:rsidTr="00583114">
        <w:tc>
          <w:tcPr>
            <w:tcW w:w="1181" w:type="dxa"/>
          </w:tcPr>
          <w:p w14:paraId="59BEEE0B" w14:textId="77777777" w:rsidR="00833FB6" w:rsidRDefault="00833FB6" w:rsidP="00833FB6">
            <w:r>
              <w:lastRenderedPageBreak/>
              <w:t>52</w:t>
            </w:r>
          </w:p>
        </w:tc>
        <w:tc>
          <w:tcPr>
            <w:tcW w:w="1780" w:type="dxa"/>
          </w:tcPr>
          <w:p w14:paraId="0CBF1083" w14:textId="77777777" w:rsidR="00833FB6" w:rsidRDefault="00833FB6" w:rsidP="00833FB6">
            <w:r>
              <w:t>Write competitor details to file</w:t>
            </w:r>
          </w:p>
        </w:tc>
        <w:tc>
          <w:tcPr>
            <w:tcW w:w="2130" w:type="dxa"/>
          </w:tcPr>
          <w:p w14:paraId="18E93660" w14:textId="7252B71B" w:rsidR="00833FB6" w:rsidRDefault="00833FB6" w:rsidP="00833FB6">
            <w:r>
              <w:t>Valid Data – James, Ross, WW1</w:t>
            </w:r>
          </w:p>
        </w:tc>
        <w:tc>
          <w:tcPr>
            <w:tcW w:w="1878" w:type="dxa"/>
          </w:tcPr>
          <w:p w14:paraId="45D7D0F9" w14:textId="77777777" w:rsidR="00833FB6" w:rsidRDefault="00833FB6" w:rsidP="00833FB6">
            <w:r w:rsidRPr="009F057C">
              <w:t xml:space="preserve">Your </w:t>
            </w:r>
            <w:r>
              <w:t>Details</w:t>
            </w:r>
            <w:r w:rsidRPr="009F057C">
              <w:t xml:space="preserve"> have been successfully added to the file</w:t>
            </w:r>
          </w:p>
        </w:tc>
        <w:tc>
          <w:tcPr>
            <w:tcW w:w="1537" w:type="dxa"/>
          </w:tcPr>
          <w:p w14:paraId="0378C0F8" w14:textId="77777777" w:rsidR="00833FB6" w:rsidRDefault="00833FB6" w:rsidP="00833FB6">
            <w:r>
              <w:t>3</w:t>
            </w:r>
          </w:p>
        </w:tc>
        <w:tc>
          <w:tcPr>
            <w:tcW w:w="1842" w:type="dxa"/>
          </w:tcPr>
          <w:p w14:paraId="210D8EB5" w14:textId="58743001" w:rsidR="00833FB6" w:rsidRDefault="00833FB6" w:rsidP="00833FB6">
            <w:r>
              <w:t>Assigns auto number to 0</w:t>
            </w:r>
          </w:p>
        </w:tc>
      </w:tr>
      <w:tr w:rsidR="00833FB6" w14:paraId="7B7F6E1E" w14:textId="20288122" w:rsidTr="00583114">
        <w:tc>
          <w:tcPr>
            <w:tcW w:w="1181" w:type="dxa"/>
          </w:tcPr>
          <w:p w14:paraId="0257BED2" w14:textId="77777777" w:rsidR="00833FB6" w:rsidRDefault="00833FB6" w:rsidP="00833FB6">
            <w:r>
              <w:t>53</w:t>
            </w:r>
          </w:p>
        </w:tc>
        <w:tc>
          <w:tcPr>
            <w:tcW w:w="1780" w:type="dxa"/>
          </w:tcPr>
          <w:p w14:paraId="7B402121" w14:textId="77777777" w:rsidR="00833FB6" w:rsidRDefault="00833FB6" w:rsidP="00833FB6">
            <w:r>
              <w:t>Write competitor details to file</w:t>
            </w:r>
          </w:p>
        </w:tc>
        <w:tc>
          <w:tcPr>
            <w:tcW w:w="2130" w:type="dxa"/>
          </w:tcPr>
          <w:p w14:paraId="6643DA96" w14:textId="77777777" w:rsidR="00833FB6" w:rsidRDefault="00833FB6" w:rsidP="00833FB6">
            <w:r>
              <w:t>Null Data</w:t>
            </w:r>
          </w:p>
        </w:tc>
        <w:tc>
          <w:tcPr>
            <w:tcW w:w="1878" w:type="dxa"/>
          </w:tcPr>
          <w:p w14:paraId="5425971D" w14:textId="77777777" w:rsidR="00833FB6" w:rsidRDefault="00833FB6" w:rsidP="00833FB6">
            <w:r w:rsidRPr="009F057C">
              <w:t xml:space="preserve">Your </w:t>
            </w:r>
            <w:r>
              <w:t>Details</w:t>
            </w:r>
            <w:r w:rsidRPr="009F057C">
              <w:t xml:space="preserve"> have been successfully added to the file</w:t>
            </w:r>
          </w:p>
        </w:tc>
        <w:tc>
          <w:tcPr>
            <w:tcW w:w="1537" w:type="dxa"/>
          </w:tcPr>
          <w:p w14:paraId="41231F95" w14:textId="77777777" w:rsidR="00833FB6" w:rsidRDefault="00833FB6" w:rsidP="00833FB6">
            <w:r>
              <w:t>3</w:t>
            </w:r>
          </w:p>
        </w:tc>
        <w:tc>
          <w:tcPr>
            <w:tcW w:w="1842" w:type="dxa"/>
          </w:tcPr>
          <w:p w14:paraId="4CEEC4DA" w14:textId="684B68C2" w:rsidR="00833FB6" w:rsidRDefault="00833FB6" w:rsidP="00833FB6">
            <w:r w:rsidRPr="009F057C">
              <w:t xml:space="preserve">Your </w:t>
            </w:r>
            <w:r>
              <w:t>Details</w:t>
            </w:r>
            <w:r w:rsidRPr="009F057C">
              <w:t xml:space="preserve"> have been successfully added to the file</w:t>
            </w:r>
          </w:p>
        </w:tc>
      </w:tr>
      <w:tr w:rsidR="00833FB6" w14:paraId="52D20A98" w14:textId="7F02AE51" w:rsidTr="00583114">
        <w:tc>
          <w:tcPr>
            <w:tcW w:w="1181" w:type="dxa"/>
          </w:tcPr>
          <w:p w14:paraId="62B070AE" w14:textId="77777777" w:rsidR="00833FB6" w:rsidRDefault="00833FB6" w:rsidP="00833FB6">
            <w:r>
              <w:t>54</w:t>
            </w:r>
          </w:p>
        </w:tc>
        <w:tc>
          <w:tcPr>
            <w:tcW w:w="1780" w:type="dxa"/>
          </w:tcPr>
          <w:p w14:paraId="25DF9FC0" w14:textId="77777777" w:rsidR="00833FB6" w:rsidRDefault="00833FB6" w:rsidP="00833FB6">
            <w:r>
              <w:t>Write competitor details to file</w:t>
            </w:r>
          </w:p>
        </w:tc>
        <w:tc>
          <w:tcPr>
            <w:tcW w:w="2130" w:type="dxa"/>
          </w:tcPr>
          <w:p w14:paraId="0F0048BE" w14:textId="4331A4FF" w:rsidR="00833FB6" w:rsidRDefault="00833FB6" w:rsidP="00833FB6">
            <w:r>
              <w:t>Invalid Data – James1, R0ss, 1WW</w:t>
            </w:r>
          </w:p>
        </w:tc>
        <w:tc>
          <w:tcPr>
            <w:tcW w:w="1878" w:type="dxa"/>
          </w:tcPr>
          <w:p w14:paraId="18F35926" w14:textId="77777777" w:rsidR="00833FB6" w:rsidRDefault="00833FB6" w:rsidP="00833FB6">
            <w:r w:rsidRPr="009F057C">
              <w:t xml:space="preserve">Your </w:t>
            </w:r>
            <w:r>
              <w:t>Details</w:t>
            </w:r>
            <w:r w:rsidRPr="009F057C">
              <w:t xml:space="preserve"> have been successfully added to the file</w:t>
            </w:r>
          </w:p>
        </w:tc>
        <w:tc>
          <w:tcPr>
            <w:tcW w:w="1537" w:type="dxa"/>
          </w:tcPr>
          <w:p w14:paraId="4AAFBC27" w14:textId="77777777" w:rsidR="00833FB6" w:rsidRDefault="00833FB6" w:rsidP="00833FB6">
            <w:r>
              <w:t>3</w:t>
            </w:r>
          </w:p>
        </w:tc>
        <w:tc>
          <w:tcPr>
            <w:tcW w:w="1842" w:type="dxa"/>
          </w:tcPr>
          <w:p w14:paraId="24E65270" w14:textId="2FFEC8FF" w:rsidR="00833FB6" w:rsidRDefault="00833FB6" w:rsidP="00833FB6">
            <w:r w:rsidRPr="009F057C">
              <w:t xml:space="preserve">Your </w:t>
            </w:r>
            <w:r>
              <w:t>Details</w:t>
            </w:r>
            <w:r w:rsidRPr="009F057C">
              <w:t xml:space="preserve"> have been successfully added to the file</w:t>
            </w:r>
          </w:p>
        </w:tc>
      </w:tr>
      <w:tr w:rsidR="00833FB6" w14:paraId="355E9064" w14:textId="32F553A7" w:rsidTr="00583114">
        <w:tc>
          <w:tcPr>
            <w:tcW w:w="1181" w:type="dxa"/>
          </w:tcPr>
          <w:p w14:paraId="5EED4EAC" w14:textId="77777777" w:rsidR="00833FB6" w:rsidRDefault="00833FB6" w:rsidP="00833FB6">
            <w:r>
              <w:t>55</w:t>
            </w:r>
          </w:p>
        </w:tc>
        <w:tc>
          <w:tcPr>
            <w:tcW w:w="1780" w:type="dxa"/>
          </w:tcPr>
          <w:p w14:paraId="50EFF413" w14:textId="77777777" w:rsidR="00833FB6" w:rsidRDefault="00833FB6" w:rsidP="00833FB6">
            <w:r>
              <w:t>Remove competitor from file</w:t>
            </w:r>
          </w:p>
        </w:tc>
        <w:tc>
          <w:tcPr>
            <w:tcW w:w="2130" w:type="dxa"/>
          </w:tcPr>
          <w:p w14:paraId="207363B5" w14:textId="616C786F" w:rsidR="00833FB6" w:rsidRDefault="00833FB6" w:rsidP="00833FB6">
            <w:r>
              <w:t>Valid Data – No Data</w:t>
            </w:r>
          </w:p>
        </w:tc>
        <w:tc>
          <w:tcPr>
            <w:tcW w:w="1878" w:type="dxa"/>
          </w:tcPr>
          <w:p w14:paraId="05C4D253" w14:textId="77777777" w:rsidR="00833FB6" w:rsidRDefault="00833FB6" w:rsidP="00833FB6">
            <w:r>
              <w:t>Competitor successfully removed</w:t>
            </w:r>
          </w:p>
        </w:tc>
        <w:tc>
          <w:tcPr>
            <w:tcW w:w="1537" w:type="dxa"/>
          </w:tcPr>
          <w:p w14:paraId="6AC57D23" w14:textId="77777777" w:rsidR="00833FB6" w:rsidRDefault="00833FB6" w:rsidP="00833FB6"/>
        </w:tc>
        <w:tc>
          <w:tcPr>
            <w:tcW w:w="1842" w:type="dxa"/>
          </w:tcPr>
          <w:p w14:paraId="0896F3A8" w14:textId="5C71B567" w:rsidR="00833FB6" w:rsidRDefault="00833FB6" w:rsidP="00833FB6">
            <w:r>
              <w:t>Competitor successfully removed</w:t>
            </w:r>
          </w:p>
        </w:tc>
      </w:tr>
      <w:tr w:rsidR="00833FB6" w14:paraId="1C89F09B" w14:textId="220E1A2C" w:rsidTr="00583114">
        <w:tc>
          <w:tcPr>
            <w:tcW w:w="1181" w:type="dxa"/>
          </w:tcPr>
          <w:p w14:paraId="07D61CBB" w14:textId="77777777" w:rsidR="00833FB6" w:rsidRDefault="00833FB6" w:rsidP="00833FB6">
            <w:r>
              <w:t>56</w:t>
            </w:r>
          </w:p>
        </w:tc>
        <w:tc>
          <w:tcPr>
            <w:tcW w:w="1780" w:type="dxa"/>
          </w:tcPr>
          <w:p w14:paraId="3C18E197" w14:textId="77777777" w:rsidR="00833FB6" w:rsidRDefault="00833FB6" w:rsidP="00833FB6">
            <w:r>
              <w:t>Remove competitor from file</w:t>
            </w:r>
          </w:p>
        </w:tc>
        <w:tc>
          <w:tcPr>
            <w:tcW w:w="2130" w:type="dxa"/>
          </w:tcPr>
          <w:p w14:paraId="2193256A" w14:textId="77777777" w:rsidR="00833FB6" w:rsidRDefault="00833FB6" w:rsidP="00833FB6">
            <w:r>
              <w:t>Null Data</w:t>
            </w:r>
          </w:p>
        </w:tc>
        <w:tc>
          <w:tcPr>
            <w:tcW w:w="1878" w:type="dxa"/>
          </w:tcPr>
          <w:p w14:paraId="250F18E5" w14:textId="77777777" w:rsidR="00833FB6" w:rsidRDefault="00833FB6" w:rsidP="00833FB6">
            <w:r>
              <w:t>Competitor successfully removed</w:t>
            </w:r>
          </w:p>
        </w:tc>
        <w:tc>
          <w:tcPr>
            <w:tcW w:w="1537" w:type="dxa"/>
          </w:tcPr>
          <w:p w14:paraId="4F3AC44F" w14:textId="77777777" w:rsidR="00833FB6" w:rsidRDefault="00833FB6" w:rsidP="00833FB6"/>
        </w:tc>
        <w:tc>
          <w:tcPr>
            <w:tcW w:w="1842" w:type="dxa"/>
          </w:tcPr>
          <w:p w14:paraId="120ECEEC" w14:textId="1149174C" w:rsidR="00833FB6" w:rsidRDefault="00833FB6" w:rsidP="00833FB6">
            <w:r>
              <w:t>Competitor successfully removed</w:t>
            </w:r>
          </w:p>
        </w:tc>
      </w:tr>
      <w:tr w:rsidR="00833FB6" w14:paraId="2151F2FF" w14:textId="5D24EB68" w:rsidTr="00583114">
        <w:tc>
          <w:tcPr>
            <w:tcW w:w="1181" w:type="dxa"/>
          </w:tcPr>
          <w:p w14:paraId="72E01EFB" w14:textId="77777777" w:rsidR="00833FB6" w:rsidRDefault="00833FB6" w:rsidP="00833FB6">
            <w:r>
              <w:t>57</w:t>
            </w:r>
          </w:p>
        </w:tc>
        <w:tc>
          <w:tcPr>
            <w:tcW w:w="1780" w:type="dxa"/>
          </w:tcPr>
          <w:p w14:paraId="1B1177A0" w14:textId="77777777" w:rsidR="00833FB6" w:rsidRDefault="00833FB6" w:rsidP="00833FB6">
            <w:r>
              <w:t>Remove competitor from file</w:t>
            </w:r>
          </w:p>
        </w:tc>
        <w:tc>
          <w:tcPr>
            <w:tcW w:w="2130" w:type="dxa"/>
          </w:tcPr>
          <w:p w14:paraId="0826F318" w14:textId="132ABF85" w:rsidR="00833FB6" w:rsidRDefault="00833FB6" w:rsidP="00833FB6">
            <w:r>
              <w:t>Invalid Data – James1, Ross,WW1</w:t>
            </w:r>
          </w:p>
        </w:tc>
        <w:tc>
          <w:tcPr>
            <w:tcW w:w="1878" w:type="dxa"/>
          </w:tcPr>
          <w:p w14:paraId="59489B83" w14:textId="77777777" w:rsidR="00833FB6" w:rsidRDefault="00833FB6" w:rsidP="00833FB6">
            <w:r>
              <w:t>Competitor has not been removed</w:t>
            </w:r>
          </w:p>
        </w:tc>
        <w:tc>
          <w:tcPr>
            <w:tcW w:w="1537" w:type="dxa"/>
          </w:tcPr>
          <w:p w14:paraId="5182C87B" w14:textId="77777777" w:rsidR="00833FB6" w:rsidRDefault="00833FB6" w:rsidP="00833FB6"/>
        </w:tc>
        <w:tc>
          <w:tcPr>
            <w:tcW w:w="1842" w:type="dxa"/>
          </w:tcPr>
          <w:p w14:paraId="6C67CD0B" w14:textId="3C0F8125" w:rsidR="00833FB6" w:rsidRDefault="00833FB6" w:rsidP="00833FB6">
            <w:r>
              <w:t>Competitor has not been removed</w:t>
            </w:r>
          </w:p>
        </w:tc>
      </w:tr>
      <w:tr w:rsidR="00833FB6" w14:paraId="1B8B2A6E" w14:textId="65321E26" w:rsidTr="00583114">
        <w:tc>
          <w:tcPr>
            <w:tcW w:w="1181" w:type="dxa"/>
          </w:tcPr>
          <w:p w14:paraId="5FE3F215" w14:textId="77777777" w:rsidR="00833FB6" w:rsidRDefault="00833FB6" w:rsidP="00833FB6">
            <w:r>
              <w:t>58</w:t>
            </w:r>
          </w:p>
        </w:tc>
        <w:tc>
          <w:tcPr>
            <w:tcW w:w="1780" w:type="dxa"/>
          </w:tcPr>
          <w:p w14:paraId="46CAFA7A" w14:textId="77777777" w:rsidR="00833FB6" w:rsidRDefault="00833FB6" w:rsidP="00833FB6">
            <w:r>
              <w:t>Show File</w:t>
            </w:r>
          </w:p>
        </w:tc>
        <w:tc>
          <w:tcPr>
            <w:tcW w:w="2130" w:type="dxa"/>
          </w:tcPr>
          <w:p w14:paraId="73F7F4E8" w14:textId="62112DDA" w:rsidR="00833FB6" w:rsidRDefault="00833FB6" w:rsidP="00833FB6">
            <w:r>
              <w:t>Valid Data – No Data</w:t>
            </w:r>
          </w:p>
        </w:tc>
        <w:tc>
          <w:tcPr>
            <w:tcW w:w="1878" w:type="dxa"/>
          </w:tcPr>
          <w:p w14:paraId="0A7B5947" w14:textId="77777777" w:rsidR="00833FB6" w:rsidRDefault="00833FB6" w:rsidP="00833FB6">
            <w:r>
              <w:t>Shows complete file</w:t>
            </w:r>
          </w:p>
        </w:tc>
        <w:tc>
          <w:tcPr>
            <w:tcW w:w="1537" w:type="dxa"/>
          </w:tcPr>
          <w:p w14:paraId="391CA8F9" w14:textId="77777777" w:rsidR="00833FB6" w:rsidRDefault="00833FB6" w:rsidP="00833FB6">
            <w:r>
              <w:t>6</w:t>
            </w:r>
          </w:p>
        </w:tc>
        <w:tc>
          <w:tcPr>
            <w:tcW w:w="1842" w:type="dxa"/>
          </w:tcPr>
          <w:p w14:paraId="4EBB7B16" w14:textId="39DA4DAC" w:rsidR="00833FB6" w:rsidRDefault="00833FB6" w:rsidP="00833FB6">
            <w:r>
              <w:t>Shows complete file</w:t>
            </w:r>
          </w:p>
        </w:tc>
      </w:tr>
      <w:tr w:rsidR="00833FB6" w14:paraId="2EB459BF" w14:textId="096DC852" w:rsidTr="00583114">
        <w:tc>
          <w:tcPr>
            <w:tcW w:w="1181" w:type="dxa"/>
          </w:tcPr>
          <w:p w14:paraId="44E78CDC" w14:textId="77777777" w:rsidR="00833FB6" w:rsidRDefault="00833FB6" w:rsidP="00833FB6">
            <w:r>
              <w:t>59</w:t>
            </w:r>
          </w:p>
        </w:tc>
        <w:tc>
          <w:tcPr>
            <w:tcW w:w="1780" w:type="dxa"/>
          </w:tcPr>
          <w:p w14:paraId="0213B808" w14:textId="77777777" w:rsidR="00833FB6" w:rsidRDefault="00833FB6" w:rsidP="00833FB6">
            <w:r>
              <w:t>Show File</w:t>
            </w:r>
          </w:p>
        </w:tc>
        <w:tc>
          <w:tcPr>
            <w:tcW w:w="2130" w:type="dxa"/>
          </w:tcPr>
          <w:p w14:paraId="4987B1CB" w14:textId="77777777" w:rsidR="00833FB6" w:rsidRDefault="00833FB6" w:rsidP="00833FB6">
            <w:r>
              <w:t>Null Data</w:t>
            </w:r>
          </w:p>
        </w:tc>
        <w:tc>
          <w:tcPr>
            <w:tcW w:w="1878" w:type="dxa"/>
          </w:tcPr>
          <w:p w14:paraId="75BC9D00" w14:textId="77777777" w:rsidR="00833FB6" w:rsidRDefault="00833FB6" w:rsidP="00833FB6">
            <w:r>
              <w:t>Shows complete file</w:t>
            </w:r>
          </w:p>
        </w:tc>
        <w:tc>
          <w:tcPr>
            <w:tcW w:w="1537" w:type="dxa"/>
          </w:tcPr>
          <w:p w14:paraId="5FDFFB30" w14:textId="77777777" w:rsidR="00833FB6" w:rsidRDefault="00833FB6" w:rsidP="00833FB6">
            <w:r>
              <w:t>6</w:t>
            </w:r>
          </w:p>
        </w:tc>
        <w:tc>
          <w:tcPr>
            <w:tcW w:w="1842" w:type="dxa"/>
          </w:tcPr>
          <w:p w14:paraId="53AAB6A6" w14:textId="06E2822D" w:rsidR="00833FB6" w:rsidRDefault="00833FB6" w:rsidP="00833FB6">
            <w:r>
              <w:t>Shows complete file</w:t>
            </w:r>
          </w:p>
        </w:tc>
      </w:tr>
      <w:tr w:rsidR="00833FB6" w14:paraId="73B4AA0C" w14:textId="572DD55F" w:rsidTr="00583114">
        <w:tc>
          <w:tcPr>
            <w:tcW w:w="1181" w:type="dxa"/>
          </w:tcPr>
          <w:p w14:paraId="57E3D126" w14:textId="77777777" w:rsidR="00833FB6" w:rsidRDefault="00833FB6" w:rsidP="00833FB6">
            <w:r>
              <w:t>60</w:t>
            </w:r>
          </w:p>
        </w:tc>
        <w:tc>
          <w:tcPr>
            <w:tcW w:w="1780" w:type="dxa"/>
          </w:tcPr>
          <w:p w14:paraId="59DB73B2" w14:textId="77777777" w:rsidR="00833FB6" w:rsidRDefault="00833FB6" w:rsidP="00833FB6">
            <w:r>
              <w:t>Show File</w:t>
            </w:r>
          </w:p>
        </w:tc>
        <w:tc>
          <w:tcPr>
            <w:tcW w:w="2130" w:type="dxa"/>
          </w:tcPr>
          <w:p w14:paraId="52F26C26" w14:textId="13B8DF75" w:rsidR="00833FB6" w:rsidRDefault="00833FB6" w:rsidP="00833FB6">
            <w:r>
              <w:t>Invalid Data – James1, Ross,WW1</w:t>
            </w:r>
          </w:p>
        </w:tc>
        <w:tc>
          <w:tcPr>
            <w:tcW w:w="1878" w:type="dxa"/>
          </w:tcPr>
          <w:p w14:paraId="392BCAA4" w14:textId="77777777" w:rsidR="00833FB6" w:rsidRDefault="00833FB6" w:rsidP="00833FB6">
            <w:r>
              <w:t>Shows complete file</w:t>
            </w:r>
          </w:p>
        </w:tc>
        <w:tc>
          <w:tcPr>
            <w:tcW w:w="1537" w:type="dxa"/>
          </w:tcPr>
          <w:p w14:paraId="6009D170" w14:textId="77777777" w:rsidR="00833FB6" w:rsidRDefault="00833FB6" w:rsidP="00833FB6">
            <w:r>
              <w:t>6</w:t>
            </w:r>
          </w:p>
        </w:tc>
        <w:tc>
          <w:tcPr>
            <w:tcW w:w="1842" w:type="dxa"/>
          </w:tcPr>
          <w:p w14:paraId="145F79E7" w14:textId="3AA89EC9" w:rsidR="00833FB6" w:rsidRDefault="00833FB6" w:rsidP="00833FB6">
            <w:r>
              <w:t>Shows complete file</w:t>
            </w:r>
          </w:p>
        </w:tc>
      </w:tr>
      <w:tr w:rsidR="00833FB6" w14:paraId="0833C350" w14:textId="2DD444F9" w:rsidTr="00583114">
        <w:tc>
          <w:tcPr>
            <w:tcW w:w="1181" w:type="dxa"/>
          </w:tcPr>
          <w:p w14:paraId="74EC91EE" w14:textId="77777777" w:rsidR="00833FB6" w:rsidRDefault="00833FB6" w:rsidP="00833FB6">
            <w:r>
              <w:t>61</w:t>
            </w:r>
          </w:p>
        </w:tc>
        <w:tc>
          <w:tcPr>
            <w:tcW w:w="1780" w:type="dxa"/>
          </w:tcPr>
          <w:p w14:paraId="32A7562A" w14:textId="77777777" w:rsidR="00833FB6" w:rsidRDefault="00833FB6" w:rsidP="00833FB6">
            <w:r>
              <w:t>Show competitor details</w:t>
            </w:r>
          </w:p>
        </w:tc>
        <w:tc>
          <w:tcPr>
            <w:tcW w:w="2130" w:type="dxa"/>
          </w:tcPr>
          <w:p w14:paraId="58A16917" w14:textId="248A2DA2" w:rsidR="00833FB6" w:rsidRDefault="00833FB6" w:rsidP="00833FB6">
            <w:r>
              <w:t>Valid Data – 1</w:t>
            </w:r>
          </w:p>
        </w:tc>
        <w:tc>
          <w:tcPr>
            <w:tcW w:w="1878" w:type="dxa"/>
          </w:tcPr>
          <w:p w14:paraId="43497D68" w14:textId="77777777" w:rsidR="00833FB6" w:rsidRDefault="00833FB6" w:rsidP="00833FB6">
            <w:r>
              <w:t>Shows competitor’s details</w:t>
            </w:r>
          </w:p>
        </w:tc>
        <w:tc>
          <w:tcPr>
            <w:tcW w:w="1537" w:type="dxa"/>
          </w:tcPr>
          <w:p w14:paraId="755CE7C1" w14:textId="77777777" w:rsidR="00833FB6" w:rsidRDefault="00833FB6" w:rsidP="00833FB6">
            <w:r>
              <w:t>6</w:t>
            </w:r>
          </w:p>
        </w:tc>
        <w:tc>
          <w:tcPr>
            <w:tcW w:w="1842" w:type="dxa"/>
          </w:tcPr>
          <w:p w14:paraId="4366C4D2" w14:textId="71E065D3" w:rsidR="00833FB6" w:rsidRDefault="00833FB6" w:rsidP="00833FB6">
            <w:r>
              <w:t>Shows competitor’s details</w:t>
            </w:r>
          </w:p>
        </w:tc>
      </w:tr>
      <w:tr w:rsidR="00833FB6" w14:paraId="224575FE" w14:textId="58998740" w:rsidTr="00583114">
        <w:tc>
          <w:tcPr>
            <w:tcW w:w="1181" w:type="dxa"/>
          </w:tcPr>
          <w:p w14:paraId="44D892A1" w14:textId="77777777" w:rsidR="00833FB6" w:rsidRDefault="00833FB6" w:rsidP="00833FB6">
            <w:r>
              <w:t>62</w:t>
            </w:r>
          </w:p>
        </w:tc>
        <w:tc>
          <w:tcPr>
            <w:tcW w:w="1780" w:type="dxa"/>
          </w:tcPr>
          <w:p w14:paraId="437DF7AA" w14:textId="77777777" w:rsidR="00833FB6" w:rsidRDefault="00833FB6" w:rsidP="00833FB6">
            <w:r>
              <w:t>Show competitor details</w:t>
            </w:r>
          </w:p>
        </w:tc>
        <w:tc>
          <w:tcPr>
            <w:tcW w:w="2130" w:type="dxa"/>
          </w:tcPr>
          <w:p w14:paraId="5293120B" w14:textId="77777777" w:rsidR="00833FB6" w:rsidRDefault="00833FB6" w:rsidP="00833FB6">
            <w:r>
              <w:t>Null Data</w:t>
            </w:r>
          </w:p>
        </w:tc>
        <w:tc>
          <w:tcPr>
            <w:tcW w:w="1878" w:type="dxa"/>
          </w:tcPr>
          <w:p w14:paraId="6F280F4D" w14:textId="77777777" w:rsidR="00833FB6" w:rsidRDefault="00833FB6" w:rsidP="00833FB6">
            <w:r>
              <w:t>Competitor not found. Please enter a competitor’s number:</w:t>
            </w:r>
          </w:p>
        </w:tc>
        <w:tc>
          <w:tcPr>
            <w:tcW w:w="1537" w:type="dxa"/>
          </w:tcPr>
          <w:p w14:paraId="6EDFFEF9" w14:textId="77777777" w:rsidR="00833FB6" w:rsidRDefault="00833FB6" w:rsidP="00833FB6">
            <w:r>
              <w:t>6</w:t>
            </w:r>
          </w:p>
        </w:tc>
        <w:tc>
          <w:tcPr>
            <w:tcW w:w="1842" w:type="dxa"/>
          </w:tcPr>
          <w:p w14:paraId="14E68FB9" w14:textId="48AF4391" w:rsidR="00833FB6" w:rsidRDefault="00833FB6" w:rsidP="00833FB6">
            <w:r>
              <w:t>Competitor not found. Please enter a competitor’s number:</w:t>
            </w:r>
          </w:p>
        </w:tc>
      </w:tr>
      <w:tr w:rsidR="00833FB6" w14:paraId="29E40E50" w14:textId="6C246E24" w:rsidTr="00583114">
        <w:tc>
          <w:tcPr>
            <w:tcW w:w="1181" w:type="dxa"/>
          </w:tcPr>
          <w:p w14:paraId="5DCC5B87" w14:textId="77777777" w:rsidR="00833FB6" w:rsidRDefault="00833FB6" w:rsidP="00833FB6">
            <w:r>
              <w:t>63</w:t>
            </w:r>
          </w:p>
        </w:tc>
        <w:tc>
          <w:tcPr>
            <w:tcW w:w="1780" w:type="dxa"/>
          </w:tcPr>
          <w:p w14:paraId="03E0241C" w14:textId="77777777" w:rsidR="00833FB6" w:rsidRDefault="00833FB6" w:rsidP="00833FB6">
            <w:r>
              <w:t>Show competitor details</w:t>
            </w:r>
          </w:p>
        </w:tc>
        <w:tc>
          <w:tcPr>
            <w:tcW w:w="2130" w:type="dxa"/>
          </w:tcPr>
          <w:p w14:paraId="48D60663" w14:textId="278D9FB7" w:rsidR="00833FB6" w:rsidRDefault="00833FB6" w:rsidP="00833FB6">
            <w:r>
              <w:t>Invalid Data –WW1</w:t>
            </w:r>
          </w:p>
        </w:tc>
        <w:tc>
          <w:tcPr>
            <w:tcW w:w="1878" w:type="dxa"/>
          </w:tcPr>
          <w:p w14:paraId="55BFD0FD" w14:textId="77777777" w:rsidR="00833FB6" w:rsidRDefault="00833FB6" w:rsidP="00833FB6">
            <w:r>
              <w:t>Competitor not found. Please enter a competitor’s number:</w:t>
            </w:r>
          </w:p>
        </w:tc>
        <w:tc>
          <w:tcPr>
            <w:tcW w:w="1537" w:type="dxa"/>
          </w:tcPr>
          <w:p w14:paraId="3AC16FA0" w14:textId="77777777" w:rsidR="00833FB6" w:rsidRDefault="00833FB6" w:rsidP="00833FB6">
            <w:r>
              <w:t>6</w:t>
            </w:r>
          </w:p>
        </w:tc>
        <w:tc>
          <w:tcPr>
            <w:tcW w:w="1842" w:type="dxa"/>
          </w:tcPr>
          <w:p w14:paraId="4CA25549" w14:textId="06BFEB85" w:rsidR="00833FB6" w:rsidRDefault="00833FB6" w:rsidP="00833FB6">
            <w:r>
              <w:t>Competitor not found. Please enter a competitor’s number:</w:t>
            </w:r>
          </w:p>
        </w:tc>
      </w:tr>
      <w:tr w:rsidR="00833FB6" w14:paraId="076B938E" w14:textId="0AAEB541" w:rsidTr="00583114">
        <w:tc>
          <w:tcPr>
            <w:tcW w:w="1181" w:type="dxa"/>
          </w:tcPr>
          <w:p w14:paraId="2D05EDF4" w14:textId="77777777" w:rsidR="00833FB6" w:rsidRDefault="00833FB6" w:rsidP="00833FB6">
            <w:r>
              <w:t>64</w:t>
            </w:r>
          </w:p>
        </w:tc>
        <w:tc>
          <w:tcPr>
            <w:tcW w:w="1780" w:type="dxa"/>
          </w:tcPr>
          <w:p w14:paraId="578669C7" w14:textId="77777777" w:rsidR="00833FB6" w:rsidRDefault="00833FB6" w:rsidP="00833FB6">
            <w:r>
              <w:t>Create file</w:t>
            </w:r>
          </w:p>
        </w:tc>
        <w:tc>
          <w:tcPr>
            <w:tcW w:w="2130" w:type="dxa"/>
          </w:tcPr>
          <w:p w14:paraId="5A94E3B7" w14:textId="3FA235A3" w:rsidR="00833FB6" w:rsidRDefault="00833FB6" w:rsidP="00833FB6">
            <w:r>
              <w:t>Valid Data – list of fieldnames</w:t>
            </w:r>
          </w:p>
        </w:tc>
        <w:tc>
          <w:tcPr>
            <w:tcW w:w="1878" w:type="dxa"/>
          </w:tcPr>
          <w:p w14:paraId="1CF0B6F4" w14:textId="77777777" w:rsidR="00833FB6" w:rsidRDefault="00833FB6" w:rsidP="00833FB6">
            <w:r>
              <w:t>File created with correct fieldnames</w:t>
            </w:r>
          </w:p>
        </w:tc>
        <w:tc>
          <w:tcPr>
            <w:tcW w:w="1537" w:type="dxa"/>
          </w:tcPr>
          <w:p w14:paraId="59A76F74" w14:textId="77777777" w:rsidR="00833FB6" w:rsidRDefault="00833FB6" w:rsidP="00833FB6"/>
        </w:tc>
        <w:tc>
          <w:tcPr>
            <w:tcW w:w="1842" w:type="dxa"/>
          </w:tcPr>
          <w:p w14:paraId="6B6C2905" w14:textId="0346BFE7" w:rsidR="00833FB6" w:rsidRDefault="00833FB6" w:rsidP="00833FB6">
            <w:r>
              <w:t>File created with nothing inside</w:t>
            </w:r>
          </w:p>
        </w:tc>
      </w:tr>
      <w:tr w:rsidR="00833FB6" w14:paraId="581F2212" w14:textId="2F6E9DAD" w:rsidTr="00583114">
        <w:tc>
          <w:tcPr>
            <w:tcW w:w="1181" w:type="dxa"/>
          </w:tcPr>
          <w:p w14:paraId="45085CF7" w14:textId="77777777" w:rsidR="00833FB6" w:rsidRDefault="00833FB6" w:rsidP="00833FB6">
            <w:r>
              <w:t>65</w:t>
            </w:r>
          </w:p>
        </w:tc>
        <w:tc>
          <w:tcPr>
            <w:tcW w:w="1780" w:type="dxa"/>
          </w:tcPr>
          <w:p w14:paraId="6CE35A47" w14:textId="77777777" w:rsidR="00833FB6" w:rsidRDefault="00833FB6" w:rsidP="00833FB6">
            <w:r>
              <w:t>Create file</w:t>
            </w:r>
          </w:p>
        </w:tc>
        <w:tc>
          <w:tcPr>
            <w:tcW w:w="2130" w:type="dxa"/>
          </w:tcPr>
          <w:p w14:paraId="690B3ADE" w14:textId="77777777" w:rsidR="00833FB6" w:rsidRDefault="00833FB6" w:rsidP="00833FB6">
            <w:r>
              <w:t>Null Data</w:t>
            </w:r>
          </w:p>
        </w:tc>
        <w:tc>
          <w:tcPr>
            <w:tcW w:w="1878" w:type="dxa"/>
          </w:tcPr>
          <w:p w14:paraId="6EDE5832" w14:textId="77777777" w:rsidR="00833FB6" w:rsidRDefault="00833FB6" w:rsidP="00833FB6">
            <w:r>
              <w:t>Blank file created</w:t>
            </w:r>
          </w:p>
        </w:tc>
        <w:tc>
          <w:tcPr>
            <w:tcW w:w="1537" w:type="dxa"/>
          </w:tcPr>
          <w:p w14:paraId="62EA788A" w14:textId="77777777" w:rsidR="00833FB6" w:rsidRDefault="00833FB6" w:rsidP="00833FB6"/>
        </w:tc>
        <w:tc>
          <w:tcPr>
            <w:tcW w:w="1842" w:type="dxa"/>
          </w:tcPr>
          <w:p w14:paraId="41A3CF3D" w14:textId="1EE0EB84" w:rsidR="00833FB6" w:rsidRDefault="00833FB6" w:rsidP="00833FB6">
            <w:r>
              <w:t>Blank file created</w:t>
            </w:r>
          </w:p>
        </w:tc>
      </w:tr>
      <w:tr w:rsidR="00833FB6" w14:paraId="0F797BE4" w14:textId="44522563" w:rsidTr="00583114">
        <w:tc>
          <w:tcPr>
            <w:tcW w:w="1181" w:type="dxa"/>
          </w:tcPr>
          <w:p w14:paraId="3D6AE182" w14:textId="77777777" w:rsidR="00833FB6" w:rsidRDefault="00833FB6" w:rsidP="00833FB6">
            <w:r>
              <w:t>66</w:t>
            </w:r>
          </w:p>
        </w:tc>
        <w:tc>
          <w:tcPr>
            <w:tcW w:w="1780" w:type="dxa"/>
          </w:tcPr>
          <w:p w14:paraId="485A1151" w14:textId="77777777" w:rsidR="00833FB6" w:rsidRDefault="00833FB6" w:rsidP="00833FB6">
            <w:r>
              <w:t>Create file</w:t>
            </w:r>
          </w:p>
        </w:tc>
        <w:tc>
          <w:tcPr>
            <w:tcW w:w="2130" w:type="dxa"/>
          </w:tcPr>
          <w:p w14:paraId="42572924" w14:textId="28BFE974" w:rsidR="00833FB6" w:rsidRDefault="00833FB6" w:rsidP="00833FB6">
            <w:r>
              <w:t>Invalid Data 132242434</w:t>
            </w:r>
          </w:p>
        </w:tc>
        <w:tc>
          <w:tcPr>
            <w:tcW w:w="1878" w:type="dxa"/>
          </w:tcPr>
          <w:p w14:paraId="24D22651" w14:textId="77777777" w:rsidR="00833FB6" w:rsidRDefault="00833FB6" w:rsidP="00833FB6">
            <w:r>
              <w:t>File created with erroneous data</w:t>
            </w:r>
          </w:p>
        </w:tc>
        <w:tc>
          <w:tcPr>
            <w:tcW w:w="1537" w:type="dxa"/>
          </w:tcPr>
          <w:p w14:paraId="2D14BBE8" w14:textId="77777777" w:rsidR="00833FB6" w:rsidRDefault="00833FB6" w:rsidP="00833FB6"/>
        </w:tc>
        <w:tc>
          <w:tcPr>
            <w:tcW w:w="1842" w:type="dxa"/>
          </w:tcPr>
          <w:p w14:paraId="1E7112B8" w14:textId="35B7F52E" w:rsidR="00833FB6" w:rsidRDefault="00833FB6" w:rsidP="00833FB6">
            <w:r>
              <w:t>File created with erroneous data</w:t>
            </w:r>
          </w:p>
        </w:tc>
      </w:tr>
      <w:tr w:rsidR="00833FB6" w14:paraId="61D15CBF" w14:textId="72E7E8D1" w:rsidTr="00583114">
        <w:tc>
          <w:tcPr>
            <w:tcW w:w="1181" w:type="dxa"/>
          </w:tcPr>
          <w:p w14:paraId="42928DAE" w14:textId="77777777" w:rsidR="00833FB6" w:rsidRDefault="00833FB6" w:rsidP="00833FB6">
            <w:r>
              <w:t>67</w:t>
            </w:r>
          </w:p>
        </w:tc>
        <w:tc>
          <w:tcPr>
            <w:tcW w:w="1780" w:type="dxa"/>
          </w:tcPr>
          <w:p w14:paraId="0B521A5D" w14:textId="77777777" w:rsidR="00833FB6" w:rsidRDefault="00833FB6" w:rsidP="00833FB6">
            <w:r>
              <w:t>Entering climb time 1</w:t>
            </w:r>
          </w:p>
        </w:tc>
        <w:tc>
          <w:tcPr>
            <w:tcW w:w="2130" w:type="dxa"/>
          </w:tcPr>
          <w:p w14:paraId="67CA2691" w14:textId="6B7570C4" w:rsidR="00833FB6" w:rsidRDefault="00833FB6" w:rsidP="00833FB6">
            <w:r>
              <w:t>Valid Data – 22.2</w:t>
            </w:r>
          </w:p>
        </w:tc>
        <w:tc>
          <w:tcPr>
            <w:tcW w:w="1878" w:type="dxa"/>
          </w:tcPr>
          <w:p w14:paraId="51367F23" w14:textId="77777777" w:rsidR="00833FB6" w:rsidRDefault="00833FB6" w:rsidP="00833FB6">
            <w:r>
              <w:t>Please enter your second climb time:</w:t>
            </w:r>
          </w:p>
        </w:tc>
        <w:tc>
          <w:tcPr>
            <w:tcW w:w="1537" w:type="dxa"/>
          </w:tcPr>
          <w:p w14:paraId="32B84239" w14:textId="77777777" w:rsidR="00833FB6" w:rsidRDefault="00833FB6" w:rsidP="00833FB6">
            <w:r>
              <w:t>5</w:t>
            </w:r>
          </w:p>
        </w:tc>
        <w:tc>
          <w:tcPr>
            <w:tcW w:w="1842" w:type="dxa"/>
          </w:tcPr>
          <w:p w14:paraId="45DBA12C" w14:textId="6D45B176" w:rsidR="00833FB6" w:rsidRDefault="00833FB6" w:rsidP="00833FB6">
            <w:r>
              <w:t>Please enter your second climb time:</w:t>
            </w:r>
          </w:p>
        </w:tc>
      </w:tr>
      <w:tr w:rsidR="00833FB6" w14:paraId="7AE3E014" w14:textId="15C2E995" w:rsidTr="00583114">
        <w:tc>
          <w:tcPr>
            <w:tcW w:w="1181" w:type="dxa"/>
          </w:tcPr>
          <w:p w14:paraId="37DFF5A3" w14:textId="77777777" w:rsidR="00833FB6" w:rsidRDefault="00833FB6" w:rsidP="00833FB6">
            <w:r>
              <w:lastRenderedPageBreak/>
              <w:t>68</w:t>
            </w:r>
          </w:p>
        </w:tc>
        <w:tc>
          <w:tcPr>
            <w:tcW w:w="1780" w:type="dxa"/>
          </w:tcPr>
          <w:p w14:paraId="25DF376C" w14:textId="77777777" w:rsidR="00833FB6" w:rsidRDefault="00833FB6" w:rsidP="00833FB6">
            <w:r>
              <w:t>Entering climb time 1</w:t>
            </w:r>
          </w:p>
        </w:tc>
        <w:tc>
          <w:tcPr>
            <w:tcW w:w="2130" w:type="dxa"/>
          </w:tcPr>
          <w:p w14:paraId="7F5DEF77" w14:textId="77777777" w:rsidR="00833FB6" w:rsidRDefault="00833FB6" w:rsidP="00833FB6">
            <w:r>
              <w:t>Null Data</w:t>
            </w:r>
          </w:p>
        </w:tc>
        <w:tc>
          <w:tcPr>
            <w:tcW w:w="1878" w:type="dxa"/>
          </w:tcPr>
          <w:p w14:paraId="51B8A223" w14:textId="77777777" w:rsidR="00833FB6" w:rsidRDefault="00833FB6" w:rsidP="00833FB6">
            <w:r>
              <w:t>Incorrect entry. Please enter your first climb time:</w:t>
            </w:r>
          </w:p>
        </w:tc>
        <w:tc>
          <w:tcPr>
            <w:tcW w:w="1537" w:type="dxa"/>
          </w:tcPr>
          <w:p w14:paraId="333106EF" w14:textId="77777777" w:rsidR="00833FB6" w:rsidRDefault="00833FB6" w:rsidP="00833FB6">
            <w:r>
              <w:t>5</w:t>
            </w:r>
          </w:p>
        </w:tc>
        <w:tc>
          <w:tcPr>
            <w:tcW w:w="1842" w:type="dxa"/>
          </w:tcPr>
          <w:p w14:paraId="7187AF60" w14:textId="25B5EE36" w:rsidR="00833FB6" w:rsidRDefault="00833FB6" w:rsidP="00833FB6">
            <w:r>
              <w:t>Incorrect entry. Please enter your first climb time:</w:t>
            </w:r>
          </w:p>
        </w:tc>
      </w:tr>
      <w:tr w:rsidR="00833FB6" w14:paraId="741677A8" w14:textId="7D5FE331" w:rsidTr="00583114">
        <w:tc>
          <w:tcPr>
            <w:tcW w:w="1181" w:type="dxa"/>
          </w:tcPr>
          <w:p w14:paraId="131856A1" w14:textId="77777777" w:rsidR="00833FB6" w:rsidRDefault="00833FB6" w:rsidP="00833FB6">
            <w:r>
              <w:t>69</w:t>
            </w:r>
          </w:p>
        </w:tc>
        <w:tc>
          <w:tcPr>
            <w:tcW w:w="1780" w:type="dxa"/>
          </w:tcPr>
          <w:p w14:paraId="27C01F9A" w14:textId="77777777" w:rsidR="00833FB6" w:rsidRDefault="00833FB6" w:rsidP="00833FB6">
            <w:r>
              <w:t>Entering climb time 1</w:t>
            </w:r>
          </w:p>
        </w:tc>
        <w:tc>
          <w:tcPr>
            <w:tcW w:w="2130" w:type="dxa"/>
          </w:tcPr>
          <w:p w14:paraId="10892ADE" w14:textId="33E71F1F" w:rsidR="00833FB6" w:rsidRDefault="00833FB6" w:rsidP="00833FB6">
            <w:r>
              <w:t>Invalid Data climb23443</w:t>
            </w:r>
          </w:p>
        </w:tc>
        <w:tc>
          <w:tcPr>
            <w:tcW w:w="1878" w:type="dxa"/>
          </w:tcPr>
          <w:p w14:paraId="793E4AE8" w14:textId="77777777" w:rsidR="00833FB6" w:rsidRDefault="00833FB6" w:rsidP="00833FB6">
            <w:r>
              <w:t>Incorrect entry. Please enter your first climb time:</w:t>
            </w:r>
          </w:p>
        </w:tc>
        <w:tc>
          <w:tcPr>
            <w:tcW w:w="1537" w:type="dxa"/>
          </w:tcPr>
          <w:p w14:paraId="65CC9253" w14:textId="77777777" w:rsidR="00833FB6" w:rsidRDefault="00833FB6" w:rsidP="00833FB6">
            <w:r>
              <w:t>5</w:t>
            </w:r>
          </w:p>
        </w:tc>
        <w:tc>
          <w:tcPr>
            <w:tcW w:w="1842" w:type="dxa"/>
          </w:tcPr>
          <w:p w14:paraId="629BCF9A" w14:textId="4F804849" w:rsidR="00833FB6" w:rsidRDefault="00833FB6" w:rsidP="00833FB6">
            <w:r>
              <w:t>Incorrect entry. Please enter your first climb time:</w:t>
            </w:r>
          </w:p>
        </w:tc>
      </w:tr>
      <w:tr w:rsidR="00833FB6" w14:paraId="190C9450" w14:textId="0E782A14" w:rsidTr="00583114">
        <w:tc>
          <w:tcPr>
            <w:tcW w:w="1181" w:type="dxa"/>
          </w:tcPr>
          <w:p w14:paraId="1CF94B63" w14:textId="77777777" w:rsidR="00833FB6" w:rsidRDefault="00833FB6" w:rsidP="00833FB6">
            <w:r>
              <w:t>70</w:t>
            </w:r>
          </w:p>
        </w:tc>
        <w:tc>
          <w:tcPr>
            <w:tcW w:w="1780" w:type="dxa"/>
          </w:tcPr>
          <w:p w14:paraId="22CDE969" w14:textId="77777777" w:rsidR="00833FB6" w:rsidRDefault="00833FB6" w:rsidP="00833FB6">
            <w:r>
              <w:t>Entering climb time 2</w:t>
            </w:r>
          </w:p>
        </w:tc>
        <w:tc>
          <w:tcPr>
            <w:tcW w:w="2130" w:type="dxa"/>
          </w:tcPr>
          <w:p w14:paraId="50802FD2" w14:textId="378A0BB7" w:rsidR="00833FB6" w:rsidRDefault="00833FB6" w:rsidP="00833FB6">
            <w:r>
              <w:t>Valid Data – 22.2</w:t>
            </w:r>
          </w:p>
        </w:tc>
        <w:tc>
          <w:tcPr>
            <w:tcW w:w="1878" w:type="dxa"/>
          </w:tcPr>
          <w:p w14:paraId="60B75A7D" w14:textId="77777777" w:rsidR="00833FB6" w:rsidRDefault="00833FB6" w:rsidP="00833FB6">
            <w:r>
              <w:t>Please enter your third climb time:</w:t>
            </w:r>
          </w:p>
        </w:tc>
        <w:tc>
          <w:tcPr>
            <w:tcW w:w="1537" w:type="dxa"/>
          </w:tcPr>
          <w:p w14:paraId="75174705" w14:textId="77777777" w:rsidR="00833FB6" w:rsidRDefault="00833FB6" w:rsidP="00833FB6">
            <w:r>
              <w:t>5</w:t>
            </w:r>
          </w:p>
        </w:tc>
        <w:tc>
          <w:tcPr>
            <w:tcW w:w="1842" w:type="dxa"/>
          </w:tcPr>
          <w:p w14:paraId="32F300A8" w14:textId="0761FAFB" w:rsidR="00833FB6" w:rsidRDefault="00833FB6" w:rsidP="00833FB6">
            <w:r>
              <w:t>Please enter your third climb time:</w:t>
            </w:r>
          </w:p>
        </w:tc>
      </w:tr>
      <w:tr w:rsidR="00833FB6" w14:paraId="59564B8E" w14:textId="2F6CFA22" w:rsidTr="00583114">
        <w:tc>
          <w:tcPr>
            <w:tcW w:w="1181" w:type="dxa"/>
          </w:tcPr>
          <w:p w14:paraId="12A28088" w14:textId="77777777" w:rsidR="00833FB6" w:rsidRDefault="00833FB6" w:rsidP="00833FB6">
            <w:r>
              <w:t>71</w:t>
            </w:r>
          </w:p>
        </w:tc>
        <w:tc>
          <w:tcPr>
            <w:tcW w:w="1780" w:type="dxa"/>
          </w:tcPr>
          <w:p w14:paraId="7F298F1C" w14:textId="77777777" w:rsidR="00833FB6" w:rsidRDefault="00833FB6" w:rsidP="00833FB6">
            <w:r>
              <w:t>Entering climb time 2</w:t>
            </w:r>
          </w:p>
        </w:tc>
        <w:tc>
          <w:tcPr>
            <w:tcW w:w="2130" w:type="dxa"/>
          </w:tcPr>
          <w:p w14:paraId="78641DBA" w14:textId="77777777" w:rsidR="00833FB6" w:rsidRDefault="00833FB6" w:rsidP="00833FB6">
            <w:r>
              <w:t>Null Data</w:t>
            </w:r>
          </w:p>
        </w:tc>
        <w:tc>
          <w:tcPr>
            <w:tcW w:w="1878" w:type="dxa"/>
          </w:tcPr>
          <w:p w14:paraId="33D572D0" w14:textId="77777777" w:rsidR="00833FB6" w:rsidRDefault="00833FB6" w:rsidP="00833FB6">
            <w:r>
              <w:t>Incorrect entry. Please enter your second climb time:</w:t>
            </w:r>
          </w:p>
        </w:tc>
        <w:tc>
          <w:tcPr>
            <w:tcW w:w="1537" w:type="dxa"/>
          </w:tcPr>
          <w:p w14:paraId="1EA27459" w14:textId="77777777" w:rsidR="00833FB6" w:rsidRDefault="00833FB6" w:rsidP="00833FB6">
            <w:r>
              <w:t>5</w:t>
            </w:r>
          </w:p>
        </w:tc>
        <w:tc>
          <w:tcPr>
            <w:tcW w:w="1842" w:type="dxa"/>
          </w:tcPr>
          <w:p w14:paraId="02C4C0AC" w14:textId="54E61638" w:rsidR="00833FB6" w:rsidRDefault="00833FB6" w:rsidP="00833FB6">
            <w:r>
              <w:t>Incorrect entry. Please enter your second climb time:</w:t>
            </w:r>
          </w:p>
        </w:tc>
      </w:tr>
      <w:tr w:rsidR="00833FB6" w14:paraId="0A2EAEC9" w14:textId="5120438D" w:rsidTr="00583114">
        <w:tc>
          <w:tcPr>
            <w:tcW w:w="1181" w:type="dxa"/>
          </w:tcPr>
          <w:p w14:paraId="5E9D5C87" w14:textId="77777777" w:rsidR="00833FB6" w:rsidRDefault="00833FB6" w:rsidP="00833FB6">
            <w:r>
              <w:t>72</w:t>
            </w:r>
          </w:p>
        </w:tc>
        <w:tc>
          <w:tcPr>
            <w:tcW w:w="1780" w:type="dxa"/>
          </w:tcPr>
          <w:p w14:paraId="55F38DFE" w14:textId="77777777" w:rsidR="00833FB6" w:rsidRDefault="00833FB6" w:rsidP="00833FB6">
            <w:r>
              <w:t>Entering climb time 2</w:t>
            </w:r>
          </w:p>
        </w:tc>
        <w:tc>
          <w:tcPr>
            <w:tcW w:w="2130" w:type="dxa"/>
          </w:tcPr>
          <w:p w14:paraId="7B9B3923" w14:textId="4A4DE12C" w:rsidR="00833FB6" w:rsidRDefault="00833FB6" w:rsidP="00833FB6">
            <w:r>
              <w:t>Invalid Data -climb23443</w:t>
            </w:r>
          </w:p>
        </w:tc>
        <w:tc>
          <w:tcPr>
            <w:tcW w:w="1878" w:type="dxa"/>
          </w:tcPr>
          <w:p w14:paraId="0CEBFB30" w14:textId="77777777" w:rsidR="00833FB6" w:rsidRDefault="00833FB6" w:rsidP="00833FB6">
            <w:r>
              <w:t>Incorrect entry. Please enter your second climb time:</w:t>
            </w:r>
          </w:p>
        </w:tc>
        <w:tc>
          <w:tcPr>
            <w:tcW w:w="1537" w:type="dxa"/>
          </w:tcPr>
          <w:p w14:paraId="5410237F" w14:textId="77777777" w:rsidR="00833FB6" w:rsidRDefault="00833FB6" w:rsidP="00833FB6">
            <w:r>
              <w:t>5</w:t>
            </w:r>
          </w:p>
        </w:tc>
        <w:tc>
          <w:tcPr>
            <w:tcW w:w="1842" w:type="dxa"/>
          </w:tcPr>
          <w:p w14:paraId="5DCC537C" w14:textId="19EF548A" w:rsidR="00833FB6" w:rsidRDefault="00833FB6" w:rsidP="00833FB6">
            <w:r>
              <w:t>Incorrect entry. Please enter your second climb time:</w:t>
            </w:r>
          </w:p>
        </w:tc>
      </w:tr>
      <w:tr w:rsidR="00833FB6" w14:paraId="2129455A" w14:textId="02ABB609" w:rsidTr="00583114">
        <w:tc>
          <w:tcPr>
            <w:tcW w:w="1181" w:type="dxa"/>
          </w:tcPr>
          <w:p w14:paraId="3BF3FADC" w14:textId="77777777" w:rsidR="00833FB6" w:rsidRDefault="00833FB6" w:rsidP="00833FB6">
            <w:r>
              <w:t>73</w:t>
            </w:r>
          </w:p>
        </w:tc>
        <w:tc>
          <w:tcPr>
            <w:tcW w:w="1780" w:type="dxa"/>
          </w:tcPr>
          <w:p w14:paraId="19EB9959" w14:textId="77777777" w:rsidR="00833FB6" w:rsidRDefault="00833FB6" w:rsidP="00833FB6">
            <w:r>
              <w:t>Entering climb time 3</w:t>
            </w:r>
          </w:p>
        </w:tc>
        <w:tc>
          <w:tcPr>
            <w:tcW w:w="2130" w:type="dxa"/>
          </w:tcPr>
          <w:p w14:paraId="7E66B37C" w14:textId="1E19D02E" w:rsidR="00833FB6" w:rsidRDefault="00833FB6" w:rsidP="00833FB6">
            <w:r>
              <w:t>Valid Data – 22.2</w:t>
            </w:r>
          </w:p>
        </w:tc>
        <w:tc>
          <w:tcPr>
            <w:tcW w:w="1878" w:type="dxa"/>
          </w:tcPr>
          <w:p w14:paraId="4500992D" w14:textId="77777777" w:rsidR="00833FB6" w:rsidRDefault="00833FB6" w:rsidP="00833FB6">
            <w:r>
              <w:t>Adds the times to file</w:t>
            </w:r>
          </w:p>
        </w:tc>
        <w:tc>
          <w:tcPr>
            <w:tcW w:w="1537" w:type="dxa"/>
          </w:tcPr>
          <w:p w14:paraId="43013A60" w14:textId="77777777" w:rsidR="00833FB6" w:rsidRDefault="00833FB6" w:rsidP="00833FB6">
            <w:r>
              <w:t>5</w:t>
            </w:r>
          </w:p>
        </w:tc>
        <w:tc>
          <w:tcPr>
            <w:tcW w:w="1842" w:type="dxa"/>
          </w:tcPr>
          <w:p w14:paraId="10731FA9" w14:textId="0D8ADEB8" w:rsidR="00833FB6" w:rsidRDefault="00833FB6" w:rsidP="00833FB6">
            <w:r>
              <w:t>Adds the times to file</w:t>
            </w:r>
          </w:p>
        </w:tc>
      </w:tr>
      <w:tr w:rsidR="00833FB6" w14:paraId="18C194E3" w14:textId="2B924634" w:rsidTr="00583114">
        <w:tc>
          <w:tcPr>
            <w:tcW w:w="1181" w:type="dxa"/>
          </w:tcPr>
          <w:p w14:paraId="47564451" w14:textId="77777777" w:rsidR="00833FB6" w:rsidRDefault="00833FB6" w:rsidP="00833FB6">
            <w:r>
              <w:t>74</w:t>
            </w:r>
          </w:p>
        </w:tc>
        <w:tc>
          <w:tcPr>
            <w:tcW w:w="1780" w:type="dxa"/>
          </w:tcPr>
          <w:p w14:paraId="5387C139" w14:textId="77777777" w:rsidR="00833FB6" w:rsidRDefault="00833FB6" w:rsidP="00833FB6">
            <w:r>
              <w:t>Entering climb time 3</w:t>
            </w:r>
          </w:p>
        </w:tc>
        <w:tc>
          <w:tcPr>
            <w:tcW w:w="2130" w:type="dxa"/>
          </w:tcPr>
          <w:p w14:paraId="1A0C93D5" w14:textId="77777777" w:rsidR="00833FB6" w:rsidRDefault="00833FB6" w:rsidP="00833FB6">
            <w:r>
              <w:t>Null Data</w:t>
            </w:r>
          </w:p>
        </w:tc>
        <w:tc>
          <w:tcPr>
            <w:tcW w:w="1878" w:type="dxa"/>
          </w:tcPr>
          <w:p w14:paraId="6F9009F9" w14:textId="77777777" w:rsidR="00833FB6" w:rsidRDefault="00833FB6" w:rsidP="00833FB6">
            <w:r>
              <w:t>Incorrect entry. Please enter your third climb time:</w:t>
            </w:r>
          </w:p>
        </w:tc>
        <w:tc>
          <w:tcPr>
            <w:tcW w:w="1537" w:type="dxa"/>
          </w:tcPr>
          <w:p w14:paraId="03DB8D1F" w14:textId="77777777" w:rsidR="00833FB6" w:rsidRDefault="00833FB6" w:rsidP="00833FB6">
            <w:r>
              <w:t>5</w:t>
            </w:r>
          </w:p>
        </w:tc>
        <w:tc>
          <w:tcPr>
            <w:tcW w:w="1842" w:type="dxa"/>
          </w:tcPr>
          <w:p w14:paraId="259BFF07" w14:textId="238EEF3E" w:rsidR="00833FB6" w:rsidRDefault="00833FB6" w:rsidP="00833FB6">
            <w:r>
              <w:t>Incorrect entry. Please enter your third climb time:</w:t>
            </w:r>
          </w:p>
        </w:tc>
      </w:tr>
      <w:tr w:rsidR="00833FB6" w14:paraId="61BC5A30" w14:textId="6C93639E" w:rsidTr="00583114">
        <w:tc>
          <w:tcPr>
            <w:tcW w:w="1181" w:type="dxa"/>
          </w:tcPr>
          <w:p w14:paraId="55798BE6" w14:textId="77777777" w:rsidR="00833FB6" w:rsidRDefault="00833FB6" w:rsidP="00833FB6">
            <w:r>
              <w:t>75</w:t>
            </w:r>
          </w:p>
        </w:tc>
        <w:tc>
          <w:tcPr>
            <w:tcW w:w="1780" w:type="dxa"/>
          </w:tcPr>
          <w:p w14:paraId="32F8E2AD" w14:textId="77777777" w:rsidR="00833FB6" w:rsidRDefault="00833FB6" w:rsidP="00833FB6">
            <w:r>
              <w:t>Entering climb time 3</w:t>
            </w:r>
          </w:p>
        </w:tc>
        <w:tc>
          <w:tcPr>
            <w:tcW w:w="2130" w:type="dxa"/>
          </w:tcPr>
          <w:p w14:paraId="111CE4D0" w14:textId="3459E3B9" w:rsidR="00833FB6" w:rsidRDefault="00833FB6" w:rsidP="00833FB6">
            <w:r>
              <w:t>Invalid Data -climb23443</w:t>
            </w:r>
          </w:p>
        </w:tc>
        <w:tc>
          <w:tcPr>
            <w:tcW w:w="1878" w:type="dxa"/>
          </w:tcPr>
          <w:p w14:paraId="1C82AA80" w14:textId="77777777" w:rsidR="00833FB6" w:rsidRDefault="00833FB6" w:rsidP="00833FB6">
            <w:r>
              <w:t>Incorrect entry. Please enter your third climb time:</w:t>
            </w:r>
          </w:p>
        </w:tc>
        <w:tc>
          <w:tcPr>
            <w:tcW w:w="1537" w:type="dxa"/>
          </w:tcPr>
          <w:p w14:paraId="5BD3A70C" w14:textId="77777777" w:rsidR="00833FB6" w:rsidRDefault="00833FB6" w:rsidP="00833FB6">
            <w:r>
              <w:t>5</w:t>
            </w:r>
          </w:p>
        </w:tc>
        <w:tc>
          <w:tcPr>
            <w:tcW w:w="1842" w:type="dxa"/>
          </w:tcPr>
          <w:p w14:paraId="6D618774" w14:textId="3D7CF26B" w:rsidR="00833FB6" w:rsidRDefault="00833FB6" w:rsidP="00833FB6">
            <w:r>
              <w:t>Incorrect entry. Please enter your third climb time:</w:t>
            </w:r>
          </w:p>
        </w:tc>
      </w:tr>
      <w:tr w:rsidR="00833FB6" w14:paraId="3E6978C3" w14:textId="51964C13" w:rsidTr="00583114">
        <w:tc>
          <w:tcPr>
            <w:tcW w:w="1181" w:type="dxa"/>
          </w:tcPr>
          <w:p w14:paraId="11DCD3AF" w14:textId="77777777" w:rsidR="00833FB6" w:rsidRDefault="00833FB6" w:rsidP="00833FB6">
            <w:r>
              <w:t>76</w:t>
            </w:r>
          </w:p>
        </w:tc>
        <w:tc>
          <w:tcPr>
            <w:tcW w:w="1780" w:type="dxa"/>
          </w:tcPr>
          <w:p w14:paraId="5FB197CB" w14:textId="77777777" w:rsidR="00833FB6" w:rsidRDefault="00833FB6" w:rsidP="00833FB6">
            <w:r>
              <w:t>Write times to file</w:t>
            </w:r>
          </w:p>
        </w:tc>
        <w:tc>
          <w:tcPr>
            <w:tcW w:w="2130" w:type="dxa"/>
          </w:tcPr>
          <w:p w14:paraId="3B1941EE" w14:textId="63F8BD89" w:rsidR="00833FB6" w:rsidRDefault="00833FB6" w:rsidP="00833FB6">
            <w:r>
              <w:t>Valid Data – 22.2,33.3,44.4</w:t>
            </w:r>
          </w:p>
        </w:tc>
        <w:tc>
          <w:tcPr>
            <w:tcW w:w="1878" w:type="dxa"/>
          </w:tcPr>
          <w:p w14:paraId="5303129D" w14:textId="77777777" w:rsidR="00833FB6" w:rsidRDefault="00833FB6" w:rsidP="00833FB6">
            <w:r>
              <w:t>Writes correct times to file</w:t>
            </w:r>
          </w:p>
        </w:tc>
        <w:tc>
          <w:tcPr>
            <w:tcW w:w="1537" w:type="dxa"/>
          </w:tcPr>
          <w:p w14:paraId="37EDF1FE" w14:textId="77777777" w:rsidR="00833FB6" w:rsidRDefault="00833FB6" w:rsidP="00833FB6">
            <w:r>
              <w:t>5</w:t>
            </w:r>
          </w:p>
        </w:tc>
        <w:tc>
          <w:tcPr>
            <w:tcW w:w="1842" w:type="dxa"/>
          </w:tcPr>
          <w:p w14:paraId="0DF15424" w14:textId="7D6CC4FD" w:rsidR="00833FB6" w:rsidRDefault="00833FB6" w:rsidP="00833FB6">
            <w:r>
              <w:t>Writes correct times to file</w:t>
            </w:r>
          </w:p>
        </w:tc>
      </w:tr>
      <w:tr w:rsidR="00833FB6" w14:paraId="0A0D0DAF" w14:textId="7E359761" w:rsidTr="00583114">
        <w:tc>
          <w:tcPr>
            <w:tcW w:w="1181" w:type="dxa"/>
          </w:tcPr>
          <w:p w14:paraId="6F4AA25C" w14:textId="77777777" w:rsidR="00833FB6" w:rsidRDefault="00833FB6" w:rsidP="00833FB6">
            <w:r>
              <w:t>77</w:t>
            </w:r>
          </w:p>
        </w:tc>
        <w:tc>
          <w:tcPr>
            <w:tcW w:w="1780" w:type="dxa"/>
          </w:tcPr>
          <w:p w14:paraId="1D43953E" w14:textId="77777777" w:rsidR="00833FB6" w:rsidRDefault="00833FB6" w:rsidP="00833FB6">
            <w:r>
              <w:t>Write times to file</w:t>
            </w:r>
          </w:p>
        </w:tc>
        <w:tc>
          <w:tcPr>
            <w:tcW w:w="2130" w:type="dxa"/>
          </w:tcPr>
          <w:p w14:paraId="44C11BB4" w14:textId="77777777" w:rsidR="00833FB6" w:rsidRDefault="00833FB6" w:rsidP="00833FB6">
            <w:r>
              <w:t>Null Data</w:t>
            </w:r>
          </w:p>
        </w:tc>
        <w:tc>
          <w:tcPr>
            <w:tcW w:w="1878" w:type="dxa"/>
          </w:tcPr>
          <w:p w14:paraId="3F509A5D" w14:textId="77777777" w:rsidR="00833FB6" w:rsidRDefault="00833FB6" w:rsidP="00833FB6">
            <w:r>
              <w:t>Writes no times to file</w:t>
            </w:r>
          </w:p>
        </w:tc>
        <w:tc>
          <w:tcPr>
            <w:tcW w:w="1537" w:type="dxa"/>
          </w:tcPr>
          <w:p w14:paraId="123EB0B0" w14:textId="77777777" w:rsidR="00833FB6" w:rsidRDefault="00833FB6" w:rsidP="00833FB6">
            <w:r>
              <w:t>5</w:t>
            </w:r>
          </w:p>
        </w:tc>
        <w:tc>
          <w:tcPr>
            <w:tcW w:w="1842" w:type="dxa"/>
          </w:tcPr>
          <w:p w14:paraId="68FD6E2E" w14:textId="50CE211C" w:rsidR="00833FB6" w:rsidRDefault="00833FB6" w:rsidP="00833FB6">
            <w:r>
              <w:t>Writes no times to file</w:t>
            </w:r>
          </w:p>
        </w:tc>
      </w:tr>
      <w:tr w:rsidR="00833FB6" w14:paraId="4451BCA6" w14:textId="5D78C3FC" w:rsidTr="00583114">
        <w:tc>
          <w:tcPr>
            <w:tcW w:w="1181" w:type="dxa"/>
          </w:tcPr>
          <w:p w14:paraId="31D29977" w14:textId="77777777" w:rsidR="00833FB6" w:rsidRDefault="00833FB6" w:rsidP="00833FB6">
            <w:r>
              <w:t>78</w:t>
            </w:r>
          </w:p>
        </w:tc>
        <w:tc>
          <w:tcPr>
            <w:tcW w:w="1780" w:type="dxa"/>
          </w:tcPr>
          <w:p w14:paraId="7756281E" w14:textId="77777777" w:rsidR="00833FB6" w:rsidRDefault="00833FB6" w:rsidP="00833FB6">
            <w:r>
              <w:t>Write times to file</w:t>
            </w:r>
          </w:p>
        </w:tc>
        <w:tc>
          <w:tcPr>
            <w:tcW w:w="2130" w:type="dxa"/>
          </w:tcPr>
          <w:p w14:paraId="3F4E0873" w14:textId="6D84305B" w:rsidR="00833FB6" w:rsidRDefault="00833FB6" w:rsidP="00833FB6">
            <w:r>
              <w:t>Invalid Data -climb56788,gg,44e</w:t>
            </w:r>
          </w:p>
        </w:tc>
        <w:tc>
          <w:tcPr>
            <w:tcW w:w="1878" w:type="dxa"/>
          </w:tcPr>
          <w:p w14:paraId="2FA6FFDE" w14:textId="77777777" w:rsidR="00833FB6" w:rsidRDefault="00833FB6" w:rsidP="00833FB6">
            <w:r>
              <w:t>Writes incorrect times to file</w:t>
            </w:r>
          </w:p>
        </w:tc>
        <w:tc>
          <w:tcPr>
            <w:tcW w:w="1537" w:type="dxa"/>
          </w:tcPr>
          <w:p w14:paraId="34B2A431" w14:textId="77777777" w:rsidR="00833FB6" w:rsidRDefault="00833FB6" w:rsidP="00833FB6">
            <w:r>
              <w:t>5</w:t>
            </w:r>
          </w:p>
        </w:tc>
        <w:tc>
          <w:tcPr>
            <w:tcW w:w="1842" w:type="dxa"/>
          </w:tcPr>
          <w:p w14:paraId="7D037C40" w14:textId="0ED90B1D" w:rsidR="00833FB6" w:rsidRDefault="00833FB6" w:rsidP="00833FB6">
            <w:r>
              <w:t>Writes incorrect times to file</w:t>
            </w:r>
          </w:p>
        </w:tc>
      </w:tr>
      <w:tr w:rsidR="00833FB6" w14:paraId="74DE82B9" w14:textId="09C29E10" w:rsidTr="00583114">
        <w:tc>
          <w:tcPr>
            <w:tcW w:w="1181" w:type="dxa"/>
          </w:tcPr>
          <w:p w14:paraId="0EBF05C6" w14:textId="77777777" w:rsidR="00833FB6" w:rsidRDefault="00833FB6" w:rsidP="00833FB6">
            <w:r>
              <w:t>79</w:t>
            </w:r>
          </w:p>
        </w:tc>
        <w:tc>
          <w:tcPr>
            <w:tcW w:w="1780" w:type="dxa"/>
          </w:tcPr>
          <w:p w14:paraId="514D2BC2" w14:textId="77777777" w:rsidR="00833FB6" w:rsidRDefault="00833FB6" w:rsidP="00833FB6">
            <w:r>
              <w:t>Report menu</w:t>
            </w:r>
          </w:p>
        </w:tc>
        <w:tc>
          <w:tcPr>
            <w:tcW w:w="2130" w:type="dxa"/>
          </w:tcPr>
          <w:p w14:paraId="18949F79" w14:textId="48747848" w:rsidR="00833FB6" w:rsidRDefault="00833FB6" w:rsidP="00833FB6">
            <w:r>
              <w:t>Valid Data – 1</w:t>
            </w:r>
          </w:p>
        </w:tc>
        <w:tc>
          <w:tcPr>
            <w:tcW w:w="1878" w:type="dxa"/>
          </w:tcPr>
          <w:p w14:paraId="18B6B150" w14:textId="77777777" w:rsidR="00833FB6" w:rsidRDefault="00833FB6" w:rsidP="00833FB6">
            <w:r>
              <w:t>Do you want to view the whole file?</w:t>
            </w:r>
          </w:p>
        </w:tc>
        <w:tc>
          <w:tcPr>
            <w:tcW w:w="1537" w:type="dxa"/>
          </w:tcPr>
          <w:p w14:paraId="33BD0110" w14:textId="77777777" w:rsidR="00833FB6" w:rsidRDefault="00833FB6" w:rsidP="00833FB6">
            <w:r>
              <w:t>6</w:t>
            </w:r>
          </w:p>
        </w:tc>
        <w:tc>
          <w:tcPr>
            <w:tcW w:w="1842" w:type="dxa"/>
          </w:tcPr>
          <w:p w14:paraId="0A367434" w14:textId="378C0624" w:rsidR="00833FB6" w:rsidRDefault="00833FB6" w:rsidP="00833FB6">
            <w:r>
              <w:t>Do you want to view the whole file?</w:t>
            </w:r>
          </w:p>
        </w:tc>
      </w:tr>
      <w:tr w:rsidR="00833FB6" w14:paraId="118F4F1D" w14:textId="66149EB1" w:rsidTr="00583114">
        <w:tc>
          <w:tcPr>
            <w:tcW w:w="1181" w:type="dxa"/>
          </w:tcPr>
          <w:p w14:paraId="1749F117" w14:textId="77777777" w:rsidR="00833FB6" w:rsidRDefault="00833FB6" w:rsidP="00833FB6">
            <w:r>
              <w:t>80</w:t>
            </w:r>
          </w:p>
        </w:tc>
        <w:tc>
          <w:tcPr>
            <w:tcW w:w="1780" w:type="dxa"/>
          </w:tcPr>
          <w:p w14:paraId="0AB2B8D4" w14:textId="77777777" w:rsidR="00833FB6" w:rsidRDefault="00833FB6" w:rsidP="00833FB6">
            <w:r>
              <w:t>Report menu</w:t>
            </w:r>
          </w:p>
        </w:tc>
        <w:tc>
          <w:tcPr>
            <w:tcW w:w="2130" w:type="dxa"/>
          </w:tcPr>
          <w:p w14:paraId="05695CB5" w14:textId="77777777" w:rsidR="00833FB6" w:rsidRDefault="00833FB6" w:rsidP="00833FB6">
            <w:r>
              <w:t>Null Data</w:t>
            </w:r>
          </w:p>
        </w:tc>
        <w:tc>
          <w:tcPr>
            <w:tcW w:w="1878" w:type="dxa"/>
          </w:tcPr>
          <w:p w14:paraId="36164E5E" w14:textId="77777777" w:rsidR="00833FB6" w:rsidRDefault="00833FB6" w:rsidP="00833FB6">
            <w:r>
              <w:t>That is not a valid entry. Report type:</w:t>
            </w:r>
          </w:p>
        </w:tc>
        <w:tc>
          <w:tcPr>
            <w:tcW w:w="1537" w:type="dxa"/>
          </w:tcPr>
          <w:p w14:paraId="10C931FC" w14:textId="77777777" w:rsidR="00833FB6" w:rsidRDefault="00833FB6" w:rsidP="00833FB6">
            <w:r>
              <w:t>6</w:t>
            </w:r>
          </w:p>
        </w:tc>
        <w:tc>
          <w:tcPr>
            <w:tcW w:w="1842" w:type="dxa"/>
          </w:tcPr>
          <w:p w14:paraId="4018E828" w14:textId="11D46C2C" w:rsidR="00833FB6" w:rsidRDefault="00833FB6" w:rsidP="00833FB6">
            <w:r>
              <w:t>That is not a valid entry. Report type:</w:t>
            </w:r>
          </w:p>
        </w:tc>
      </w:tr>
      <w:tr w:rsidR="00833FB6" w14:paraId="1132A3B2" w14:textId="168F2A0A" w:rsidTr="00583114">
        <w:tc>
          <w:tcPr>
            <w:tcW w:w="1181" w:type="dxa"/>
          </w:tcPr>
          <w:p w14:paraId="41DAD8B6" w14:textId="77777777" w:rsidR="00833FB6" w:rsidRDefault="00833FB6" w:rsidP="00833FB6">
            <w:r>
              <w:t>81</w:t>
            </w:r>
          </w:p>
        </w:tc>
        <w:tc>
          <w:tcPr>
            <w:tcW w:w="1780" w:type="dxa"/>
          </w:tcPr>
          <w:p w14:paraId="03B89B68" w14:textId="77777777" w:rsidR="00833FB6" w:rsidRDefault="00833FB6" w:rsidP="00833FB6">
            <w:r>
              <w:t>Report menu</w:t>
            </w:r>
          </w:p>
        </w:tc>
        <w:tc>
          <w:tcPr>
            <w:tcW w:w="2130" w:type="dxa"/>
          </w:tcPr>
          <w:p w14:paraId="5C2E9DBA" w14:textId="64E0C2E9" w:rsidR="00833FB6" w:rsidRDefault="00833FB6" w:rsidP="00833FB6">
            <w:r>
              <w:t>Invalid Data – hello</w:t>
            </w:r>
          </w:p>
        </w:tc>
        <w:tc>
          <w:tcPr>
            <w:tcW w:w="1878" w:type="dxa"/>
          </w:tcPr>
          <w:p w14:paraId="0365C436" w14:textId="77777777" w:rsidR="00833FB6" w:rsidRDefault="00833FB6" w:rsidP="00833FB6">
            <w:r>
              <w:t>That is not a valid entry. Report type:</w:t>
            </w:r>
          </w:p>
        </w:tc>
        <w:tc>
          <w:tcPr>
            <w:tcW w:w="1537" w:type="dxa"/>
          </w:tcPr>
          <w:p w14:paraId="722504B6" w14:textId="77777777" w:rsidR="00833FB6" w:rsidRDefault="00833FB6" w:rsidP="00833FB6">
            <w:r>
              <w:t>6</w:t>
            </w:r>
          </w:p>
        </w:tc>
        <w:tc>
          <w:tcPr>
            <w:tcW w:w="1842" w:type="dxa"/>
          </w:tcPr>
          <w:p w14:paraId="0D4C7D81" w14:textId="1D468657" w:rsidR="00833FB6" w:rsidRDefault="00833FB6" w:rsidP="00833FB6">
            <w:r>
              <w:t>That is not a valid entry. Report type:</w:t>
            </w:r>
          </w:p>
        </w:tc>
      </w:tr>
      <w:tr w:rsidR="00833FB6" w14:paraId="4BAF6E83" w14:textId="4A77765C" w:rsidTr="00583114">
        <w:tc>
          <w:tcPr>
            <w:tcW w:w="1181" w:type="dxa"/>
          </w:tcPr>
          <w:p w14:paraId="5EBE9497" w14:textId="77777777" w:rsidR="00833FB6" w:rsidRDefault="00833FB6" w:rsidP="00833FB6">
            <w:r>
              <w:t>82</w:t>
            </w:r>
          </w:p>
        </w:tc>
        <w:tc>
          <w:tcPr>
            <w:tcW w:w="1780" w:type="dxa"/>
          </w:tcPr>
          <w:p w14:paraId="50575625" w14:textId="77777777" w:rsidR="00833FB6" w:rsidRDefault="00833FB6" w:rsidP="00833FB6">
            <w:r>
              <w:t>Report 1</w:t>
            </w:r>
          </w:p>
        </w:tc>
        <w:tc>
          <w:tcPr>
            <w:tcW w:w="2130" w:type="dxa"/>
          </w:tcPr>
          <w:p w14:paraId="4190BBDB" w14:textId="15F0EEE3" w:rsidR="00833FB6" w:rsidRDefault="00833FB6" w:rsidP="00833FB6">
            <w:r>
              <w:t>Valid Data – no data</w:t>
            </w:r>
          </w:p>
        </w:tc>
        <w:tc>
          <w:tcPr>
            <w:tcW w:w="1878" w:type="dxa"/>
          </w:tcPr>
          <w:p w14:paraId="6883A868" w14:textId="77777777" w:rsidR="00833FB6" w:rsidRDefault="00833FB6" w:rsidP="00833FB6">
            <w:r>
              <w:t>Shows whole file</w:t>
            </w:r>
          </w:p>
        </w:tc>
        <w:tc>
          <w:tcPr>
            <w:tcW w:w="1537" w:type="dxa"/>
          </w:tcPr>
          <w:p w14:paraId="1DE0948C" w14:textId="77777777" w:rsidR="00833FB6" w:rsidRDefault="00833FB6" w:rsidP="00833FB6">
            <w:r>
              <w:t>6</w:t>
            </w:r>
          </w:p>
        </w:tc>
        <w:tc>
          <w:tcPr>
            <w:tcW w:w="1842" w:type="dxa"/>
          </w:tcPr>
          <w:p w14:paraId="64047F9C" w14:textId="359C6D7B" w:rsidR="00833FB6" w:rsidRDefault="00833FB6" w:rsidP="00833FB6">
            <w:r>
              <w:t>Shows whole file</w:t>
            </w:r>
          </w:p>
        </w:tc>
      </w:tr>
      <w:tr w:rsidR="00833FB6" w14:paraId="0666CAC5" w14:textId="1BA07BDC" w:rsidTr="00583114">
        <w:tc>
          <w:tcPr>
            <w:tcW w:w="1181" w:type="dxa"/>
          </w:tcPr>
          <w:p w14:paraId="242F8583" w14:textId="77777777" w:rsidR="00833FB6" w:rsidRDefault="00833FB6" w:rsidP="00833FB6">
            <w:r>
              <w:t>83</w:t>
            </w:r>
          </w:p>
        </w:tc>
        <w:tc>
          <w:tcPr>
            <w:tcW w:w="1780" w:type="dxa"/>
          </w:tcPr>
          <w:p w14:paraId="4E21B7F9" w14:textId="77777777" w:rsidR="00833FB6" w:rsidRDefault="00833FB6" w:rsidP="00833FB6">
            <w:r>
              <w:t>Report 1</w:t>
            </w:r>
          </w:p>
        </w:tc>
        <w:tc>
          <w:tcPr>
            <w:tcW w:w="2130" w:type="dxa"/>
          </w:tcPr>
          <w:p w14:paraId="7E9BACEF" w14:textId="77777777" w:rsidR="00833FB6" w:rsidRDefault="00833FB6" w:rsidP="00833FB6">
            <w:r>
              <w:t>Null Data</w:t>
            </w:r>
          </w:p>
        </w:tc>
        <w:tc>
          <w:tcPr>
            <w:tcW w:w="1878" w:type="dxa"/>
          </w:tcPr>
          <w:p w14:paraId="35465917" w14:textId="77777777" w:rsidR="00833FB6" w:rsidRDefault="00833FB6" w:rsidP="00833FB6">
            <w:r>
              <w:t>Shows whole file</w:t>
            </w:r>
          </w:p>
        </w:tc>
        <w:tc>
          <w:tcPr>
            <w:tcW w:w="1537" w:type="dxa"/>
          </w:tcPr>
          <w:p w14:paraId="66D4A264" w14:textId="77777777" w:rsidR="00833FB6" w:rsidRDefault="00833FB6" w:rsidP="00833FB6">
            <w:r>
              <w:t>6</w:t>
            </w:r>
          </w:p>
        </w:tc>
        <w:tc>
          <w:tcPr>
            <w:tcW w:w="1842" w:type="dxa"/>
          </w:tcPr>
          <w:p w14:paraId="76BC67E2" w14:textId="4D20D229" w:rsidR="00833FB6" w:rsidRDefault="00833FB6" w:rsidP="00833FB6">
            <w:r>
              <w:t>Shows whole file</w:t>
            </w:r>
          </w:p>
        </w:tc>
      </w:tr>
      <w:tr w:rsidR="00833FB6" w14:paraId="33206318" w14:textId="34EA3573" w:rsidTr="00583114">
        <w:tc>
          <w:tcPr>
            <w:tcW w:w="1181" w:type="dxa"/>
          </w:tcPr>
          <w:p w14:paraId="307DA562" w14:textId="77777777" w:rsidR="00833FB6" w:rsidRDefault="00833FB6" w:rsidP="00833FB6">
            <w:r>
              <w:t>84</w:t>
            </w:r>
          </w:p>
        </w:tc>
        <w:tc>
          <w:tcPr>
            <w:tcW w:w="1780" w:type="dxa"/>
          </w:tcPr>
          <w:p w14:paraId="5F3E74D2" w14:textId="77777777" w:rsidR="00833FB6" w:rsidRDefault="00833FB6" w:rsidP="00833FB6">
            <w:r>
              <w:t>Report 1</w:t>
            </w:r>
          </w:p>
        </w:tc>
        <w:tc>
          <w:tcPr>
            <w:tcW w:w="2130" w:type="dxa"/>
          </w:tcPr>
          <w:p w14:paraId="7A147C6B" w14:textId="232993E9" w:rsidR="00833FB6" w:rsidRDefault="00833FB6" w:rsidP="00833FB6">
            <w:r>
              <w:t>Invalid Data – show1</w:t>
            </w:r>
          </w:p>
        </w:tc>
        <w:tc>
          <w:tcPr>
            <w:tcW w:w="1878" w:type="dxa"/>
          </w:tcPr>
          <w:p w14:paraId="7EF616CB" w14:textId="77777777" w:rsidR="00833FB6" w:rsidRDefault="00833FB6" w:rsidP="00833FB6">
            <w:r>
              <w:t>That is not a valid entry. Report type:</w:t>
            </w:r>
          </w:p>
        </w:tc>
        <w:tc>
          <w:tcPr>
            <w:tcW w:w="1537" w:type="dxa"/>
          </w:tcPr>
          <w:p w14:paraId="41D568C0" w14:textId="77777777" w:rsidR="00833FB6" w:rsidRDefault="00833FB6" w:rsidP="00833FB6">
            <w:r>
              <w:t>6</w:t>
            </w:r>
          </w:p>
        </w:tc>
        <w:tc>
          <w:tcPr>
            <w:tcW w:w="1842" w:type="dxa"/>
          </w:tcPr>
          <w:p w14:paraId="1811496F" w14:textId="7F2B5DDC" w:rsidR="00833FB6" w:rsidRDefault="00833FB6" w:rsidP="00833FB6">
            <w:r>
              <w:t>That is not a valid entry. Report type:</w:t>
            </w:r>
          </w:p>
        </w:tc>
      </w:tr>
      <w:tr w:rsidR="00833FB6" w14:paraId="4E0A1CED" w14:textId="6A3AD3D4" w:rsidTr="00583114">
        <w:tc>
          <w:tcPr>
            <w:tcW w:w="1181" w:type="dxa"/>
          </w:tcPr>
          <w:p w14:paraId="7C866549" w14:textId="77777777" w:rsidR="00833FB6" w:rsidRDefault="00833FB6" w:rsidP="00833FB6">
            <w:r>
              <w:t>85</w:t>
            </w:r>
          </w:p>
        </w:tc>
        <w:tc>
          <w:tcPr>
            <w:tcW w:w="1780" w:type="dxa"/>
          </w:tcPr>
          <w:p w14:paraId="4AE88BFE" w14:textId="77777777" w:rsidR="00833FB6" w:rsidRDefault="00833FB6" w:rsidP="00833FB6">
            <w:r>
              <w:t>Report 2</w:t>
            </w:r>
          </w:p>
        </w:tc>
        <w:tc>
          <w:tcPr>
            <w:tcW w:w="2130" w:type="dxa"/>
          </w:tcPr>
          <w:p w14:paraId="564F6D75" w14:textId="3312FFD2" w:rsidR="00833FB6" w:rsidRDefault="00833FB6" w:rsidP="00833FB6">
            <w:r>
              <w:t>Valid Data – 1</w:t>
            </w:r>
          </w:p>
        </w:tc>
        <w:tc>
          <w:tcPr>
            <w:tcW w:w="1878" w:type="dxa"/>
          </w:tcPr>
          <w:p w14:paraId="402707B5" w14:textId="77777777" w:rsidR="00833FB6" w:rsidRDefault="00833FB6" w:rsidP="00833FB6">
            <w:r>
              <w:t>Shows details for number 1</w:t>
            </w:r>
          </w:p>
        </w:tc>
        <w:tc>
          <w:tcPr>
            <w:tcW w:w="1537" w:type="dxa"/>
          </w:tcPr>
          <w:p w14:paraId="345F7B4E" w14:textId="77777777" w:rsidR="00833FB6" w:rsidRDefault="00833FB6" w:rsidP="00833FB6">
            <w:r>
              <w:t>6</w:t>
            </w:r>
          </w:p>
        </w:tc>
        <w:tc>
          <w:tcPr>
            <w:tcW w:w="1842" w:type="dxa"/>
          </w:tcPr>
          <w:p w14:paraId="6DDD682B" w14:textId="3DBCC180" w:rsidR="00833FB6" w:rsidRDefault="00833FB6" w:rsidP="00833FB6">
            <w:r>
              <w:t>Shows details for number 1</w:t>
            </w:r>
          </w:p>
        </w:tc>
      </w:tr>
      <w:tr w:rsidR="00833FB6" w14:paraId="68193368" w14:textId="61F238FF" w:rsidTr="00583114">
        <w:tc>
          <w:tcPr>
            <w:tcW w:w="1181" w:type="dxa"/>
          </w:tcPr>
          <w:p w14:paraId="750495C6" w14:textId="77777777" w:rsidR="00833FB6" w:rsidRDefault="00833FB6" w:rsidP="00833FB6">
            <w:r>
              <w:t>86</w:t>
            </w:r>
          </w:p>
        </w:tc>
        <w:tc>
          <w:tcPr>
            <w:tcW w:w="1780" w:type="dxa"/>
          </w:tcPr>
          <w:p w14:paraId="4BF2B96D" w14:textId="77777777" w:rsidR="00833FB6" w:rsidRDefault="00833FB6" w:rsidP="00833FB6">
            <w:r>
              <w:t>Report 2</w:t>
            </w:r>
          </w:p>
        </w:tc>
        <w:tc>
          <w:tcPr>
            <w:tcW w:w="2130" w:type="dxa"/>
          </w:tcPr>
          <w:p w14:paraId="39C06509" w14:textId="77777777" w:rsidR="00833FB6" w:rsidRDefault="00833FB6" w:rsidP="00833FB6">
            <w:r>
              <w:t>Null Data</w:t>
            </w:r>
          </w:p>
        </w:tc>
        <w:tc>
          <w:tcPr>
            <w:tcW w:w="1878" w:type="dxa"/>
          </w:tcPr>
          <w:p w14:paraId="24F0ED54" w14:textId="77777777" w:rsidR="00833FB6" w:rsidRDefault="00833FB6" w:rsidP="00833FB6">
            <w:r>
              <w:t>That is not a valid entry. Wonder Walls number:</w:t>
            </w:r>
          </w:p>
        </w:tc>
        <w:tc>
          <w:tcPr>
            <w:tcW w:w="1537" w:type="dxa"/>
          </w:tcPr>
          <w:p w14:paraId="49CD67F0" w14:textId="77777777" w:rsidR="00833FB6" w:rsidRDefault="00833FB6" w:rsidP="00833FB6">
            <w:r>
              <w:t>6</w:t>
            </w:r>
          </w:p>
        </w:tc>
        <w:tc>
          <w:tcPr>
            <w:tcW w:w="1842" w:type="dxa"/>
          </w:tcPr>
          <w:p w14:paraId="248186C0" w14:textId="0D5819A7" w:rsidR="00833FB6" w:rsidRDefault="00833FB6" w:rsidP="00833FB6">
            <w:r>
              <w:t>That is not a valid entry. Wonder Walls number:</w:t>
            </w:r>
          </w:p>
        </w:tc>
      </w:tr>
      <w:tr w:rsidR="00833FB6" w14:paraId="5060433E" w14:textId="181B2DBF" w:rsidTr="00583114">
        <w:tc>
          <w:tcPr>
            <w:tcW w:w="1181" w:type="dxa"/>
          </w:tcPr>
          <w:p w14:paraId="29D61917" w14:textId="77777777" w:rsidR="00833FB6" w:rsidRDefault="00833FB6" w:rsidP="00833FB6">
            <w:r>
              <w:lastRenderedPageBreak/>
              <w:t>87</w:t>
            </w:r>
          </w:p>
        </w:tc>
        <w:tc>
          <w:tcPr>
            <w:tcW w:w="1780" w:type="dxa"/>
          </w:tcPr>
          <w:p w14:paraId="158D47F2" w14:textId="77777777" w:rsidR="00833FB6" w:rsidRDefault="00833FB6" w:rsidP="00833FB6">
            <w:r>
              <w:t>Report 2</w:t>
            </w:r>
          </w:p>
        </w:tc>
        <w:tc>
          <w:tcPr>
            <w:tcW w:w="2130" w:type="dxa"/>
          </w:tcPr>
          <w:p w14:paraId="680DD86B" w14:textId="505CB948" w:rsidR="00833FB6" w:rsidRDefault="00833FB6" w:rsidP="00833FB6">
            <w:r>
              <w:t>Invalid Data – show2</w:t>
            </w:r>
          </w:p>
        </w:tc>
        <w:tc>
          <w:tcPr>
            <w:tcW w:w="1878" w:type="dxa"/>
          </w:tcPr>
          <w:p w14:paraId="763461FA" w14:textId="77777777" w:rsidR="00833FB6" w:rsidRDefault="00833FB6" w:rsidP="00833FB6">
            <w:r>
              <w:t>That is not a valid entry. Wonder Walls number:</w:t>
            </w:r>
          </w:p>
        </w:tc>
        <w:tc>
          <w:tcPr>
            <w:tcW w:w="1537" w:type="dxa"/>
          </w:tcPr>
          <w:p w14:paraId="529F9D3E" w14:textId="77777777" w:rsidR="00833FB6" w:rsidRDefault="00833FB6" w:rsidP="00833FB6">
            <w:r>
              <w:t>6</w:t>
            </w:r>
          </w:p>
        </w:tc>
        <w:tc>
          <w:tcPr>
            <w:tcW w:w="1842" w:type="dxa"/>
          </w:tcPr>
          <w:p w14:paraId="65B6C27D" w14:textId="07DCE075" w:rsidR="00833FB6" w:rsidRDefault="00833FB6" w:rsidP="00833FB6">
            <w:r>
              <w:t>That is not a valid entry. Wonder Walls number:</w:t>
            </w:r>
          </w:p>
        </w:tc>
      </w:tr>
      <w:tr w:rsidR="00833FB6" w14:paraId="3B0F336E" w14:textId="2F5027E7" w:rsidTr="00583114">
        <w:tc>
          <w:tcPr>
            <w:tcW w:w="1181" w:type="dxa"/>
          </w:tcPr>
          <w:p w14:paraId="180074B2" w14:textId="77777777" w:rsidR="00833FB6" w:rsidRDefault="00833FB6" w:rsidP="00833FB6">
            <w:r>
              <w:t>88</w:t>
            </w:r>
          </w:p>
        </w:tc>
        <w:tc>
          <w:tcPr>
            <w:tcW w:w="1780" w:type="dxa"/>
          </w:tcPr>
          <w:p w14:paraId="64899BF7" w14:textId="77777777" w:rsidR="00833FB6" w:rsidRDefault="00833FB6" w:rsidP="00833FB6">
            <w:r>
              <w:t>Report 3</w:t>
            </w:r>
          </w:p>
        </w:tc>
        <w:tc>
          <w:tcPr>
            <w:tcW w:w="2130" w:type="dxa"/>
          </w:tcPr>
          <w:p w14:paraId="0E3141A1" w14:textId="7484FD06" w:rsidR="00833FB6" w:rsidRDefault="00833FB6" w:rsidP="00833FB6">
            <w:r>
              <w:t>Valid Data – no data</w:t>
            </w:r>
          </w:p>
        </w:tc>
        <w:tc>
          <w:tcPr>
            <w:tcW w:w="1878" w:type="dxa"/>
          </w:tcPr>
          <w:p w14:paraId="12AF6A60" w14:textId="77777777" w:rsidR="00833FB6" w:rsidRDefault="00833FB6" w:rsidP="00833FB6">
            <w:r>
              <w:t>Shows file ordered for first reaction test</w:t>
            </w:r>
          </w:p>
        </w:tc>
        <w:tc>
          <w:tcPr>
            <w:tcW w:w="1537" w:type="dxa"/>
          </w:tcPr>
          <w:p w14:paraId="6E9090C8" w14:textId="77777777" w:rsidR="00833FB6" w:rsidRDefault="00833FB6" w:rsidP="00833FB6">
            <w:r>
              <w:t>6</w:t>
            </w:r>
          </w:p>
        </w:tc>
        <w:tc>
          <w:tcPr>
            <w:tcW w:w="1842" w:type="dxa"/>
          </w:tcPr>
          <w:p w14:paraId="31179160" w14:textId="3F9B923D" w:rsidR="00833FB6" w:rsidRDefault="00833FB6" w:rsidP="00833FB6">
            <w:r>
              <w:t>Shows file ordered for first reaction test</w:t>
            </w:r>
          </w:p>
        </w:tc>
      </w:tr>
      <w:tr w:rsidR="00833FB6" w14:paraId="3B4DE65A" w14:textId="7030DC26" w:rsidTr="00583114">
        <w:tc>
          <w:tcPr>
            <w:tcW w:w="1181" w:type="dxa"/>
          </w:tcPr>
          <w:p w14:paraId="5134D6A8" w14:textId="77777777" w:rsidR="00833FB6" w:rsidRDefault="00833FB6" w:rsidP="00833FB6">
            <w:r>
              <w:t>89</w:t>
            </w:r>
          </w:p>
        </w:tc>
        <w:tc>
          <w:tcPr>
            <w:tcW w:w="1780" w:type="dxa"/>
          </w:tcPr>
          <w:p w14:paraId="731BC0BF" w14:textId="77777777" w:rsidR="00833FB6" w:rsidRDefault="00833FB6" w:rsidP="00833FB6">
            <w:r>
              <w:t>Report 3</w:t>
            </w:r>
          </w:p>
        </w:tc>
        <w:tc>
          <w:tcPr>
            <w:tcW w:w="2130" w:type="dxa"/>
          </w:tcPr>
          <w:p w14:paraId="0ABE57CD" w14:textId="77777777" w:rsidR="00833FB6" w:rsidRDefault="00833FB6" w:rsidP="00833FB6">
            <w:r>
              <w:t>Null Data</w:t>
            </w:r>
          </w:p>
        </w:tc>
        <w:tc>
          <w:tcPr>
            <w:tcW w:w="1878" w:type="dxa"/>
          </w:tcPr>
          <w:p w14:paraId="433B030D" w14:textId="77777777" w:rsidR="00833FB6" w:rsidRDefault="00833FB6" w:rsidP="00833FB6">
            <w:r>
              <w:t>Shows file ordered for first reaction test</w:t>
            </w:r>
          </w:p>
        </w:tc>
        <w:tc>
          <w:tcPr>
            <w:tcW w:w="1537" w:type="dxa"/>
          </w:tcPr>
          <w:p w14:paraId="49F0F0AD" w14:textId="77777777" w:rsidR="00833FB6" w:rsidRDefault="00833FB6" w:rsidP="00833FB6">
            <w:r>
              <w:t>6</w:t>
            </w:r>
          </w:p>
        </w:tc>
        <w:tc>
          <w:tcPr>
            <w:tcW w:w="1842" w:type="dxa"/>
          </w:tcPr>
          <w:p w14:paraId="1D7A9A90" w14:textId="4E460EAB" w:rsidR="00833FB6" w:rsidRDefault="00833FB6" w:rsidP="00833FB6">
            <w:r>
              <w:t>Shows file ordered for first reaction test</w:t>
            </w:r>
          </w:p>
        </w:tc>
      </w:tr>
      <w:tr w:rsidR="00833FB6" w14:paraId="68A37DC2" w14:textId="03884A6D" w:rsidTr="00583114">
        <w:tc>
          <w:tcPr>
            <w:tcW w:w="1181" w:type="dxa"/>
          </w:tcPr>
          <w:p w14:paraId="368AEBCE" w14:textId="77777777" w:rsidR="00833FB6" w:rsidRDefault="00833FB6" w:rsidP="00833FB6">
            <w:r>
              <w:t>90</w:t>
            </w:r>
          </w:p>
        </w:tc>
        <w:tc>
          <w:tcPr>
            <w:tcW w:w="1780" w:type="dxa"/>
          </w:tcPr>
          <w:p w14:paraId="0A8500E6" w14:textId="77777777" w:rsidR="00833FB6" w:rsidRDefault="00833FB6" w:rsidP="00833FB6">
            <w:r>
              <w:t>Report 3</w:t>
            </w:r>
          </w:p>
        </w:tc>
        <w:tc>
          <w:tcPr>
            <w:tcW w:w="2130" w:type="dxa"/>
          </w:tcPr>
          <w:p w14:paraId="2B8040D6" w14:textId="5AECB501" w:rsidR="00833FB6" w:rsidRDefault="00833FB6" w:rsidP="00833FB6">
            <w:r>
              <w:t>Invalid Data – show3</w:t>
            </w:r>
          </w:p>
        </w:tc>
        <w:tc>
          <w:tcPr>
            <w:tcW w:w="1878" w:type="dxa"/>
          </w:tcPr>
          <w:p w14:paraId="72441DF1" w14:textId="77777777" w:rsidR="00833FB6" w:rsidRDefault="00833FB6" w:rsidP="00833FB6">
            <w:r>
              <w:t>That is not a valid entry.  Shows file ordered for first reaction test</w:t>
            </w:r>
          </w:p>
        </w:tc>
        <w:tc>
          <w:tcPr>
            <w:tcW w:w="1537" w:type="dxa"/>
          </w:tcPr>
          <w:p w14:paraId="3A3D9C57" w14:textId="77777777" w:rsidR="00833FB6" w:rsidRDefault="00833FB6" w:rsidP="00833FB6">
            <w:r>
              <w:t>6</w:t>
            </w:r>
          </w:p>
        </w:tc>
        <w:tc>
          <w:tcPr>
            <w:tcW w:w="1842" w:type="dxa"/>
          </w:tcPr>
          <w:p w14:paraId="1E9BEF59" w14:textId="70AD8E29" w:rsidR="00833FB6" w:rsidRDefault="00833FB6" w:rsidP="00833FB6">
            <w:r>
              <w:t>That is not a valid entry.  Shows file ordered for first reaction test</w:t>
            </w:r>
          </w:p>
        </w:tc>
      </w:tr>
      <w:tr w:rsidR="00833FB6" w14:paraId="2F7185EE" w14:textId="5F39E233" w:rsidTr="00583114">
        <w:tc>
          <w:tcPr>
            <w:tcW w:w="1181" w:type="dxa"/>
          </w:tcPr>
          <w:p w14:paraId="631C789B" w14:textId="77777777" w:rsidR="00833FB6" w:rsidRDefault="00833FB6" w:rsidP="00833FB6">
            <w:r>
              <w:t>91</w:t>
            </w:r>
          </w:p>
        </w:tc>
        <w:tc>
          <w:tcPr>
            <w:tcW w:w="1780" w:type="dxa"/>
          </w:tcPr>
          <w:p w14:paraId="564BB92F" w14:textId="77777777" w:rsidR="00833FB6" w:rsidRDefault="00833FB6" w:rsidP="00833FB6">
            <w:r>
              <w:t>Report 4</w:t>
            </w:r>
          </w:p>
        </w:tc>
        <w:tc>
          <w:tcPr>
            <w:tcW w:w="2130" w:type="dxa"/>
          </w:tcPr>
          <w:p w14:paraId="320C28FA" w14:textId="659C1E03" w:rsidR="00833FB6" w:rsidRPr="00FF093F" w:rsidRDefault="00833FB6" w:rsidP="00833FB6">
            <w:pPr>
              <w:rPr>
                <w:b/>
              </w:rPr>
            </w:pPr>
            <w:r>
              <w:t>Valid Data – no data</w:t>
            </w:r>
          </w:p>
        </w:tc>
        <w:tc>
          <w:tcPr>
            <w:tcW w:w="1878" w:type="dxa"/>
          </w:tcPr>
          <w:p w14:paraId="178CBDB0" w14:textId="77777777" w:rsidR="00833FB6" w:rsidRDefault="00833FB6" w:rsidP="00833FB6">
            <w:r>
              <w:t>Shows file ordered for first climb time</w:t>
            </w:r>
          </w:p>
        </w:tc>
        <w:tc>
          <w:tcPr>
            <w:tcW w:w="1537" w:type="dxa"/>
          </w:tcPr>
          <w:p w14:paraId="0D55CBA1" w14:textId="77777777" w:rsidR="00833FB6" w:rsidRDefault="00833FB6" w:rsidP="00833FB6">
            <w:r>
              <w:t>6</w:t>
            </w:r>
          </w:p>
        </w:tc>
        <w:tc>
          <w:tcPr>
            <w:tcW w:w="1842" w:type="dxa"/>
          </w:tcPr>
          <w:p w14:paraId="4AA7B98F" w14:textId="4D33A524" w:rsidR="00833FB6" w:rsidRDefault="00833FB6" w:rsidP="00833FB6">
            <w:r>
              <w:t>Shows file ordered for first climb time</w:t>
            </w:r>
          </w:p>
        </w:tc>
      </w:tr>
      <w:tr w:rsidR="00833FB6" w14:paraId="781B2B24" w14:textId="1F868688" w:rsidTr="00583114">
        <w:tc>
          <w:tcPr>
            <w:tcW w:w="1181" w:type="dxa"/>
          </w:tcPr>
          <w:p w14:paraId="312BB5E8" w14:textId="77777777" w:rsidR="00833FB6" w:rsidRDefault="00833FB6" w:rsidP="00833FB6">
            <w:r>
              <w:t>92</w:t>
            </w:r>
          </w:p>
        </w:tc>
        <w:tc>
          <w:tcPr>
            <w:tcW w:w="1780" w:type="dxa"/>
          </w:tcPr>
          <w:p w14:paraId="74EE52D4" w14:textId="77777777" w:rsidR="00833FB6" w:rsidRDefault="00833FB6" w:rsidP="00833FB6">
            <w:r>
              <w:t>Report 4</w:t>
            </w:r>
          </w:p>
        </w:tc>
        <w:tc>
          <w:tcPr>
            <w:tcW w:w="2130" w:type="dxa"/>
          </w:tcPr>
          <w:p w14:paraId="75EC8F24" w14:textId="77777777" w:rsidR="00833FB6" w:rsidRDefault="00833FB6" w:rsidP="00833FB6">
            <w:r>
              <w:t>Null Data</w:t>
            </w:r>
          </w:p>
        </w:tc>
        <w:tc>
          <w:tcPr>
            <w:tcW w:w="1878" w:type="dxa"/>
          </w:tcPr>
          <w:p w14:paraId="0F3C494C" w14:textId="77777777" w:rsidR="00833FB6" w:rsidRDefault="00833FB6" w:rsidP="00833FB6">
            <w:r>
              <w:t>Shows file ordered for first climb time</w:t>
            </w:r>
          </w:p>
        </w:tc>
        <w:tc>
          <w:tcPr>
            <w:tcW w:w="1537" w:type="dxa"/>
          </w:tcPr>
          <w:p w14:paraId="16D4ADC5" w14:textId="77777777" w:rsidR="00833FB6" w:rsidRDefault="00833FB6" w:rsidP="00833FB6">
            <w:r>
              <w:t>6</w:t>
            </w:r>
          </w:p>
        </w:tc>
        <w:tc>
          <w:tcPr>
            <w:tcW w:w="1842" w:type="dxa"/>
          </w:tcPr>
          <w:p w14:paraId="06E3D23F" w14:textId="515345CC" w:rsidR="00833FB6" w:rsidRDefault="00833FB6" w:rsidP="00833FB6">
            <w:r>
              <w:t>Shows file ordered for first climb time</w:t>
            </w:r>
          </w:p>
        </w:tc>
      </w:tr>
      <w:tr w:rsidR="00833FB6" w14:paraId="1FA00696" w14:textId="6D056F42" w:rsidTr="00583114">
        <w:tc>
          <w:tcPr>
            <w:tcW w:w="1181" w:type="dxa"/>
          </w:tcPr>
          <w:p w14:paraId="4552F658" w14:textId="77777777" w:rsidR="00833FB6" w:rsidRDefault="00833FB6" w:rsidP="00833FB6">
            <w:r>
              <w:t>93</w:t>
            </w:r>
          </w:p>
        </w:tc>
        <w:tc>
          <w:tcPr>
            <w:tcW w:w="1780" w:type="dxa"/>
          </w:tcPr>
          <w:p w14:paraId="1AC167F6" w14:textId="77777777" w:rsidR="00833FB6" w:rsidRDefault="00833FB6" w:rsidP="00833FB6">
            <w:r>
              <w:t>Report 4</w:t>
            </w:r>
          </w:p>
        </w:tc>
        <w:tc>
          <w:tcPr>
            <w:tcW w:w="2130" w:type="dxa"/>
          </w:tcPr>
          <w:p w14:paraId="08BE019E" w14:textId="3399C0B3" w:rsidR="00833FB6" w:rsidRDefault="00833FB6" w:rsidP="00833FB6">
            <w:r>
              <w:t>Invalid Data – show4</w:t>
            </w:r>
          </w:p>
        </w:tc>
        <w:tc>
          <w:tcPr>
            <w:tcW w:w="1878" w:type="dxa"/>
          </w:tcPr>
          <w:p w14:paraId="7C50B52E" w14:textId="77777777" w:rsidR="00833FB6" w:rsidRDefault="00833FB6" w:rsidP="00833FB6">
            <w:r>
              <w:t>That is not a valid entry.  Shows file ordered for first climb time</w:t>
            </w:r>
          </w:p>
        </w:tc>
        <w:tc>
          <w:tcPr>
            <w:tcW w:w="1537" w:type="dxa"/>
          </w:tcPr>
          <w:p w14:paraId="3F439B0D" w14:textId="77777777" w:rsidR="00833FB6" w:rsidRDefault="00833FB6" w:rsidP="00833FB6">
            <w:r>
              <w:t>6</w:t>
            </w:r>
          </w:p>
        </w:tc>
        <w:tc>
          <w:tcPr>
            <w:tcW w:w="1842" w:type="dxa"/>
          </w:tcPr>
          <w:p w14:paraId="048A35E9" w14:textId="02A97649" w:rsidR="00833FB6" w:rsidRDefault="00833FB6" w:rsidP="00833FB6">
            <w:r>
              <w:t>That is not a valid entry.  Shows file ordered for first climb time</w:t>
            </w:r>
          </w:p>
        </w:tc>
      </w:tr>
      <w:tr w:rsidR="00833FB6" w14:paraId="4BF88E0F" w14:textId="4542D3BB" w:rsidTr="00583114">
        <w:tc>
          <w:tcPr>
            <w:tcW w:w="1181" w:type="dxa"/>
          </w:tcPr>
          <w:p w14:paraId="59295932" w14:textId="77777777" w:rsidR="00833FB6" w:rsidRDefault="00833FB6" w:rsidP="00833FB6">
            <w:r>
              <w:t>94</w:t>
            </w:r>
          </w:p>
        </w:tc>
        <w:tc>
          <w:tcPr>
            <w:tcW w:w="1780" w:type="dxa"/>
          </w:tcPr>
          <w:p w14:paraId="224FAF8E" w14:textId="77777777" w:rsidR="00833FB6" w:rsidRDefault="00833FB6" w:rsidP="00833FB6">
            <w:r>
              <w:t>Log off</w:t>
            </w:r>
          </w:p>
        </w:tc>
        <w:tc>
          <w:tcPr>
            <w:tcW w:w="2130" w:type="dxa"/>
          </w:tcPr>
          <w:p w14:paraId="660E8CA3" w14:textId="2F5BCC0C" w:rsidR="00833FB6" w:rsidRDefault="00833FB6" w:rsidP="00833FB6">
            <w:r>
              <w:t>Valid Data – log me off</w:t>
            </w:r>
          </w:p>
        </w:tc>
        <w:tc>
          <w:tcPr>
            <w:tcW w:w="1878" w:type="dxa"/>
          </w:tcPr>
          <w:p w14:paraId="57362FF1" w14:textId="77777777" w:rsidR="00833FB6" w:rsidRDefault="00833FB6" w:rsidP="00833FB6">
            <w:r>
              <w:t>Logging off</w:t>
            </w:r>
          </w:p>
        </w:tc>
        <w:tc>
          <w:tcPr>
            <w:tcW w:w="1537" w:type="dxa"/>
          </w:tcPr>
          <w:p w14:paraId="54DA0B83" w14:textId="77777777" w:rsidR="00833FB6" w:rsidRDefault="00833FB6" w:rsidP="00833FB6">
            <w:r>
              <w:t>1</w:t>
            </w:r>
          </w:p>
        </w:tc>
        <w:tc>
          <w:tcPr>
            <w:tcW w:w="1842" w:type="dxa"/>
          </w:tcPr>
          <w:p w14:paraId="2FC18D98" w14:textId="3A2B7376" w:rsidR="00833FB6" w:rsidRDefault="00833FB6" w:rsidP="00833FB6">
            <w:r>
              <w:t>Logging off</w:t>
            </w:r>
          </w:p>
        </w:tc>
      </w:tr>
      <w:tr w:rsidR="00833FB6" w14:paraId="34F30575" w14:textId="2F61BFD6" w:rsidTr="00583114">
        <w:tc>
          <w:tcPr>
            <w:tcW w:w="1181" w:type="dxa"/>
          </w:tcPr>
          <w:p w14:paraId="196EBDC1" w14:textId="77777777" w:rsidR="00833FB6" w:rsidRDefault="00833FB6" w:rsidP="00833FB6">
            <w:r>
              <w:t>95</w:t>
            </w:r>
          </w:p>
        </w:tc>
        <w:tc>
          <w:tcPr>
            <w:tcW w:w="1780" w:type="dxa"/>
          </w:tcPr>
          <w:p w14:paraId="48724298" w14:textId="77777777" w:rsidR="00833FB6" w:rsidRDefault="00833FB6" w:rsidP="00833FB6">
            <w:r>
              <w:t>Log off</w:t>
            </w:r>
          </w:p>
        </w:tc>
        <w:tc>
          <w:tcPr>
            <w:tcW w:w="2130" w:type="dxa"/>
          </w:tcPr>
          <w:p w14:paraId="6271A4DF" w14:textId="77777777" w:rsidR="00833FB6" w:rsidRDefault="00833FB6" w:rsidP="00833FB6">
            <w:r>
              <w:t>Null Data</w:t>
            </w:r>
          </w:p>
        </w:tc>
        <w:tc>
          <w:tcPr>
            <w:tcW w:w="1878" w:type="dxa"/>
          </w:tcPr>
          <w:p w14:paraId="3CCEEF2E" w14:textId="77777777" w:rsidR="00833FB6" w:rsidRDefault="00833FB6" w:rsidP="00833FB6">
            <w:r>
              <w:t>Not a valid entry. Please choose a function:</w:t>
            </w:r>
          </w:p>
        </w:tc>
        <w:tc>
          <w:tcPr>
            <w:tcW w:w="1537" w:type="dxa"/>
          </w:tcPr>
          <w:p w14:paraId="69BA8E53" w14:textId="77777777" w:rsidR="00833FB6" w:rsidRDefault="00833FB6" w:rsidP="00833FB6">
            <w:r>
              <w:t>1</w:t>
            </w:r>
          </w:p>
        </w:tc>
        <w:tc>
          <w:tcPr>
            <w:tcW w:w="1842" w:type="dxa"/>
          </w:tcPr>
          <w:p w14:paraId="54093062" w14:textId="2FF93E67" w:rsidR="00833FB6" w:rsidRDefault="00833FB6" w:rsidP="00833FB6">
            <w:r>
              <w:t>Not a valid entry. Please choose a function:</w:t>
            </w:r>
          </w:p>
        </w:tc>
      </w:tr>
      <w:tr w:rsidR="00833FB6" w14:paraId="59069547" w14:textId="7F920FEA" w:rsidTr="00583114">
        <w:tc>
          <w:tcPr>
            <w:tcW w:w="1181" w:type="dxa"/>
          </w:tcPr>
          <w:p w14:paraId="6A252448" w14:textId="77777777" w:rsidR="00833FB6" w:rsidRDefault="00833FB6" w:rsidP="00833FB6">
            <w:r>
              <w:t>96</w:t>
            </w:r>
          </w:p>
        </w:tc>
        <w:tc>
          <w:tcPr>
            <w:tcW w:w="1780" w:type="dxa"/>
          </w:tcPr>
          <w:p w14:paraId="2DEDC2A3" w14:textId="77777777" w:rsidR="00833FB6" w:rsidRDefault="00833FB6" w:rsidP="00833FB6">
            <w:r>
              <w:t>Log off</w:t>
            </w:r>
          </w:p>
        </w:tc>
        <w:tc>
          <w:tcPr>
            <w:tcW w:w="2130" w:type="dxa"/>
          </w:tcPr>
          <w:p w14:paraId="1550B0F2" w14:textId="1C1C0D0B" w:rsidR="00833FB6" w:rsidRDefault="00833FB6" w:rsidP="00833FB6">
            <w:r>
              <w:t>Invalid Data – 123</w:t>
            </w:r>
          </w:p>
        </w:tc>
        <w:tc>
          <w:tcPr>
            <w:tcW w:w="1878" w:type="dxa"/>
          </w:tcPr>
          <w:p w14:paraId="53A10390" w14:textId="77777777" w:rsidR="00833FB6" w:rsidRDefault="00833FB6" w:rsidP="00833FB6">
            <w:r>
              <w:t>Not a valid entry. Please choose a function:</w:t>
            </w:r>
          </w:p>
        </w:tc>
        <w:tc>
          <w:tcPr>
            <w:tcW w:w="1537" w:type="dxa"/>
          </w:tcPr>
          <w:p w14:paraId="6312885F" w14:textId="77777777" w:rsidR="00833FB6" w:rsidRDefault="00833FB6" w:rsidP="00833FB6">
            <w:r>
              <w:t>1</w:t>
            </w:r>
          </w:p>
        </w:tc>
        <w:tc>
          <w:tcPr>
            <w:tcW w:w="1842" w:type="dxa"/>
          </w:tcPr>
          <w:p w14:paraId="21798EED" w14:textId="07DBB94F" w:rsidR="00833FB6" w:rsidRDefault="00833FB6" w:rsidP="00833FB6">
            <w:r>
              <w:t>Not a valid entry. Please choose a function:</w:t>
            </w:r>
          </w:p>
        </w:tc>
      </w:tr>
      <w:tr w:rsidR="00833FB6" w14:paraId="23003E3F" w14:textId="4F6CEAF2" w:rsidTr="00583114">
        <w:tc>
          <w:tcPr>
            <w:tcW w:w="1181" w:type="dxa"/>
          </w:tcPr>
          <w:p w14:paraId="6C99ACCB" w14:textId="77777777" w:rsidR="00833FB6" w:rsidRDefault="00833FB6" w:rsidP="00833FB6">
            <w:r>
              <w:t>97</w:t>
            </w:r>
          </w:p>
        </w:tc>
        <w:tc>
          <w:tcPr>
            <w:tcW w:w="1780" w:type="dxa"/>
          </w:tcPr>
          <w:p w14:paraId="5E86C614" w14:textId="77777777" w:rsidR="00833FB6" w:rsidRDefault="00833FB6" w:rsidP="00833FB6">
            <w:r>
              <w:t>Shut down</w:t>
            </w:r>
          </w:p>
        </w:tc>
        <w:tc>
          <w:tcPr>
            <w:tcW w:w="2130" w:type="dxa"/>
          </w:tcPr>
          <w:p w14:paraId="7369E17A" w14:textId="35053FD6" w:rsidR="00833FB6" w:rsidRDefault="00833FB6" w:rsidP="00833FB6">
            <w:r>
              <w:t>Valid Data – shut down</w:t>
            </w:r>
          </w:p>
        </w:tc>
        <w:tc>
          <w:tcPr>
            <w:tcW w:w="1878" w:type="dxa"/>
          </w:tcPr>
          <w:p w14:paraId="3FFBFAF5" w14:textId="77777777" w:rsidR="00833FB6" w:rsidRDefault="00833FB6" w:rsidP="00833FB6">
            <w:r>
              <w:t>Shutting down</w:t>
            </w:r>
          </w:p>
        </w:tc>
        <w:tc>
          <w:tcPr>
            <w:tcW w:w="1537" w:type="dxa"/>
          </w:tcPr>
          <w:p w14:paraId="40D769BD" w14:textId="77777777" w:rsidR="00833FB6" w:rsidRDefault="00833FB6" w:rsidP="00833FB6">
            <w:r>
              <w:t>1</w:t>
            </w:r>
          </w:p>
        </w:tc>
        <w:tc>
          <w:tcPr>
            <w:tcW w:w="1842" w:type="dxa"/>
          </w:tcPr>
          <w:p w14:paraId="207E1F61" w14:textId="1360AE8B" w:rsidR="00833FB6" w:rsidRDefault="00833FB6" w:rsidP="00833FB6">
            <w:r>
              <w:t>Shutting down</w:t>
            </w:r>
          </w:p>
        </w:tc>
      </w:tr>
      <w:tr w:rsidR="00833FB6" w14:paraId="20BE160D" w14:textId="2186A16F" w:rsidTr="00583114">
        <w:tc>
          <w:tcPr>
            <w:tcW w:w="1181" w:type="dxa"/>
          </w:tcPr>
          <w:p w14:paraId="5B60AE68" w14:textId="77777777" w:rsidR="00833FB6" w:rsidRDefault="00833FB6" w:rsidP="00833FB6">
            <w:r>
              <w:t>98</w:t>
            </w:r>
          </w:p>
        </w:tc>
        <w:tc>
          <w:tcPr>
            <w:tcW w:w="1780" w:type="dxa"/>
          </w:tcPr>
          <w:p w14:paraId="270FBC7A" w14:textId="77777777" w:rsidR="00833FB6" w:rsidRDefault="00833FB6" w:rsidP="00833FB6">
            <w:r>
              <w:t>Shut down</w:t>
            </w:r>
          </w:p>
        </w:tc>
        <w:tc>
          <w:tcPr>
            <w:tcW w:w="2130" w:type="dxa"/>
          </w:tcPr>
          <w:p w14:paraId="21BE4EFE" w14:textId="77777777" w:rsidR="00833FB6" w:rsidRDefault="00833FB6" w:rsidP="00833FB6">
            <w:r>
              <w:t>Null Data</w:t>
            </w:r>
          </w:p>
        </w:tc>
        <w:tc>
          <w:tcPr>
            <w:tcW w:w="1878" w:type="dxa"/>
          </w:tcPr>
          <w:p w14:paraId="1CE9225E" w14:textId="77777777" w:rsidR="00833FB6" w:rsidRDefault="00833FB6" w:rsidP="00833FB6">
            <w:r>
              <w:t>Not a valid entry. Please choose a function:</w:t>
            </w:r>
          </w:p>
        </w:tc>
        <w:tc>
          <w:tcPr>
            <w:tcW w:w="1537" w:type="dxa"/>
          </w:tcPr>
          <w:p w14:paraId="36D83D8D" w14:textId="77777777" w:rsidR="00833FB6" w:rsidRDefault="00833FB6" w:rsidP="00833FB6">
            <w:r>
              <w:t>1</w:t>
            </w:r>
          </w:p>
        </w:tc>
        <w:tc>
          <w:tcPr>
            <w:tcW w:w="1842" w:type="dxa"/>
          </w:tcPr>
          <w:p w14:paraId="44EBE6F5" w14:textId="7F14CFBA" w:rsidR="00833FB6" w:rsidRDefault="00833FB6" w:rsidP="00833FB6">
            <w:r>
              <w:t>Not a valid entry. Please choose a function:</w:t>
            </w:r>
          </w:p>
        </w:tc>
      </w:tr>
      <w:tr w:rsidR="00833FB6" w14:paraId="6FD930EC" w14:textId="2908115C" w:rsidTr="00583114">
        <w:tc>
          <w:tcPr>
            <w:tcW w:w="1181" w:type="dxa"/>
          </w:tcPr>
          <w:p w14:paraId="3760C3AB" w14:textId="77777777" w:rsidR="00833FB6" w:rsidRDefault="00833FB6" w:rsidP="00833FB6">
            <w:r>
              <w:t>99</w:t>
            </w:r>
          </w:p>
        </w:tc>
        <w:tc>
          <w:tcPr>
            <w:tcW w:w="1780" w:type="dxa"/>
          </w:tcPr>
          <w:p w14:paraId="163F53E3" w14:textId="77777777" w:rsidR="00833FB6" w:rsidRDefault="00833FB6" w:rsidP="00833FB6">
            <w:r>
              <w:t>Shut down</w:t>
            </w:r>
          </w:p>
        </w:tc>
        <w:tc>
          <w:tcPr>
            <w:tcW w:w="2130" w:type="dxa"/>
          </w:tcPr>
          <w:p w14:paraId="1681DA00" w14:textId="1B33C186" w:rsidR="00833FB6" w:rsidRDefault="00833FB6" w:rsidP="00833FB6">
            <w:r>
              <w:t>Invalid Data – 342</w:t>
            </w:r>
          </w:p>
        </w:tc>
        <w:tc>
          <w:tcPr>
            <w:tcW w:w="1878" w:type="dxa"/>
          </w:tcPr>
          <w:p w14:paraId="0E94DDC3" w14:textId="77777777" w:rsidR="00833FB6" w:rsidRDefault="00833FB6" w:rsidP="00833FB6">
            <w:r>
              <w:t>Not a valid entry. Please choose a function:</w:t>
            </w:r>
          </w:p>
        </w:tc>
        <w:tc>
          <w:tcPr>
            <w:tcW w:w="1537" w:type="dxa"/>
          </w:tcPr>
          <w:p w14:paraId="000C3851" w14:textId="77777777" w:rsidR="00833FB6" w:rsidRDefault="00833FB6" w:rsidP="00833FB6">
            <w:r>
              <w:t>1</w:t>
            </w:r>
          </w:p>
        </w:tc>
        <w:tc>
          <w:tcPr>
            <w:tcW w:w="1842" w:type="dxa"/>
          </w:tcPr>
          <w:p w14:paraId="358EAD6C" w14:textId="5C720C7A" w:rsidR="00833FB6" w:rsidRDefault="00833FB6" w:rsidP="00833FB6">
            <w:r>
              <w:t>Not a valid entry. Please choose a function:</w:t>
            </w:r>
          </w:p>
        </w:tc>
      </w:tr>
    </w:tbl>
    <w:p w14:paraId="7A36C219" w14:textId="50120108" w:rsidR="004812E6" w:rsidRDefault="004812E6" w:rsidP="004812E6"/>
    <w:p w14:paraId="2B156138" w14:textId="7C3E5F8B" w:rsidR="007D6209" w:rsidRPr="009D6A7B" w:rsidRDefault="004812E6" w:rsidP="009D6A7B">
      <w:pPr>
        <w:pStyle w:val="Heading1"/>
        <w:rPr>
          <w:b/>
          <w:i/>
          <w:sz w:val="28"/>
          <w:u w:val="single"/>
        </w:rPr>
      </w:pPr>
      <w:bookmarkStart w:id="27" w:name="_Toc5793053"/>
      <w:r w:rsidRPr="009D6A7B">
        <w:rPr>
          <w:b/>
          <w:i/>
          <w:sz w:val="28"/>
          <w:u w:val="single"/>
        </w:rPr>
        <w:lastRenderedPageBreak/>
        <w:t>Corrective Testing</w:t>
      </w:r>
      <w:bookmarkEnd w:id="27"/>
    </w:p>
    <w:p w14:paraId="2749E0D2" w14:textId="5515FFF1" w:rsidR="007D6209" w:rsidRDefault="009D6A7B" w:rsidP="007D6209">
      <w:pPr>
        <w:rPr>
          <w:sz w:val="24"/>
        </w:rPr>
      </w:pPr>
      <w:r>
        <w:rPr>
          <w:noProof/>
          <w:lang w:eastAsia="en-GB"/>
        </w:rPr>
        <w:drawing>
          <wp:anchor distT="0" distB="0" distL="114300" distR="114300" simplePos="0" relativeHeight="251679744" behindDoc="0" locked="0" layoutInCell="1" allowOverlap="1" wp14:anchorId="629E2A32" wp14:editId="133FA042">
            <wp:simplePos x="0" y="0"/>
            <wp:positionH relativeFrom="margin">
              <wp:align>right</wp:align>
            </wp:positionH>
            <wp:positionV relativeFrom="paragraph">
              <wp:posOffset>412115</wp:posOffset>
            </wp:positionV>
            <wp:extent cx="2940050" cy="14224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5515" r="48704" b="50364"/>
                    <a:stretch/>
                  </pic:blipFill>
                  <pic:spPr bwMode="auto">
                    <a:xfrm>
                      <a:off x="0" y="0"/>
                      <a:ext cx="2940050" cy="142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0" locked="0" layoutInCell="1" allowOverlap="1" wp14:anchorId="1B7A001D" wp14:editId="40A65AE5">
            <wp:simplePos x="0" y="0"/>
            <wp:positionH relativeFrom="column">
              <wp:posOffset>-203200</wp:posOffset>
            </wp:positionH>
            <wp:positionV relativeFrom="paragraph">
              <wp:posOffset>380365</wp:posOffset>
            </wp:positionV>
            <wp:extent cx="2933700" cy="14795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4727" r="48815" b="49380"/>
                    <a:stretch/>
                  </pic:blipFill>
                  <pic:spPr bwMode="auto">
                    <a:xfrm>
                      <a:off x="0" y="0"/>
                      <a:ext cx="2933700" cy="147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6209" w:rsidRPr="007D6209">
        <w:rPr>
          <w:sz w:val="24"/>
        </w:rPr>
        <w:t>Failed Test Code</w:t>
      </w:r>
      <w:r w:rsidR="007D6209">
        <w:rPr>
          <w:sz w:val="24"/>
        </w:rPr>
        <w:tab/>
      </w:r>
      <w:r w:rsidR="007D6209">
        <w:rPr>
          <w:sz w:val="24"/>
        </w:rPr>
        <w:tab/>
      </w:r>
      <w:r w:rsidR="007D6209">
        <w:rPr>
          <w:sz w:val="24"/>
        </w:rPr>
        <w:tab/>
      </w:r>
      <w:r w:rsidR="007D6209">
        <w:rPr>
          <w:sz w:val="24"/>
        </w:rPr>
        <w:tab/>
      </w:r>
      <w:r w:rsidR="007D6209">
        <w:rPr>
          <w:sz w:val="24"/>
        </w:rPr>
        <w:tab/>
        <w:t>Corrected Test Code</w:t>
      </w:r>
    </w:p>
    <w:p w14:paraId="0952D625" w14:textId="6973DDC5" w:rsidR="007D6209" w:rsidRPr="007D6209" w:rsidRDefault="007D6209" w:rsidP="007D6209">
      <w:pPr>
        <w:rPr>
          <w:sz w:val="24"/>
        </w:rPr>
      </w:pPr>
      <w:r>
        <w:rPr>
          <w:noProof/>
          <w:sz w:val="24"/>
          <w:lang w:eastAsia="en-GB"/>
        </w:rPr>
        <mc:AlternateContent>
          <mc:Choice Requires="wps">
            <w:drawing>
              <wp:anchor distT="0" distB="0" distL="114300" distR="114300" simplePos="0" relativeHeight="251682816" behindDoc="0" locked="0" layoutInCell="1" allowOverlap="1" wp14:anchorId="1D0FC6C1" wp14:editId="3A84F9FA">
                <wp:simplePos x="0" y="0"/>
                <wp:positionH relativeFrom="margin">
                  <wp:align>right</wp:align>
                </wp:positionH>
                <wp:positionV relativeFrom="paragraph">
                  <wp:posOffset>1570990</wp:posOffset>
                </wp:positionV>
                <wp:extent cx="2876550" cy="692150"/>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2876550" cy="692150"/>
                        </a:xfrm>
                        <a:prstGeom prst="rect">
                          <a:avLst/>
                        </a:prstGeom>
                        <a:solidFill>
                          <a:schemeClr val="lt1"/>
                        </a:solidFill>
                        <a:ln w="6350">
                          <a:solidFill>
                            <a:prstClr val="black"/>
                          </a:solidFill>
                        </a:ln>
                      </wps:spPr>
                      <wps:txbx>
                        <w:txbxContent>
                          <w:p w14:paraId="38E7CAE1" w14:textId="000F946C" w:rsidR="00D07692" w:rsidRDefault="00D07692" w:rsidP="007D6209">
                            <w:r>
                              <w:t>To fix this I had to change the operator in the if statement so it is a less than rather than greater than.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FC6C1" id="Text Box 21" o:spid="_x0000_s1033" type="#_x0000_t202" style="position:absolute;margin-left:175.3pt;margin-top:123.7pt;width:226.5pt;height:54.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" fillcolor="white [3201]" strokeweight=".5pt">
                <v:textbox>
                  <w:txbxContent>
                    <w:p w14:paraId="38E7CAE1" w14:textId="000F946C" w:rsidR="00D07692" w:rsidRDefault="00D07692" w:rsidP="007D6209">
                      <w:r>
                        <w:t>To fix this I had to change the operator in the if statement so it is a less than rather than greater than.</w:t>
                      </w:r>
                    </w:p>
                  </w:txbxContent>
                </v:textbox>
                <w10:wrap anchorx="margin"/>
              </v:shape>
            </w:pict>
          </mc:Fallback>
        </mc:AlternateContent>
      </w:r>
      <w:r>
        <w:rPr>
          <w:noProof/>
          <w:sz w:val="24"/>
          <w:lang w:eastAsia="en-GB"/>
        </w:rPr>
        <mc:AlternateContent>
          <mc:Choice Requires="wps">
            <w:drawing>
              <wp:anchor distT="0" distB="0" distL="114300" distR="114300" simplePos="0" relativeHeight="251680768" behindDoc="0" locked="0" layoutInCell="1" allowOverlap="1" wp14:anchorId="25D0B3CF" wp14:editId="7F7F5708">
                <wp:simplePos x="0" y="0"/>
                <wp:positionH relativeFrom="column">
                  <wp:posOffset>-200025</wp:posOffset>
                </wp:positionH>
                <wp:positionV relativeFrom="paragraph">
                  <wp:posOffset>1561465</wp:posOffset>
                </wp:positionV>
                <wp:extent cx="2876550" cy="692150"/>
                <wp:effectExtent l="0" t="0" r="19050" b="12700"/>
                <wp:wrapNone/>
                <wp:docPr id="20" name="Text Box 20"/>
                <wp:cNvGraphicFramePr/>
                <a:graphic xmlns:a="http://schemas.openxmlformats.org/drawingml/2006/main">
                  <a:graphicData uri="http://schemas.microsoft.com/office/word/2010/wordprocessingShape">
                    <wps:wsp>
                      <wps:cNvSpPr txBox="1"/>
                      <wps:spPr>
                        <a:xfrm>
                          <a:off x="0" y="0"/>
                          <a:ext cx="2876550" cy="692150"/>
                        </a:xfrm>
                        <a:prstGeom prst="rect">
                          <a:avLst/>
                        </a:prstGeom>
                        <a:solidFill>
                          <a:schemeClr val="lt1"/>
                        </a:solidFill>
                        <a:ln w="6350">
                          <a:solidFill>
                            <a:prstClr val="black"/>
                          </a:solidFill>
                        </a:ln>
                      </wps:spPr>
                      <wps:txbx>
                        <w:txbxContent>
                          <w:p w14:paraId="735EF23A" w14:textId="50C36168" w:rsidR="00D07692" w:rsidRPr="007D6209" w:rsidRDefault="00D07692" w:rsidP="007D6209">
                            <w:r w:rsidRPr="007D6209">
                              <w:t>When entering username and password, the program would continue to ask for inputs after correct ones given. Test number 4</w:t>
                            </w:r>
                            <w:r>
                              <w:t>.</w:t>
                            </w:r>
                          </w:p>
                          <w:p w14:paraId="766E295B" w14:textId="77777777" w:rsidR="00D07692" w:rsidRDefault="00D076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0B3CF" id="Text Box 20" o:spid="_x0000_s1034" type="#_x0000_t202" style="position:absolute;margin-left:-15.75pt;margin-top:122.95pt;width:226.5pt;height:5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" fillcolor="white [3201]" strokeweight=".5pt">
                <v:textbox>
                  <w:txbxContent>
                    <w:p w14:paraId="735EF23A" w14:textId="50C36168" w:rsidR="00D07692" w:rsidRPr="007D6209" w:rsidRDefault="00D07692" w:rsidP="007D6209">
                      <w:r w:rsidRPr="007D6209">
                        <w:t>When entering username and password, the program would continue to ask for inputs after correct ones given. Test number 4</w:t>
                      </w:r>
                      <w:r>
                        <w:t>.</w:t>
                      </w:r>
                    </w:p>
                    <w:p w14:paraId="766E295B" w14:textId="77777777" w:rsidR="00D07692" w:rsidRDefault="00D07692"/>
                  </w:txbxContent>
                </v:textbox>
              </v:shape>
            </w:pict>
          </mc:Fallback>
        </mc:AlternateContent>
      </w:r>
    </w:p>
    <w:p w14:paraId="4D25F159" w14:textId="77777777" w:rsidR="007D6209" w:rsidRPr="007D6209" w:rsidRDefault="007D6209" w:rsidP="007D6209">
      <w:pPr>
        <w:rPr>
          <w:sz w:val="24"/>
        </w:rPr>
      </w:pPr>
    </w:p>
    <w:p w14:paraId="3D623C27" w14:textId="61046694" w:rsidR="007D6209" w:rsidRPr="007D6209" w:rsidRDefault="00402B93" w:rsidP="007D6209">
      <w:pPr>
        <w:rPr>
          <w:sz w:val="24"/>
        </w:rPr>
      </w:pPr>
      <w:r>
        <w:rPr>
          <w:noProof/>
          <w:sz w:val="24"/>
          <w:lang w:eastAsia="en-GB"/>
        </w:rPr>
        <mc:AlternateContent>
          <mc:Choice Requires="wps">
            <w:drawing>
              <wp:anchor distT="0" distB="0" distL="114300" distR="114300" simplePos="0" relativeHeight="251686912" behindDoc="0" locked="0" layoutInCell="1" allowOverlap="1" wp14:anchorId="3329BD11" wp14:editId="0441DF64">
                <wp:simplePos x="0" y="0"/>
                <wp:positionH relativeFrom="column">
                  <wp:posOffset>-161925</wp:posOffset>
                </wp:positionH>
                <wp:positionV relativeFrom="paragraph">
                  <wp:posOffset>1095374</wp:posOffset>
                </wp:positionV>
                <wp:extent cx="2876550" cy="13811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2876550" cy="1381125"/>
                        </a:xfrm>
                        <a:prstGeom prst="rect">
                          <a:avLst/>
                        </a:prstGeom>
                        <a:solidFill>
                          <a:schemeClr val="lt1"/>
                        </a:solidFill>
                        <a:ln w="6350">
                          <a:solidFill>
                            <a:prstClr val="black"/>
                          </a:solidFill>
                        </a:ln>
                      </wps:spPr>
                      <wps:txbx>
                        <w:txbxContent>
                          <w:p w14:paraId="2289E838" w14:textId="7245F909" w:rsidR="00D07692" w:rsidRDefault="00D07692" w:rsidP="00402B93">
                            <w:r>
                              <w:t>If incorrect entry given when asking if the user wanted to add another competitor program would end. Test number 36.</w:t>
                            </w:r>
                          </w:p>
                          <w:p w14:paraId="25A62970" w14:textId="77777777" w:rsidR="00D07692" w:rsidRDefault="00D07692" w:rsidP="00402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9BD11" id="Text Box 25" o:spid="_x0000_s1035" type="#_x0000_t202" style="position:absolute;margin-left:-12.75pt;margin-top:86.25pt;width:226.5pt;height:10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" fillcolor="white [3201]" strokeweight=".5pt">
                <v:textbox>
                  <w:txbxContent>
                    <w:p w14:paraId="2289E838" w14:textId="7245F909" w:rsidR="00D07692" w:rsidRDefault="00D07692" w:rsidP="00402B93">
                      <w:r>
                        <w:t>If incorrect entry given when asking if the user wanted to add another competitor program would end. Test number 36.</w:t>
                      </w:r>
                    </w:p>
                    <w:p w14:paraId="25A62970" w14:textId="77777777" w:rsidR="00D07692" w:rsidRDefault="00D07692" w:rsidP="00402B93"/>
                  </w:txbxContent>
                </v:textbox>
              </v:shape>
            </w:pict>
          </mc:Fallback>
        </mc:AlternateContent>
      </w:r>
      <w:r>
        <w:rPr>
          <w:noProof/>
          <w:sz w:val="24"/>
          <w:lang w:eastAsia="en-GB"/>
        </w:rPr>
        <mc:AlternateContent>
          <mc:Choice Requires="wps">
            <w:drawing>
              <wp:anchor distT="0" distB="0" distL="114300" distR="114300" simplePos="0" relativeHeight="251688960" behindDoc="0" locked="0" layoutInCell="1" allowOverlap="1" wp14:anchorId="39653B69" wp14:editId="542AC617">
                <wp:simplePos x="0" y="0"/>
                <wp:positionH relativeFrom="column">
                  <wp:posOffset>2895600</wp:posOffset>
                </wp:positionH>
                <wp:positionV relativeFrom="paragraph">
                  <wp:posOffset>1095375</wp:posOffset>
                </wp:positionV>
                <wp:extent cx="2876550" cy="13716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876550" cy="1371600"/>
                        </a:xfrm>
                        <a:prstGeom prst="rect">
                          <a:avLst/>
                        </a:prstGeom>
                        <a:solidFill>
                          <a:schemeClr val="lt1"/>
                        </a:solidFill>
                        <a:ln w="6350">
                          <a:solidFill>
                            <a:prstClr val="black"/>
                          </a:solidFill>
                        </a:ln>
                      </wps:spPr>
                      <wps:txbx>
                        <w:txbxContent>
                          <w:p w14:paraId="65742617" w14:textId="1C6D79F7" w:rsidR="00D07692" w:rsidRDefault="00D07692" w:rsidP="00402B93">
                            <w:r>
                              <w:t>This simple piece of code askes the user if they want to add another competitor, to avoid the program from ending if the wrong inputs are given, if the user enters in any other value other than Yes or No then the user is prompted to renter the data so that a correct value is given.</w:t>
                            </w:r>
                          </w:p>
                          <w:p w14:paraId="6D88F886" w14:textId="77777777" w:rsidR="00D07692" w:rsidRDefault="00D07692" w:rsidP="00402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53B69" id="Text Box 26" o:spid="_x0000_s1036" type="#_x0000_t202" style="position:absolute;margin-left:228pt;margin-top:86.25pt;width:226.5pt;height:10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" fillcolor="white [3201]" strokeweight=".5pt">
                <v:textbox>
                  <w:txbxContent>
                    <w:p w14:paraId="65742617" w14:textId="1C6D79F7" w:rsidR="00D07692" w:rsidRDefault="00D07692" w:rsidP="00402B93">
                      <w:r>
                        <w:t>This simple piece of code askes the user if they want to add another competitor, to avoid the program from ending if the wrong inputs are given, if the user enters in any other value other than Yes or No then the user is prompted to renter the data so that a correct value is given.</w:t>
                      </w:r>
                    </w:p>
                    <w:p w14:paraId="6D88F886" w14:textId="77777777" w:rsidR="00D07692" w:rsidRDefault="00D07692" w:rsidP="00402B93"/>
                  </w:txbxContent>
                </v:textbox>
              </v:shape>
            </w:pict>
          </mc:Fallback>
        </mc:AlternateContent>
      </w:r>
      <w:r>
        <w:rPr>
          <w:noProof/>
          <w:lang w:eastAsia="en-GB"/>
        </w:rPr>
        <w:drawing>
          <wp:anchor distT="0" distB="0" distL="114300" distR="114300" simplePos="0" relativeHeight="251684864" behindDoc="0" locked="0" layoutInCell="1" allowOverlap="1" wp14:anchorId="64E20350" wp14:editId="21D02625">
            <wp:simplePos x="0" y="0"/>
            <wp:positionH relativeFrom="column">
              <wp:posOffset>-133350</wp:posOffset>
            </wp:positionH>
            <wp:positionV relativeFrom="paragraph">
              <wp:posOffset>0</wp:posOffset>
            </wp:positionV>
            <wp:extent cx="3024505" cy="828675"/>
            <wp:effectExtent l="0" t="0" r="444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5024" r="63605" b="77250"/>
                    <a:stretch/>
                  </pic:blipFill>
                  <pic:spPr bwMode="auto">
                    <a:xfrm>
                      <a:off x="0" y="0"/>
                      <a:ext cx="3024505"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3840" behindDoc="0" locked="0" layoutInCell="1" allowOverlap="1" wp14:anchorId="77ECAD96" wp14:editId="7D6185C8">
            <wp:simplePos x="0" y="0"/>
            <wp:positionH relativeFrom="margin">
              <wp:posOffset>2895600</wp:posOffset>
            </wp:positionH>
            <wp:positionV relativeFrom="paragraph">
              <wp:posOffset>0</wp:posOffset>
            </wp:positionV>
            <wp:extent cx="2828925" cy="103314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5023" r="63605" b="71341"/>
                    <a:stretch/>
                  </pic:blipFill>
                  <pic:spPr bwMode="auto">
                    <a:xfrm>
                      <a:off x="0" y="0"/>
                      <a:ext cx="2828925" cy="1033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65D0BE" w14:textId="132DB205" w:rsidR="007D6209" w:rsidRPr="007D6209" w:rsidRDefault="007D6209" w:rsidP="007D6209">
      <w:pPr>
        <w:rPr>
          <w:sz w:val="24"/>
        </w:rPr>
      </w:pPr>
    </w:p>
    <w:p w14:paraId="1EBE7B34" w14:textId="2D8C3752" w:rsidR="0074475C" w:rsidRDefault="0074475C" w:rsidP="007D6209">
      <w:pPr>
        <w:rPr>
          <w:sz w:val="24"/>
        </w:rPr>
      </w:pPr>
    </w:p>
    <w:p w14:paraId="188B525A" w14:textId="2BE7975F" w:rsidR="0074475C" w:rsidRPr="0074475C" w:rsidRDefault="0074475C" w:rsidP="0074475C">
      <w:pPr>
        <w:rPr>
          <w:sz w:val="24"/>
        </w:rPr>
      </w:pPr>
    </w:p>
    <w:p w14:paraId="29810F2B" w14:textId="1B4C1B14" w:rsidR="0074475C" w:rsidRPr="0074475C" w:rsidRDefault="0074475C" w:rsidP="0074475C">
      <w:pPr>
        <w:rPr>
          <w:sz w:val="24"/>
        </w:rPr>
      </w:pPr>
    </w:p>
    <w:p w14:paraId="5DDE4436" w14:textId="6E80B14C" w:rsidR="0074475C" w:rsidRPr="0074475C" w:rsidRDefault="0074475C" w:rsidP="0074475C">
      <w:pPr>
        <w:rPr>
          <w:sz w:val="24"/>
        </w:rPr>
      </w:pPr>
      <w:r>
        <w:rPr>
          <w:noProof/>
          <w:lang w:eastAsia="en-GB"/>
        </w:rPr>
        <w:drawing>
          <wp:anchor distT="0" distB="0" distL="114300" distR="114300" simplePos="0" relativeHeight="251691008" behindDoc="0" locked="0" layoutInCell="1" allowOverlap="1" wp14:anchorId="3563CE97" wp14:editId="65527A3D">
            <wp:simplePos x="0" y="0"/>
            <wp:positionH relativeFrom="column">
              <wp:posOffset>2854960</wp:posOffset>
            </wp:positionH>
            <wp:positionV relativeFrom="paragraph">
              <wp:posOffset>193040</wp:posOffset>
            </wp:positionV>
            <wp:extent cx="3115310" cy="828675"/>
            <wp:effectExtent l="0" t="0" r="889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5023" r="53135" b="72818"/>
                    <a:stretch/>
                  </pic:blipFill>
                  <pic:spPr bwMode="auto">
                    <a:xfrm>
                      <a:off x="0" y="0"/>
                      <a:ext cx="3115310"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9984" behindDoc="0" locked="0" layoutInCell="1" allowOverlap="1" wp14:anchorId="0F573A80" wp14:editId="2958937E">
            <wp:simplePos x="0" y="0"/>
            <wp:positionH relativeFrom="column">
              <wp:posOffset>-180975</wp:posOffset>
            </wp:positionH>
            <wp:positionV relativeFrom="paragraph">
              <wp:posOffset>221615</wp:posOffset>
            </wp:positionV>
            <wp:extent cx="3035935" cy="7810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5022" r="54132" b="74001"/>
                    <a:stretch/>
                  </pic:blipFill>
                  <pic:spPr bwMode="auto">
                    <a:xfrm>
                      <a:off x="0" y="0"/>
                      <a:ext cx="303593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87C78F" w14:textId="0F645E64" w:rsidR="0074475C" w:rsidRPr="0074475C" w:rsidRDefault="0074475C" w:rsidP="0074475C">
      <w:pPr>
        <w:rPr>
          <w:sz w:val="24"/>
        </w:rPr>
      </w:pPr>
      <w:r>
        <w:rPr>
          <w:noProof/>
          <w:sz w:val="24"/>
          <w:lang w:eastAsia="en-GB"/>
        </w:rPr>
        <mc:AlternateContent>
          <mc:Choice Requires="wps">
            <w:drawing>
              <wp:anchor distT="0" distB="0" distL="114300" distR="114300" simplePos="0" relativeHeight="251693056" behindDoc="0" locked="0" layoutInCell="1" allowOverlap="1" wp14:anchorId="3652CD0C" wp14:editId="60B5D986">
                <wp:simplePos x="0" y="0"/>
                <wp:positionH relativeFrom="margin">
                  <wp:posOffset>-177421</wp:posOffset>
                </wp:positionH>
                <wp:positionV relativeFrom="paragraph">
                  <wp:posOffset>800489</wp:posOffset>
                </wp:positionV>
                <wp:extent cx="2876550" cy="1228298"/>
                <wp:effectExtent l="0" t="0" r="19050" b="10160"/>
                <wp:wrapNone/>
                <wp:docPr id="29" name="Text Box 29"/>
                <wp:cNvGraphicFramePr/>
                <a:graphic xmlns:a="http://schemas.openxmlformats.org/drawingml/2006/main">
                  <a:graphicData uri="http://schemas.microsoft.com/office/word/2010/wordprocessingShape">
                    <wps:wsp>
                      <wps:cNvSpPr txBox="1"/>
                      <wps:spPr>
                        <a:xfrm>
                          <a:off x="0" y="0"/>
                          <a:ext cx="2876550" cy="1228298"/>
                        </a:xfrm>
                        <a:prstGeom prst="rect">
                          <a:avLst/>
                        </a:prstGeom>
                        <a:solidFill>
                          <a:schemeClr val="lt1"/>
                        </a:solidFill>
                        <a:ln w="6350">
                          <a:solidFill>
                            <a:prstClr val="black"/>
                          </a:solidFill>
                        </a:ln>
                      </wps:spPr>
                      <wps:txbx>
                        <w:txbxContent>
                          <w:p w14:paraId="203B411E" w14:textId="0463E45D" w:rsidR="00D07692" w:rsidRDefault="00D07692" w:rsidP="0074475C">
                            <w:r>
                              <w:t>When adding reaction times to file, times would be added onto a new line. Test number 49.</w:t>
                            </w:r>
                          </w:p>
                          <w:p w14:paraId="7DCDEF21" w14:textId="77777777" w:rsidR="00D07692" w:rsidRDefault="00D07692" w:rsidP="007447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2CD0C" id="Text Box 29" o:spid="_x0000_s1037" type="#_x0000_t202" style="position:absolute;margin-left:-13.95pt;margin-top:63.05pt;width:226.5pt;height:96.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" fillcolor="white [3201]" strokeweight=".5pt">
                <v:textbox>
                  <w:txbxContent>
                    <w:p w14:paraId="203B411E" w14:textId="0463E45D" w:rsidR="00D07692" w:rsidRDefault="00D07692" w:rsidP="0074475C">
                      <w:r>
                        <w:t>When adding reaction times to file, times would be added onto a new line. Test number 49.</w:t>
                      </w:r>
                    </w:p>
                    <w:p w14:paraId="7DCDEF21" w14:textId="77777777" w:rsidR="00D07692" w:rsidRDefault="00D07692" w:rsidP="0074475C"/>
                  </w:txbxContent>
                </v:textbox>
                <w10:wrap anchorx="margin"/>
              </v:shape>
            </w:pict>
          </mc:Fallback>
        </mc:AlternateContent>
      </w:r>
      <w:r>
        <w:rPr>
          <w:noProof/>
          <w:sz w:val="24"/>
          <w:lang w:eastAsia="en-GB"/>
        </w:rPr>
        <mc:AlternateContent>
          <mc:Choice Requires="wps">
            <w:drawing>
              <wp:anchor distT="0" distB="0" distL="114300" distR="114300" simplePos="0" relativeHeight="251695104" behindDoc="0" locked="0" layoutInCell="1" allowOverlap="1" wp14:anchorId="710A7291" wp14:editId="2E7D9F1E">
                <wp:simplePos x="0" y="0"/>
                <wp:positionH relativeFrom="margin">
                  <wp:posOffset>2838734</wp:posOffset>
                </wp:positionH>
                <wp:positionV relativeFrom="paragraph">
                  <wp:posOffset>800488</wp:posOffset>
                </wp:positionV>
                <wp:extent cx="3057525" cy="1201003"/>
                <wp:effectExtent l="0" t="0" r="28575" b="18415"/>
                <wp:wrapNone/>
                <wp:docPr id="30" name="Text Box 30"/>
                <wp:cNvGraphicFramePr/>
                <a:graphic xmlns:a="http://schemas.openxmlformats.org/drawingml/2006/main">
                  <a:graphicData uri="http://schemas.microsoft.com/office/word/2010/wordprocessingShape">
                    <wps:wsp>
                      <wps:cNvSpPr txBox="1"/>
                      <wps:spPr>
                        <a:xfrm>
                          <a:off x="0" y="0"/>
                          <a:ext cx="3057525" cy="1201003"/>
                        </a:xfrm>
                        <a:prstGeom prst="rect">
                          <a:avLst/>
                        </a:prstGeom>
                        <a:solidFill>
                          <a:schemeClr val="lt1"/>
                        </a:solidFill>
                        <a:ln w="6350">
                          <a:solidFill>
                            <a:prstClr val="black"/>
                          </a:solidFill>
                        </a:ln>
                      </wps:spPr>
                      <wps:txbx>
                        <w:txbxContent>
                          <w:p w14:paraId="53F6C45B" w14:textId="542CDDE8" w:rsidR="00D07692" w:rsidRDefault="00D07692" w:rsidP="0074475C">
                            <w:r>
                              <w:t>The system first adds the existing line to the list called Times and then using the strip command removes the comma at the end allow the program to amend to the file the 3 scores from the reaction test onto the same line as the competitor’s details.</w:t>
                            </w:r>
                          </w:p>
                          <w:p w14:paraId="061F01D6" w14:textId="77777777" w:rsidR="00D07692" w:rsidRDefault="00D07692" w:rsidP="007447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A7291" id="Text Box 30" o:spid="_x0000_s1038" type="#_x0000_t202" style="position:absolute;margin-left:223.5pt;margin-top:63.05pt;width:240.75pt;height:94.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" fillcolor="white [3201]" strokeweight=".5pt">
                <v:textbox>
                  <w:txbxContent>
                    <w:p w14:paraId="53F6C45B" w14:textId="542CDDE8" w:rsidR="00D07692" w:rsidRDefault="00D07692" w:rsidP="0074475C">
                      <w:r>
                        <w:t>The system first adds the existing line to the list called Times and then using the strip command removes the comma at the end allow the program to amend to the file the 3 scores from the reaction test onto the same line as the competitor’s details.</w:t>
                      </w:r>
                    </w:p>
                    <w:p w14:paraId="061F01D6" w14:textId="77777777" w:rsidR="00D07692" w:rsidRDefault="00D07692" w:rsidP="0074475C"/>
                  </w:txbxContent>
                </v:textbox>
                <w10:wrap anchorx="margin"/>
              </v:shape>
            </w:pict>
          </mc:Fallback>
        </mc:AlternateContent>
      </w:r>
    </w:p>
    <w:p w14:paraId="35F768B2" w14:textId="016CBF2F" w:rsidR="0074475C" w:rsidRDefault="0074475C" w:rsidP="0074475C">
      <w:pPr>
        <w:rPr>
          <w:sz w:val="24"/>
        </w:rPr>
      </w:pPr>
    </w:p>
    <w:p w14:paraId="5E566B09" w14:textId="0935D95F" w:rsidR="007D6209" w:rsidRPr="0074475C" w:rsidRDefault="0074475C" w:rsidP="0074475C">
      <w:pPr>
        <w:tabs>
          <w:tab w:val="left" w:pos="2295"/>
        </w:tabs>
        <w:rPr>
          <w:sz w:val="24"/>
        </w:rPr>
      </w:pPr>
      <w:r>
        <w:rPr>
          <w:noProof/>
          <w:sz w:val="24"/>
          <w:lang w:eastAsia="en-GB"/>
        </w:rPr>
        <mc:AlternateContent>
          <mc:Choice Requires="wps">
            <w:drawing>
              <wp:anchor distT="0" distB="0" distL="114300" distR="114300" simplePos="0" relativeHeight="251699200" behindDoc="0" locked="0" layoutInCell="1" allowOverlap="1" wp14:anchorId="51C34EA2" wp14:editId="53AE03D4">
                <wp:simplePos x="0" y="0"/>
                <wp:positionH relativeFrom="margin">
                  <wp:posOffset>-190500</wp:posOffset>
                </wp:positionH>
                <wp:positionV relativeFrom="paragraph">
                  <wp:posOffset>1481454</wp:posOffset>
                </wp:positionV>
                <wp:extent cx="2876550" cy="11715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876550" cy="1171575"/>
                        </a:xfrm>
                        <a:prstGeom prst="rect">
                          <a:avLst/>
                        </a:prstGeom>
                        <a:solidFill>
                          <a:schemeClr val="lt1"/>
                        </a:solidFill>
                        <a:ln w="6350">
                          <a:solidFill>
                            <a:prstClr val="black"/>
                          </a:solidFill>
                        </a:ln>
                      </wps:spPr>
                      <wps:txbx>
                        <w:txbxContent>
                          <w:p w14:paraId="17C96EE9" w14:textId="77777777" w:rsidR="00D07692" w:rsidRDefault="00D07692" w:rsidP="0074475C">
                            <w:r>
                              <w:t>Creating file – blank file created without fieldnames. Test number 64.</w:t>
                            </w:r>
                          </w:p>
                          <w:p w14:paraId="116B412B" w14:textId="431BAD05" w:rsidR="00D07692" w:rsidRDefault="00D07692" w:rsidP="0074475C"/>
                          <w:p w14:paraId="46F3D891" w14:textId="77777777" w:rsidR="00D07692" w:rsidRDefault="00D07692" w:rsidP="007447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34EA2" id="Text Box 33" o:spid="_x0000_s1039" type="#_x0000_t202" style="position:absolute;margin-left:-15pt;margin-top:116.65pt;width:226.5pt;height:92.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" fillcolor="white [3201]" strokeweight=".5pt">
                <v:textbox>
                  <w:txbxContent>
                    <w:p w14:paraId="17C96EE9" w14:textId="77777777" w:rsidR="00D07692" w:rsidRDefault="00D07692" w:rsidP="0074475C">
                      <w:r>
                        <w:t>Creating file – blank file created without fieldnames. Test number 64.</w:t>
                      </w:r>
                    </w:p>
                    <w:p w14:paraId="116B412B" w14:textId="431BAD05" w:rsidR="00D07692" w:rsidRDefault="00D07692" w:rsidP="0074475C"/>
                    <w:p w14:paraId="46F3D891" w14:textId="77777777" w:rsidR="00D07692" w:rsidRDefault="00D07692" w:rsidP="0074475C"/>
                  </w:txbxContent>
                </v:textbox>
                <w10:wrap anchorx="margin"/>
              </v:shape>
            </w:pict>
          </mc:Fallback>
        </mc:AlternateContent>
      </w:r>
      <w:r>
        <w:rPr>
          <w:noProof/>
          <w:sz w:val="24"/>
          <w:lang w:eastAsia="en-GB"/>
        </w:rPr>
        <mc:AlternateContent>
          <mc:Choice Requires="wps">
            <w:drawing>
              <wp:anchor distT="0" distB="0" distL="114300" distR="114300" simplePos="0" relativeHeight="251701248" behindDoc="0" locked="0" layoutInCell="1" allowOverlap="1" wp14:anchorId="6DA5A69B" wp14:editId="1662103B">
                <wp:simplePos x="0" y="0"/>
                <wp:positionH relativeFrom="margin">
                  <wp:posOffset>3048000</wp:posOffset>
                </wp:positionH>
                <wp:positionV relativeFrom="paragraph">
                  <wp:posOffset>1481455</wp:posOffset>
                </wp:positionV>
                <wp:extent cx="2876550" cy="11525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2876550" cy="1152525"/>
                        </a:xfrm>
                        <a:prstGeom prst="rect">
                          <a:avLst/>
                        </a:prstGeom>
                        <a:solidFill>
                          <a:schemeClr val="lt1"/>
                        </a:solidFill>
                        <a:ln w="6350">
                          <a:solidFill>
                            <a:prstClr val="black"/>
                          </a:solidFill>
                        </a:ln>
                      </wps:spPr>
                      <wps:txbx>
                        <w:txbxContent>
                          <w:p w14:paraId="5D64082E" w14:textId="464C723E" w:rsidR="00D07692" w:rsidRDefault="00D07692" w:rsidP="0074475C">
                            <w:r>
                              <w:t>This opens the csv file Competitor details and creates a list called fieldnames – this has all of the column names in it. The file is created when it is opened as append by the program and it then also writes a new row with the contents of fieldnames.</w:t>
                            </w:r>
                          </w:p>
                          <w:p w14:paraId="509EC2F2" w14:textId="77777777" w:rsidR="00D07692" w:rsidRDefault="00D07692" w:rsidP="0074475C">
                            <w:r>
                              <w:t>Creating file – blank file created without fieldnames. Test number 64</w:t>
                            </w:r>
                          </w:p>
                          <w:p w14:paraId="75A9A982" w14:textId="77777777" w:rsidR="00D07692" w:rsidRDefault="00D07692" w:rsidP="0074475C"/>
                          <w:p w14:paraId="08D8DA23" w14:textId="77777777" w:rsidR="00D07692" w:rsidRDefault="00D07692" w:rsidP="007447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A69B" id="Text Box 34" o:spid="_x0000_s1040" type="#_x0000_t202" style="position:absolute;margin-left:240pt;margin-top:116.65pt;width:226.5pt;height:90.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" fillcolor="white [3201]" strokeweight=".5pt">
                <v:textbox>
                  <w:txbxContent>
                    <w:p w14:paraId="5D64082E" w14:textId="464C723E" w:rsidR="00D07692" w:rsidRDefault="00D07692" w:rsidP="0074475C">
                      <w:r>
                        <w:t>This opens the csv file Competitor details and creates a list called fieldnames – this has all of the column names in it. The file is created when it is opened as append by the program and it then also writes a new row with the contents of fieldnames.</w:t>
                      </w:r>
                    </w:p>
                    <w:p w14:paraId="509EC2F2" w14:textId="77777777" w:rsidR="00D07692" w:rsidRDefault="00D07692" w:rsidP="0074475C">
                      <w:r>
                        <w:t>Creating file – blank file created without fieldnames. Test number 64</w:t>
                      </w:r>
                    </w:p>
                    <w:p w14:paraId="75A9A982" w14:textId="77777777" w:rsidR="00D07692" w:rsidRDefault="00D07692" w:rsidP="0074475C"/>
                    <w:p w14:paraId="08D8DA23" w14:textId="77777777" w:rsidR="00D07692" w:rsidRDefault="00D07692" w:rsidP="0074475C"/>
                  </w:txbxContent>
                </v:textbox>
                <w10:wrap anchorx="margin"/>
              </v:shape>
            </w:pict>
          </mc:Fallback>
        </mc:AlternateContent>
      </w:r>
      <w:r>
        <w:rPr>
          <w:noProof/>
          <w:lang w:eastAsia="en-GB"/>
        </w:rPr>
        <w:drawing>
          <wp:anchor distT="0" distB="0" distL="114300" distR="114300" simplePos="0" relativeHeight="251697152" behindDoc="0" locked="0" layoutInCell="1" allowOverlap="1" wp14:anchorId="549C3880" wp14:editId="1E39FEC3">
            <wp:simplePos x="0" y="0"/>
            <wp:positionH relativeFrom="column">
              <wp:posOffset>3057525</wp:posOffset>
            </wp:positionH>
            <wp:positionV relativeFrom="paragraph">
              <wp:posOffset>805180</wp:posOffset>
            </wp:positionV>
            <wp:extent cx="3190875" cy="451485"/>
            <wp:effectExtent l="0" t="0" r="9525"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 t="5062" r="47153" b="81643"/>
                    <a:stretch/>
                  </pic:blipFill>
                  <pic:spPr bwMode="auto">
                    <a:xfrm>
                      <a:off x="0" y="0"/>
                      <a:ext cx="3190875" cy="45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6128" behindDoc="0" locked="0" layoutInCell="1" allowOverlap="1" wp14:anchorId="3C97018A" wp14:editId="74354946">
            <wp:simplePos x="0" y="0"/>
            <wp:positionH relativeFrom="page">
              <wp:posOffset>695325</wp:posOffset>
            </wp:positionH>
            <wp:positionV relativeFrom="paragraph">
              <wp:posOffset>805180</wp:posOffset>
            </wp:positionV>
            <wp:extent cx="3286125" cy="61087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477" t="5032" r="61902" b="82220"/>
                    <a:stretch/>
                  </pic:blipFill>
                  <pic:spPr bwMode="auto">
                    <a:xfrm>
                      <a:off x="0" y="0"/>
                      <a:ext cx="3286125" cy="610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ab/>
      </w:r>
      <w:r>
        <w:rPr>
          <w:noProof/>
          <w:lang w:eastAsia="en-GB"/>
        </w:rPr>
        <w:drawing>
          <wp:inline distT="0" distB="0" distL="0" distR="0" wp14:anchorId="1AAD6CB9" wp14:editId="0DC1A046">
            <wp:extent cx="1905000" cy="30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22" r="66763" b="85523"/>
                    <a:stretch/>
                  </pic:blipFill>
                  <pic:spPr bwMode="auto">
                    <a:xfrm>
                      <a:off x="0" y="0"/>
                      <a:ext cx="1905000" cy="304800"/>
                    </a:xfrm>
                    <a:prstGeom prst="rect">
                      <a:avLst/>
                    </a:prstGeom>
                    <a:ln>
                      <a:noFill/>
                    </a:ln>
                    <a:extLst>
                      <a:ext uri="{53640926-AAD7-44D8-BBD7-CCE9431645EC}">
                        <a14:shadowObscured xmlns:a14="http://schemas.microsoft.com/office/drawing/2010/main"/>
                      </a:ext>
                    </a:extLst>
                  </pic:spPr>
                </pic:pic>
              </a:graphicData>
            </a:graphic>
          </wp:inline>
        </w:drawing>
      </w:r>
    </w:p>
    <w:p w14:paraId="12A8B91D" w14:textId="3D406FA8" w:rsidR="004812E6" w:rsidRDefault="004812E6" w:rsidP="004812E6"/>
    <w:p w14:paraId="34030166" w14:textId="32581C07" w:rsidR="00385BC0" w:rsidRDefault="00385BC0" w:rsidP="004812E6">
      <w:pPr>
        <w:rPr>
          <w:sz w:val="24"/>
        </w:rPr>
      </w:pPr>
    </w:p>
    <w:p w14:paraId="6866CF15" w14:textId="6FD29B04" w:rsidR="00385BC0" w:rsidRDefault="00385BC0" w:rsidP="004812E6">
      <w:pPr>
        <w:rPr>
          <w:sz w:val="24"/>
        </w:rPr>
      </w:pPr>
    </w:p>
    <w:p w14:paraId="4062C8A0" w14:textId="3818CDFB" w:rsidR="00385BC0" w:rsidRDefault="00385BC0" w:rsidP="004812E6">
      <w:pPr>
        <w:rPr>
          <w:sz w:val="24"/>
        </w:rPr>
      </w:pPr>
    </w:p>
    <w:p w14:paraId="4AC469EF" w14:textId="3BDB2524" w:rsidR="00385BC0" w:rsidRDefault="00385BC0" w:rsidP="004812E6">
      <w:pPr>
        <w:rPr>
          <w:sz w:val="24"/>
        </w:rPr>
      </w:pPr>
    </w:p>
    <w:p w14:paraId="536F4F92" w14:textId="42CDCF45" w:rsidR="00385BC0" w:rsidRDefault="00833FB6" w:rsidP="004812E6">
      <w:pPr>
        <w:rPr>
          <w:sz w:val="24"/>
        </w:rPr>
      </w:pPr>
      <w:bookmarkStart w:id="28" w:name="_GoBack"/>
      <w:r>
        <w:rPr>
          <w:noProof/>
          <w:lang w:eastAsia="en-GB"/>
        </w:rPr>
        <w:drawing>
          <wp:anchor distT="0" distB="0" distL="114300" distR="114300" simplePos="0" relativeHeight="251702272" behindDoc="1" locked="0" layoutInCell="1" allowOverlap="1" wp14:anchorId="19A8BCF0" wp14:editId="446F7808">
            <wp:simplePos x="0" y="0"/>
            <wp:positionH relativeFrom="column">
              <wp:posOffset>-180975</wp:posOffset>
            </wp:positionH>
            <wp:positionV relativeFrom="paragraph">
              <wp:posOffset>307340</wp:posOffset>
            </wp:positionV>
            <wp:extent cx="2877820" cy="3905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5023" r="66929" b="87000"/>
                    <a:stretch/>
                  </pic:blipFill>
                  <pic:spPr bwMode="auto">
                    <a:xfrm>
                      <a:off x="0" y="0"/>
                      <a:ext cx="287782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8"/>
      <w:r w:rsidR="00385BC0">
        <w:rPr>
          <w:noProof/>
          <w:lang w:eastAsia="en-GB"/>
        </w:rPr>
        <w:drawing>
          <wp:anchor distT="0" distB="0" distL="114300" distR="114300" simplePos="0" relativeHeight="251703296" behindDoc="0" locked="0" layoutInCell="1" allowOverlap="1" wp14:anchorId="12E0FB20" wp14:editId="1D525CCA">
            <wp:simplePos x="0" y="0"/>
            <wp:positionH relativeFrom="column">
              <wp:posOffset>2828925</wp:posOffset>
            </wp:positionH>
            <wp:positionV relativeFrom="paragraph">
              <wp:posOffset>219075</wp:posOffset>
            </wp:positionV>
            <wp:extent cx="3442063" cy="590550"/>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5022" r="66098" b="84637"/>
                    <a:stretch/>
                  </pic:blipFill>
                  <pic:spPr bwMode="auto">
                    <a:xfrm>
                      <a:off x="0" y="0"/>
                      <a:ext cx="3442063" cy="59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4FF2D1" w14:textId="31EF4243" w:rsidR="00385BC0" w:rsidRDefault="001C09F4" w:rsidP="004812E6">
      <w:pPr>
        <w:rPr>
          <w:sz w:val="24"/>
        </w:rPr>
      </w:pPr>
      <w:r>
        <w:rPr>
          <w:noProof/>
          <w:sz w:val="24"/>
          <w:lang w:eastAsia="en-GB"/>
        </w:rPr>
        <mc:AlternateContent>
          <mc:Choice Requires="wps">
            <w:drawing>
              <wp:anchor distT="0" distB="0" distL="114300" distR="114300" simplePos="0" relativeHeight="251705344" behindDoc="0" locked="0" layoutInCell="1" allowOverlap="1" wp14:anchorId="61EC7049" wp14:editId="1F17B8EC">
                <wp:simplePos x="0" y="0"/>
                <wp:positionH relativeFrom="margin">
                  <wp:posOffset>-152400</wp:posOffset>
                </wp:positionH>
                <wp:positionV relativeFrom="paragraph">
                  <wp:posOffset>583565</wp:posOffset>
                </wp:positionV>
                <wp:extent cx="2876550" cy="4286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2876550" cy="428625"/>
                        </a:xfrm>
                        <a:prstGeom prst="rect">
                          <a:avLst/>
                        </a:prstGeom>
                        <a:solidFill>
                          <a:schemeClr val="lt1"/>
                        </a:solidFill>
                        <a:ln w="6350">
                          <a:solidFill>
                            <a:prstClr val="black"/>
                          </a:solidFill>
                        </a:ln>
                      </wps:spPr>
                      <wps:txbx>
                        <w:txbxContent>
                          <w:p w14:paraId="10BBC7BA" w14:textId="043A37B6" w:rsidR="00D07692" w:rsidRDefault="00D07692" w:rsidP="00385BC0">
                            <w:r>
                              <w:t>Assigns Auto number to 0. Test number 52.</w:t>
                            </w:r>
                          </w:p>
                          <w:p w14:paraId="0EE9F521" w14:textId="77777777" w:rsidR="00D07692" w:rsidRDefault="00D07692" w:rsidP="00385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C7049" id="Text Box 38" o:spid="_x0000_s1041" type="#_x0000_t202" style="position:absolute;margin-left:-12pt;margin-top:45.95pt;width:226.5pt;height:33.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" fillcolor="white [3201]" strokeweight=".5pt">
                <v:textbox>
                  <w:txbxContent>
                    <w:p w14:paraId="10BBC7BA" w14:textId="043A37B6" w:rsidR="00D07692" w:rsidRDefault="00D07692" w:rsidP="00385BC0">
                      <w:r>
                        <w:t>Assigns Auto number to 0. Test number 52.</w:t>
                      </w:r>
                    </w:p>
                    <w:p w14:paraId="0EE9F521" w14:textId="77777777" w:rsidR="00D07692" w:rsidRDefault="00D07692" w:rsidP="00385BC0"/>
                  </w:txbxContent>
                </v:textbox>
                <w10:wrap anchorx="margin"/>
              </v:shape>
            </w:pict>
          </mc:Fallback>
        </mc:AlternateContent>
      </w:r>
      <w:r w:rsidR="00385BC0">
        <w:rPr>
          <w:noProof/>
          <w:sz w:val="24"/>
          <w:lang w:eastAsia="en-GB"/>
        </w:rPr>
        <mc:AlternateContent>
          <mc:Choice Requires="wps">
            <w:drawing>
              <wp:anchor distT="0" distB="0" distL="114300" distR="114300" simplePos="0" relativeHeight="251707392" behindDoc="0" locked="0" layoutInCell="1" allowOverlap="1" wp14:anchorId="6A3C4351" wp14:editId="49661FF3">
                <wp:simplePos x="0" y="0"/>
                <wp:positionH relativeFrom="margin">
                  <wp:posOffset>2943225</wp:posOffset>
                </wp:positionH>
                <wp:positionV relativeFrom="paragraph">
                  <wp:posOffset>574039</wp:posOffset>
                </wp:positionV>
                <wp:extent cx="2895600" cy="4095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2895600" cy="409575"/>
                        </a:xfrm>
                        <a:prstGeom prst="rect">
                          <a:avLst/>
                        </a:prstGeom>
                        <a:solidFill>
                          <a:schemeClr val="lt1"/>
                        </a:solidFill>
                        <a:ln w="6350">
                          <a:solidFill>
                            <a:prstClr val="black"/>
                          </a:solidFill>
                        </a:ln>
                      </wps:spPr>
                      <wps:txbx>
                        <w:txbxContent>
                          <w:p w14:paraId="089DFB9D" w14:textId="2A991FCB" w:rsidR="00D07692" w:rsidRDefault="00D07692" w:rsidP="00385BC0">
                            <w:r>
                              <w:t>Adds 1 to the existing number so that the first number is 1 instead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4351" id="Text Box 39" o:spid="_x0000_s1042" type="#_x0000_t202" style="position:absolute;margin-left:231.75pt;margin-top:45.2pt;width:228pt;height:3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" fillcolor="white [3201]" strokeweight=".5pt">
                <v:textbox>
                  <w:txbxContent>
                    <w:p w14:paraId="089DFB9D" w14:textId="2A991FCB" w:rsidR="00D07692" w:rsidRDefault="00D07692" w:rsidP="00385BC0">
                      <w:r>
                        <w:t>Adds 1 to the existing number so that the first number is 1 instead 0.</w:t>
                      </w:r>
                    </w:p>
                  </w:txbxContent>
                </v:textbox>
                <w10:wrap anchorx="margin"/>
              </v:shape>
            </w:pict>
          </mc:Fallback>
        </mc:AlternateContent>
      </w:r>
    </w:p>
    <w:p w14:paraId="04D6FF96" w14:textId="5BCE86B2" w:rsidR="00385BC0" w:rsidRDefault="00385BC0" w:rsidP="004812E6">
      <w:pPr>
        <w:rPr>
          <w:sz w:val="24"/>
        </w:rPr>
      </w:pPr>
    </w:p>
    <w:p w14:paraId="2E09B8F1" w14:textId="5AAC9102" w:rsidR="00385BC0" w:rsidRDefault="00385BC0" w:rsidP="004812E6">
      <w:pPr>
        <w:rPr>
          <w:sz w:val="24"/>
        </w:rPr>
      </w:pPr>
    </w:p>
    <w:p w14:paraId="5DD682DE" w14:textId="3897884A" w:rsidR="00385BC0" w:rsidRDefault="00385BC0" w:rsidP="004812E6">
      <w:pPr>
        <w:rPr>
          <w:sz w:val="24"/>
        </w:rPr>
      </w:pPr>
    </w:p>
    <w:p w14:paraId="05081061" w14:textId="66AED41E" w:rsidR="00385BC0" w:rsidRDefault="00385BC0" w:rsidP="004812E6">
      <w:pPr>
        <w:rPr>
          <w:sz w:val="24"/>
        </w:rPr>
      </w:pPr>
    </w:p>
    <w:p w14:paraId="5A82D882" w14:textId="5CEF4551" w:rsidR="00385BC0" w:rsidRDefault="00385BC0" w:rsidP="004812E6">
      <w:pPr>
        <w:rPr>
          <w:sz w:val="24"/>
        </w:rPr>
      </w:pPr>
    </w:p>
    <w:p w14:paraId="66C3FD8A" w14:textId="6EFE363C" w:rsidR="00385BC0" w:rsidRDefault="00385BC0" w:rsidP="004812E6">
      <w:pPr>
        <w:rPr>
          <w:sz w:val="24"/>
        </w:rPr>
      </w:pPr>
      <w:r>
        <w:rPr>
          <w:noProof/>
          <w:sz w:val="24"/>
          <w:lang w:eastAsia="en-GB"/>
        </w:rPr>
        <mc:AlternateContent>
          <mc:Choice Requires="wps">
            <w:drawing>
              <wp:anchor distT="0" distB="0" distL="114300" distR="114300" simplePos="0" relativeHeight="251711488" behindDoc="0" locked="0" layoutInCell="1" allowOverlap="1" wp14:anchorId="119DF62A" wp14:editId="330A337C">
                <wp:simplePos x="0" y="0"/>
                <wp:positionH relativeFrom="margin">
                  <wp:posOffset>-228600</wp:posOffset>
                </wp:positionH>
                <wp:positionV relativeFrom="paragraph">
                  <wp:posOffset>866775</wp:posOffset>
                </wp:positionV>
                <wp:extent cx="2876550" cy="17430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2876550" cy="1743075"/>
                        </a:xfrm>
                        <a:prstGeom prst="rect">
                          <a:avLst/>
                        </a:prstGeom>
                        <a:solidFill>
                          <a:schemeClr val="lt1"/>
                        </a:solidFill>
                        <a:ln w="6350">
                          <a:solidFill>
                            <a:prstClr val="black"/>
                          </a:solidFill>
                        </a:ln>
                      </wps:spPr>
                      <wps:txbx>
                        <w:txbxContent>
                          <w:p w14:paraId="3133848D" w14:textId="0988F0FC" w:rsidR="00D07692" w:rsidRDefault="00D07692" w:rsidP="00385BC0">
                            <w:r>
                              <w:t>When asked for their Wonder Walls number, if user enters in a number which cannot be found, the program ends. Test number 39.</w:t>
                            </w:r>
                          </w:p>
                          <w:p w14:paraId="60FC43F5" w14:textId="77777777" w:rsidR="00D07692" w:rsidRDefault="00D07692" w:rsidP="00385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DF62A" id="Text Box 42" o:spid="_x0000_s1043" type="#_x0000_t202" style="position:absolute;margin-left:-18pt;margin-top:68.25pt;width:226.5pt;height:137.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" fillcolor="white [3201]" strokeweight=".5pt">
                <v:textbox>
                  <w:txbxContent>
                    <w:p w14:paraId="3133848D" w14:textId="0988F0FC" w:rsidR="00D07692" w:rsidRDefault="00D07692" w:rsidP="00385BC0">
                      <w:r>
                        <w:t>When asked for their Wonder Walls number, if user enters in a number which cannot be found, the program ends. Test number 39.</w:t>
                      </w:r>
                    </w:p>
                    <w:p w14:paraId="60FC43F5" w14:textId="77777777" w:rsidR="00D07692" w:rsidRDefault="00D07692" w:rsidP="00385BC0"/>
                  </w:txbxContent>
                </v:textbox>
                <w10:wrap anchorx="margin"/>
              </v:shape>
            </w:pict>
          </mc:Fallback>
        </mc:AlternateContent>
      </w:r>
      <w:r>
        <w:rPr>
          <w:noProof/>
          <w:lang w:eastAsia="en-GB"/>
        </w:rPr>
        <w:drawing>
          <wp:anchor distT="0" distB="0" distL="114300" distR="114300" simplePos="0" relativeHeight="251709440" behindDoc="0" locked="0" layoutInCell="1" allowOverlap="1" wp14:anchorId="7F6624C1" wp14:editId="32BCF239">
            <wp:simplePos x="0" y="0"/>
            <wp:positionH relativeFrom="column">
              <wp:posOffset>-305435</wp:posOffset>
            </wp:positionH>
            <wp:positionV relativeFrom="paragraph">
              <wp:posOffset>0</wp:posOffset>
            </wp:positionV>
            <wp:extent cx="2953385" cy="5524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4727" r="53800" b="79909"/>
                    <a:stretch/>
                  </pic:blipFill>
                  <pic:spPr bwMode="auto">
                    <a:xfrm>
                      <a:off x="0" y="0"/>
                      <a:ext cx="295338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8416" behindDoc="0" locked="0" layoutInCell="1" allowOverlap="1" wp14:anchorId="30CFF08B" wp14:editId="7F131729">
            <wp:simplePos x="0" y="0"/>
            <wp:positionH relativeFrom="margin">
              <wp:align>right</wp:align>
            </wp:positionH>
            <wp:positionV relativeFrom="paragraph">
              <wp:posOffset>0</wp:posOffset>
            </wp:positionV>
            <wp:extent cx="2733675" cy="78105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5023" r="52305" b="70750"/>
                    <a:stretch/>
                  </pic:blipFill>
                  <pic:spPr bwMode="auto">
                    <a:xfrm>
                      <a:off x="0" y="0"/>
                      <a:ext cx="273367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C82F4" w14:textId="285444A5" w:rsidR="00385BC0" w:rsidRDefault="00385BC0" w:rsidP="004812E6">
      <w:pPr>
        <w:rPr>
          <w:sz w:val="24"/>
        </w:rPr>
      </w:pPr>
      <w:r>
        <w:rPr>
          <w:noProof/>
          <w:sz w:val="24"/>
          <w:lang w:eastAsia="en-GB"/>
        </w:rPr>
        <mc:AlternateContent>
          <mc:Choice Requires="wps">
            <w:drawing>
              <wp:anchor distT="0" distB="0" distL="114300" distR="114300" simplePos="0" relativeHeight="251713536" behindDoc="0" locked="0" layoutInCell="1" allowOverlap="1" wp14:anchorId="019A450F" wp14:editId="7DC873BA">
                <wp:simplePos x="0" y="0"/>
                <wp:positionH relativeFrom="margin">
                  <wp:posOffset>2969260</wp:posOffset>
                </wp:positionH>
                <wp:positionV relativeFrom="paragraph">
                  <wp:posOffset>12065</wp:posOffset>
                </wp:positionV>
                <wp:extent cx="2933700" cy="17335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2933700" cy="1733550"/>
                        </a:xfrm>
                        <a:prstGeom prst="rect">
                          <a:avLst/>
                        </a:prstGeom>
                        <a:solidFill>
                          <a:schemeClr val="lt1"/>
                        </a:solidFill>
                        <a:ln w="6350">
                          <a:solidFill>
                            <a:prstClr val="black"/>
                          </a:solidFill>
                        </a:ln>
                      </wps:spPr>
                      <wps:txbx>
                        <w:txbxContent>
                          <w:p w14:paraId="12D1A21E" w14:textId="77777777" w:rsidR="00D07692" w:rsidRDefault="00D07692" w:rsidP="00385BC0">
                            <w:r>
                              <w:t>This opens the csv file again and asks the user to enter in their assigned number and sets the variable x to 0, the program then checks each row to see if it can find this number for example WW2. If the number is found, then the next function in this case – test is run and the variable x is incremented. If the number is not found x remains 0 and the user is prompted to renter their assigned number.</w:t>
                            </w:r>
                          </w:p>
                          <w:p w14:paraId="4C57E1A3" w14:textId="77777777" w:rsidR="00D07692" w:rsidRDefault="00D07692" w:rsidP="00385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450F" id="Text Box 43" o:spid="_x0000_s1044" type="#_x0000_t202" style="position:absolute;margin-left:233.8pt;margin-top:.95pt;width:231pt;height:13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qjTw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" fillcolor="white [3201]" strokeweight=".5pt">
                <v:textbox>
                  <w:txbxContent>
                    <w:p w14:paraId="12D1A21E" w14:textId="77777777" w:rsidR="00D07692" w:rsidRDefault="00D07692" w:rsidP="00385BC0">
                      <w:r>
                        <w:t>This opens the csv file again and asks the user to enter in their assigned number and sets the variable x to 0, the program then checks each row to see if it can find this number for example WW2. If the number is found, then the next function in this case – test is run and the variable x is incremented. If the number is not found x remains 0 and the user is prompted to renter their assigned number.</w:t>
                      </w:r>
                    </w:p>
                    <w:p w14:paraId="4C57E1A3" w14:textId="77777777" w:rsidR="00D07692" w:rsidRDefault="00D07692" w:rsidP="00385BC0"/>
                  </w:txbxContent>
                </v:textbox>
                <w10:wrap anchorx="margin"/>
              </v:shape>
            </w:pict>
          </mc:Fallback>
        </mc:AlternateContent>
      </w:r>
    </w:p>
    <w:p w14:paraId="3F19C287" w14:textId="77777777" w:rsidR="00385BC0" w:rsidRDefault="00385BC0" w:rsidP="004812E6">
      <w:pPr>
        <w:rPr>
          <w:sz w:val="24"/>
        </w:rPr>
      </w:pPr>
    </w:p>
    <w:p w14:paraId="54698118" w14:textId="77777777" w:rsidR="00385BC0" w:rsidRDefault="00385BC0" w:rsidP="004812E6">
      <w:pPr>
        <w:rPr>
          <w:sz w:val="24"/>
        </w:rPr>
      </w:pPr>
    </w:p>
    <w:p w14:paraId="17AC4A8A" w14:textId="77777777" w:rsidR="00385BC0" w:rsidRDefault="00385BC0" w:rsidP="004812E6">
      <w:pPr>
        <w:rPr>
          <w:sz w:val="24"/>
        </w:rPr>
      </w:pPr>
    </w:p>
    <w:p w14:paraId="3AE28F0D" w14:textId="77777777" w:rsidR="00385BC0" w:rsidRDefault="00385BC0" w:rsidP="004812E6">
      <w:pPr>
        <w:rPr>
          <w:sz w:val="24"/>
        </w:rPr>
      </w:pPr>
    </w:p>
    <w:p w14:paraId="50BFA30B" w14:textId="77777777" w:rsidR="00385BC0" w:rsidRDefault="00385BC0" w:rsidP="004812E6">
      <w:pPr>
        <w:rPr>
          <w:sz w:val="24"/>
        </w:rPr>
      </w:pPr>
    </w:p>
    <w:p w14:paraId="1923A4B7" w14:textId="77777777" w:rsidR="001C09F4" w:rsidRDefault="001C09F4" w:rsidP="004812E6">
      <w:pPr>
        <w:rPr>
          <w:sz w:val="24"/>
        </w:rPr>
      </w:pPr>
    </w:p>
    <w:p w14:paraId="6DD2535E" w14:textId="4296400A" w:rsidR="004812E6" w:rsidRDefault="004812E6" w:rsidP="004812E6">
      <w:pPr>
        <w:rPr>
          <w:sz w:val="24"/>
        </w:rPr>
      </w:pPr>
      <w:r w:rsidRPr="00D56461">
        <w:rPr>
          <w:sz w:val="24"/>
        </w:rPr>
        <w:t>In conclusion</w:t>
      </w:r>
      <w:r w:rsidR="007A116A">
        <w:rPr>
          <w:sz w:val="24"/>
        </w:rPr>
        <w:t xml:space="preserve"> </w:t>
      </w:r>
      <w:r w:rsidRPr="00D56461">
        <w:rPr>
          <w:sz w:val="24"/>
        </w:rPr>
        <w:t>testing is very important as it allows the programmer to test inputting various types of data to see if they give the desired results, if not then the programmer must change the code so that the program can accommodate for that type of data. The code can then be retested and checked to see if it matches the desired result once more. Testing is also related to the user requirements as it allows us to see what the user needs out of the system. For example, the user needs a specific input of competitor details however the first name of the competitor cannot be a number so the system needs to be able to recognise this and prompt the user to renter the data with the correct values. This helps the programmer to easily validate inputs as they can test a wide variety of different data types which the user can enter. It also helps us to clearly see the user requirements and which tests are part of certain user requirements. It ensures that these requirements and successfully met by the program and it can handle any sort of data that the user enters</w:t>
      </w:r>
      <w:r>
        <w:rPr>
          <w:sz w:val="24"/>
        </w:rPr>
        <w:t>. My testing is extensive as to ensure all the user requirements have been met and that the system can correctly input validate and output data without causing errors</w:t>
      </w:r>
    </w:p>
    <w:p w14:paraId="0EFD767C" w14:textId="1573B9D2" w:rsidR="00583114" w:rsidRDefault="00583114" w:rsidP="004812E6">
      <w:pPr>
        <w:rPr>
          <w:sz w:val="24"/>
        </w:rPr>
      </w:pPr>
    </w:p>
    <w:p w14:paraId="4A79CF62" w14:textId="29D125D4" w:rsidR="001C09F4" w:rsidRPr="001C09F4" w:rsidRDefault="001C09F4" w:rsidP="001C09F4"/>
    <w:p w14:paraId="605B0E10" w14:textId="4580728B" w:rsidR="004812E6" w:rsidRPr="007A116A" w:rsidRDefault="004812E6" w:rsidP="007A116A">
      <w:pPr>
        <w:pStyle w:val="Heading1"/>
        <w:rPr>
          <w:b/>
          <w:i/>
          <w:u w:val="single"/>
        </w:rPr>
      </w:pPr>
      <w:bookmarkStart w:id="29" w:name="_Toc5793054"/>
      <w:r w:rsidRPr="007A116A">
        <w:rPr>
          <w:b/>
          <w:i/>
          <w:u w:val="single"/>
        </w:rPr>
        <w:lastRenderedPageBreak/>
        <w:t>Evaluation</w:t>
      </w:r>
      <w:bookmarkEnd w:id="29"/>
    </w:p>
    <w:p w14:paraId="009B082D" w14:textId="5328F273" w:rsidR="004812E6" w:rsidRDefault="00923E0D" w:rsidP="00A956B4">
      <w:pPr>
        <w:rPr>
          <w:sz w:val="24"/>
          <w:szCs w:val="24"/>
        </w:rPr>
      </w:pPr>
      <w:r>
        <w:rPr>
          <w:sz w:val="24"/>
          <w:szCs w:val="24"/>
        </w:rPr>
        <w:t xml:space="preserve">My solution has met the user requirements that have been set out by the Wonder Walls staff </w:t>
      </w:r>
      <w:r w:rsidR="008D4E38">
        <w:rPr>
          <w:sz w:val="24"/>
          <w:szCs w:val="24"/>
        </w:rPr>
        <w:t>in</w:t>
      </w:r>
      <w:r>
        <w:rPr>
          <w:sz w:val="24"/>
          <w:szCs w:val="24"/>
        </w:rPr>
        <w:t xml:space="preserve"> the following ways: </w:t>
      </w:r>
    </w:p>
    <w:p w14:paraId="64EA08C1" w14:textId="5EF67918" w:rsidR="008D4E38" w:rsidRPr="009D6A7B" w:rsidRDefault="008D4E38" w:rsidP="009D6A7B">
      <w:pPr>
        <w:pStyle w:val="Heading1"/>
        <w:rPr>
          <w:b/>
          <w:i/>
          <w:sz w:val="28"/>
          <w:u w:val="single"/>
        </w:rPr>
      </w:pPr>
      <w:bookmarkStart w:id="30" w:name="_Toc5793055"/>
      <w:r w:rsidRPr="009D6A7B">
        <w:rPr>
          <w:b/>
          <w:i/>
          <w:sz w:val="28"/>
          <w:u w:val="single"/>
        </w:rPr>
        <w:t>User requirements:</w:t>
      </w:r>
      <w:bookmarkEnd w:id="30"/>
    </w:p>
    <w:p w14:paraId="766376A3" w14:textId="341C7B2F" w:rsidR="00923E0D" w:rsidRDefault="00923E0D" w:rsidP="00A956B4">
      <w:pPr>
        <w:rPr>
          <w:sz w:val="24"/>
          <w:szCs w:val="24"/>
        </w:rPr>
      </w:pPr>
      <w:r>
        <w:rPr>
          <w:sz w:val="24"/>
          <w:szCs w:val="24"/>
        </w:rPr>
        <w:t xml:space="preserve">The program is able to require the user to enter in a username and password into the system which in this case are WonderWalls and Admin1. If the user enters in the correct data, they are then taken to the main menu however, if they enter in an incorrect entry they will be required to renter both the username and password. If they incorrectly enter this three times, the system will automatically shut down as this prevents an infinite number of attempts. The system further </w:t>
      </w:r>
      <w:r w:rsidR="00697CA6">
        <w:rPr>
          <w:sz w:val="24"/>
          <w:szCs w:val="24"/>
        </w:rPr>
        <w:t>fulfils the user requirements as it provides a menu system where the user can carry out 9 different functions such as entering in a competitor’s details and carrying out reaction time tests, this menu is required for the wonder walls staff to easily navigate in the program. My program also allows the user to enter in a competitor’s details such as their first and last names, their phone numbers and emails. Before automatically assigning the competitor an ID number which is used to locate a specific competitor in the system. This meets the requirements set out by staff that they must be able to add competitors to a file as well as having an ID number. The program also includes a reaction time test which each competitor is meant to take – it comprises of three separate tests one with a simple click, the next with entering in a number in a sequence and finally then one entering in a certain character. These three tests are individually averaged over three attempts at each and then are added to the csv file along with all the other details which have been previously saved by the program itself – this also matches the user requirements as it provides three separate reaction time results for each competitor that has done the test. After completing the reaction tests, the user can then enter in three climb times that the competitor has taken. This is added to the file by the system similar to the reaction tests. My program has met the user requirement for this as it easily allows Wonder Walls staff to enter a competitor’s climb times. The user requirements also state that the system must be able to produce at least four reports. M</w:t>
      </w:r>
      <w:r w:rsidR="00200322">
        <w:rPr>
          <w:sz w:val="24"/>
          <w:szCs w:val="24"/>
        </w:rPr>
        <w:t xml:space="preserve">y program has met this requirement as it provides four reports. The first one shows the whole csv file to the user. The second shows the details and results for an individual competitor. The third report orders competitors on their result in the first reaction time test. And the fourth report orders the competitors on the first climb time results. This meets the user requirement as it effectively presents the user with four different reports based on the competitors and their details. Although all the user requirements have been met in the ways above I have also added a number of other features to the program. I have added an option to shut down the program as to not keep it running all the time. </w:t>
      </w:r>
      <w:r w:rsidR="008D4E38">
        <w:rPr>
          <w:sz w:val="24"/>
          <w:szCs w:val="24"/>
        </w:rPr>
        <w:t>Finally,</w:t>
      </w:r>
      <w:r w:rsidR="00200322">
        <w:rPr>
          <w:sz w:val="24"/>
          <w:szCs w:val="24"/>
        </w:rPr>
        <w:t xml:space="preserve"> I have added an option to create the csv file from the program rather than manually creating it. Although the user does not specifically require these functions to be in the program I have included them as I see them as beneficial to the user and it will make the program much more straightforward and effective for the user to use. </w:t>
      </w:r>
    </w:p>
    <w:p w14:paraId="43AE890C" w14:textId="77777777" w:rsidR="00583114" w:rsidRDefault="00583114" w:rsidP="00A956B4">
      <w:pPr>
        <w:rPr>
          <w:sz w:val="24"/>
          <w:szCs w:val="24"/>
        </w:rPr>
      </w:pPr>
    </w:p>
    <w:p w14:paraId="18FA2285" w14:textId="4E3F1A80" w:rsidR="008D4E38" w:rsidRPr="009D6A7B" w:rsidRDefault="008D4E38" w:rsidP="009D6A7B">
      <w:pPr>
        <w:pStyle w:val="Heading1"/>
        <w:rPr>
          <w:b/>
          <w:i/>
          <w:sz w:val="28"/>
          <w:u w:val="single"/>
        </w:rPr>
      </w:pPr>
      <w:bookmarkStart w:id="31" w:name="_Toc5793056"/>
      <w:r w:rsidRPr="009D6A7B">
        <w:rPr>
          <w:b/>
          <w:i/>
          <w:sz w:val="28"/>
          <w:u w:val="single"/>
        </w:rPr>
        <w:lastRenderedPageBreak/>
        <w:t>Performance during testing</w:t>
      </w:r>
      <w:r w:rsidR="009D6A7B" w:rsidRPr="009D6A7B">
        <w:rPr>
          <w:b/>
          <w:i/>
          <w:sz w:val="28"/>
          <w:u w:val="single"/>
        </w:rPr>
        <w:t>:</w:t>
      </w:r>
      <w:bookmarkEnd w:id="31"/>
    </w:p>
    <w:p w14:paraId="7AE92D60" w14:textId="6E350250" w:rsidR="008D4E38" w:rsidRDefault="00200322" w:rsidP="00A956B4">
      <w:pPr>
        <w:rPr>
          <w:sz w:val="24"/>
          <w:szCs w:val="24"/>
        </w:rPr>
      </w:pPr>
      <w:r>
        <w:rPr>
          <w:sz w:val="24"/>
          <w:szCs w:val="24"/>
        </w:rPr>
        <w:t xml:space="preserve">During </w:t>
      </w:r>
      <w:r w:rsidR="008D4E38">
        <w:rPr>
          <w:sz w:val="24"/>
          <w:szCs w:val="24"/>
        </w:rPr>
        <w:t>my</w:t>
      </w:r>
      <w:r>
        <w:rPr>
          <w:sz w:val="24"/>
          <w:szCs w:val="24"/>
        </w:rPr>
        <w:t xml:space="preserve"> in depth testing the system had encountered a number of errors such as validation and writing to a file. Testing allowed me to see what exactly the program was doing to cause the error and it made them much easier to solve. One example of this would be trying to get the program to add the reaction times to the file. As the file would not allow me to simply choose a line to </w:t>
      </w:r>
      <w:r w:rsidR="003F1E33">
        <w:rPr>
          <w:sz w:val="24"/>
          <w:szCs w:val="24"/>
        </w:rPr>
        <w:t xml:space="preserve">write data to – this would cause the file to rewrite itself with just the reaction tests I had to create a separate temporary list in the program to write all the data to (which included the reaction tests) this list was the used to write to the file. It replaced the data already in the file with that data plus the reaction time tests. I only knew how to do this through testing as it highlighted the error to me and when I tested it the file returned with just the reaction times and nothing else. Testing ensured that the program had met all the user requirements and that the program effectively worked and would not stop working for no reason. During testing I encountered a number of errors such as the one above which would have meant that the program would have not been able to achieve the requirements set out by staff. </w:t>
      </w:r>
    </w:p>
    <w:p w14:paraId="02A6B3AC" w14:textId="3A856443" w:rsidR="008D4E38" w:rsidRPr="009D6A7B" w:rsidRDefault="008D4E38" w:rsidP="009D6A7B">
      <w:pPr>
        <w:pStyle w:val="Heading1"/>
        <w:rPr>
          <w:b/>
          <w:i/>
          <w:sz w:val="28"/>
          <w:u w:val="single"/>
        </w:rPr>
      </w:pPr>
      <w:bookmarkStart w:id="32" w:name="_Toc5793057"/>
      <w:r w:rsidRPr="009D6A7B">
        <w:rPr>
          <w:b/>
          <w:i/>
          <w:sz w:val="28"/>
          <w:u w:val="single"/>
        </w:rPr>
        <w:t>Refinements following testing</w:t>
      </w:r>
      <w:r w:rsidR="009D6A7B" w:rsidRPr="009D6A7B">
        <w:rPr>
          <w:b/>
          <w:i/>
          <w:sz w:val="28"/>
          <w:u w:val="single"/>
        </w:rPr>
        <w:t>:</w:t>
      </w:r>
      <w:bookmarkEnd w:id="32"/>
    </w:p>
    <w:p w14:paraId="0BB0EAB7" w14:textId="70C97061" w:rsidR="00200322" w:rsidRDefault="003F1E33" w:rsidP="00A956B4">
      <w:pPr>
        <w:rPr>
          <w:sz w:val="24"/>
          <w:szCs w:val="24"/>
        </w:rPr>
      </w:pPr>
      <w:r>
        <w:rPr>
          <w:sz w:val="24"/>
          <w:szCs w:val="24"/>
        </w:rPr>
        <w:t xml:space="preserve">As a result of testing I was able to locate and eliminate any errors that may have caused my system to stop working and fail. Such failures could have meant the system randomly stopped or the data entered by the user had not been correctly validated and therefore data entered into the file by the system would have been inaccurate or incorrect. Following testing I have found a number of ways in which the program needed to be or could have been improved. The program needed to be improved in terms of validating as it incorrectly validated a competitor’s email and phone number during testing and I quickly rectified this. The program also needed to correctly append data to the csv file after testing and I have now managed to do so. The program also incorrectly </w:t>
      </w:r>
      <w:r w:rsidR="00C04683">
        <w:rPr>
          <w:sz w:val="24"/>
          <w:szCs w:val="24"/>
        </w:rPr>
        <w:t xml:space="preserve">ordered the csv file for two of the reports as a result of them starting from high to low instead of low to high. These issues have all now been fixed. </w:t>
      </w:r>
      <w:r w:rsidR="008D4E38">
        <w:rPr>
          <w:sz w:val="24"/>
          <w:szCs w:val="24"/>
        </w:rPr>
        <w:t>However,</w:t>
      </w:r>
      <w:r w:rsidR="00C04683">
        <w:rPr>
          <w:sz w:val="24"/>
          <w:szCs w:val="24"/>
        </w:rPr>
        <w:t xml:space="preserve"> the</w:t>
      </w:r>
      <w:r w:rsidR="008D4E38">
        <w:rPr>
          <w:sz w:val="24"/>
          <w:szCs w:val="24"/>
        </w:rPr>
        <w:t>re</w:t>
      </w:r>
      <w:r w:rsidR="00C04683">
        <w:rPr>
          <w:sz w:val="24"/>
          <w:szCs w:val="24"/>
        </w:rPr>
        <w:t xml:space="preserve"> are a number of ways in which I could have improved upon the program. I could have added a feature where the user could change data already added to the file such as their phone number. The user also could have been able to see reports based on the other times provided or the program could have been able to produce a report based on all results given in the file. I would have added all these features if I had more time to do so.</w:t>
      </w:r>
    </w:p>
    <w:p w14:paraId="464EB9D0" w14:textId="44B3CF84" w:rsidR="008D4E38" w:rsidRPr="009D6A7B" w:rsidRDefault="008D4E38" w:rsidP="009D6A7B">
      <w:pPr>
        <w:pStyle w:val="Heading1"/>
        <w:rPr>
          <w:b/>
          <w:i/>
          <w:sz w:val="28"/>
          <w:u w:val="single"/>
        </w:rPr>
      </w:pPr>
      <w:bookmarkStart w:id="33" w:name="_Toc5793058"/>
      <w:r w:rsidRPr="009D6A7B">
        <w:rPr>
          <w:b/>
          <w:i/>
          <w:sz w:val="28"/>
          <w:u w:val="single"/>
        </w:rPr>
        <w:t>Robustness of the system</w:t>
      </w:r>
      <w:r w:rsidR="009D6A7B" w:rsidRPr="009D6A7B">
        <w:rPr>
          <w:b/>
          <w:i/>
          <w:sz w:val="28"/>
          <w:u w:val="single"/>
        </w:rPr>
        <w:t>:</w:t>
      </w:r>
      <w:bookmarkEnd w:id="33"/>
    </w:p>
    <w:p w14:paraId="25C63B8C" w14:textId="5E8CB13B" w:rsidR="00C04683" w:rsidRDefault="00C04683" w:rsidP="00A956B4">
      <w:pPr>
        <w:rPr>
          <w:sz w:val="24"/>
          <w:szCs w:val="24"/>
        </w:rPr>
      </w:pPr>
      <w:r>
        <w:rPr>
          <w:sz w:val="24"/>
          <w:szCs w:val="24"/>
        </w:rPr>
        <w:t xml:space="preserve">My program is robust in a variety of ways as it accounts for the user entering in both correct and incorrect data. For </w:t>
      </w:r>
      <w:r w:rsidR="008D4E38">
        <w:rPr>
          <w:sz w:val="24"/>
          <w:szCs w:val="24"/>
        </w:rPr>
        <w:t>example,</w:t>
      </w:r>
      <w:r>
        <w:rPr>
          <w:sz w:val="24"/>
          <w:szCs w:val="24"/>
        </w:rPr>
        <w:t xml:space="preserve"> when entering in their choice of menu function the user has to enter in any number from 1-9. If the user does not enter this data </w:t>
      </w:r>
      <w:r w:rsidR="008D4E38">
        <w:rPr>
          <w:sz w:val="24"/>
          <w:szCs w:val="24"/>
        </w:rPr>
        <w:t>in,</w:t>
      </w:r>
      <w:r>
        <w:rPr>
          <w:sz w:val="24"/>
          <w:szCs w:val="24"/>
        </w:rPr>
        <w:t xml:space="preserve"> then the system does not stop as it knows that when the user enters any character or number that is not in that range It will prompt the user to renter their choice but this time using the correct data. This process does not stop after one attempt but will go on indefinitely until the user exits the program or enters in a valid option. My program will do this for every piece of data that is entered in by the user to ensure that the </w:t>
      </w:r>
      <w:r w:rsidR="00115413">
        <w:rPr>
          <w:sz w:val="24"/>
          <w:szCs w:val="24"/>
        </w:rPr>
        <w:t xml:space="preserve">program does not crash at the end if any similar circumstances occur such as the one above. This means that my system is very robust as it </w:t>
      </w:r>
      <w:r w:rsidR="00115413">
        <w:rPr>
          <w:sz w:val="24"/>
          <w:szCs w:val="24"/>
        </w:rPr>
        <w:lastRenderedPageBreak/>
        <w:t xml:space="preserve">can easily handle a user inputting a random character when a specific number of integers should instead be entered in its place. This is very important that my system is robust as it means that the Wonder Walls staff will not encounter any errors within my program and it will be able to easily deal with unknown data given as it knows what data it is looking for and what to do if the user does not supply this data. </w:t>
      </w:r>
      <w:r w:rsidR="008D4E38">
        <w:rPr>
          <w:sz w:val="24"/>
          <w:szCs w:val="24"/>
        </w:rPr>
        <w:t>Therefore,</w:t>
      </w:r>
      <w:r w:rsidR="00115413">
        <w:rPr>
          <w:sz w:val="24"/>
          <w:szCs w:val="24"/>
        </w:rPr>
        <w:t xml:space="preserve"> this means that the program has a high ability to deal with errors and exceptional circumstances that it may encounter when being used by staff to enter in competitor details or complete reaction time tests.</w:t>
      </w:r>
    </w:p>
    <w:p w14:paraId="3D759D05" w14:textId="74D7F9FF" w:rsidR="008D4E38" w:rsidRDefault="008D4E38" w:rsidP="00A956B4">
      <w:pPr>
        <w:rPr>
          <w:sz w:val="24"/>
          <w:szCs w:val="24"/>
        </w:rPr>
      </w:pPr>
    </w:p>
    <w:p w14:paraId="5CF1CA83" w14:textId="533544BF" w:rsidR="008D4E38" w:rsidRPr="004812E6" w:rsidRDefault="008D4E38" w:rsidP="00A956B4">
      <w:pPr>
        <w:rPr>
          <w:sz w:val="24"/>
          <w:szCs w:val="24"/>
        </w:rPr>
      </w:pPr>
    </w:p>
    <w:sectPr w:rsidR="008D4E38" w:rsidRPr="004812E6" w:rsidSect="007A116A">
      <w:headerReference w:type="default" r:id="rId36"/>
      <w:footerReference w:type="default" r:id="rId37"/>
      <w:pgSz w:w="11906" w:h="16838"/>
      <w:pgMar w:top="1440" w:right="1440" w:bottom="1440" w:left="1440" w:header="708" w:footer="708" w:gutter="0"/>
      <w:pgBorders w:offsetFrom="page">
        <w:top w:val="single" w:sz="4" w:space="24" w:color="00B0F0"/>
        <w:left w:val="single" w:sz="4" w:space="24" w:color="00B0F0"/>
        <w:bottom w:val="single" w:sz="4" w:space="24" w:color="00B0F0"/>
        <w:right w:val="single" w:sz="4" w:space="24" w:color="00B0F0"/>
      </w:pgBorders>
      <w:pgNumType w:start="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3D18C1" w16cid:durableId="203BC20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FE8B83" w14:textId="77777777" w:rsidR="00D07692" w:rsidRDefault="00D07692" w:rsidP="00C479AD">
      <w:pPr>
        <w:spacing w:after="0" w:line="240" w:lineRule="auto"/>
      </w:pPr>
      <w:r>
        <w:separator/>
      </w:r>
    </w:p>
  </w:endnote>
  <w:endnote w:type="continuationSeparator" w:id="0">
    <w:p w14:paraId="4C54D52B" w14:textId="77777777" w:rsidR="00D07692" w:rsidRDefault="00D07692" w:rsidP="00C47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ADDE" w14:textId="77777777" w:rsidR="00D07692" w:rsidRDefault="00D07692">
    <w:pPr>
      <w:pStyle w:val="Footer"/>
    </w:pPr>
    <w:r>
      <w:t>Wonder Walls – Program Development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A6957" w14:textId="77777777" w:rsidR="00D07692" w:rsidRDefault="00D07692" w:rsidP="00C479AD">
      <w:pPr>
        <w:spacing w:after="0" w:line="240" w:lineRule="auto"/>
      </w:pPr>
      <w:r>
        <w:separator/>
      </w:r>
    </w:p>
  </w:footnote>
  <w:footnote w:type="continuationSeparator" w:id="0">
    <w:p w14:paraId="6395B339" w14:textId="77777777" w:rsidR="00D07692" w:rsidRDefault="00D07692" w:rsidP="00C479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3178080"/>
      <w:docPartObj>
        <w:docPartGallery w:val="Page Numbers (Top of Page)"/>
        <w:docPartUnique/>
      </w:docPartObj>
    </w:sdtPr>
    <w:sdtEndPr>
      <w:rPr>
        <w:noProof/>
      </w:rPr>
    </w:sdtEndPr>
    <w:sdtContent>
      <w:p w14:paraId="61084E38" w14:textId="605DA802" w:rsidR="00D07692" w:rsidRDefault="00833FB6" w:rsidP="00833FB6">
        <w:pPr>
          <w:pStyle w:val="Header"/>
          <w:tabs>
            <w:tab w:val="left" w:pos="315"/>
          </w:tabs>
        </w:pPr>
        <w:r>
          <w:t xml:space="preserve">Centre Number -  73107 </w:t>
        </w:r>
        <w:r>
          <w:tab/>
          <w:t>Candidate Number – 4141</w:t>
        </w:r>
        <w:r>
          <w:tab/>
        </w:r>
        <w:r w:rsidR="00D07692">
          <w:fldChar w:fldCharType="begin"/>
        </w:r>
        <w:r w:rsidR="00D07692">
          <w:instrText xml:space="preserve"> PAGE   \* MERGEFORMAT </w:instrText>
        </w:r>
        <w:r w:rsidR="00D07692">
          <w:fldChar w:fldCharType="separate"/>
        </w:r>
        <w:r w:rsidR="000E06F6">
          <w:rPr>
            <w:noProof/>
          </w:rPr>
          <w:t>16</w:t>
        </w:r>
        <w:r w:rsidR="00D07692">
          <w:rPr>
            <w:noProof/>
          </w:rPr>
          <w:fldChar w:fldCharType="end"/>
        </w:r>
      </w:p>
    </w:sdtContent>
  </w:sdt>
  <w:p w14:paraId="5297C48C" w14:textId="17598F24" w:rsidR="00D07692" w:rsidRDefault="00D07692" w:rsidP="00D07692">
    <w:pPr>
      <w:pStyle w:val="Header"/>
      <w:tabs>
        <w:tab w:val="left" w:pos="408"/>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43C46"/>
    <w:multiLevelType w:val="hybridMultilevel"/>
    <w:tmpl w:val="AE487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544085"/>
    <w:multiLevelType w:val="hybridMultilevel"/>
    <w:tmpl w:val="C902F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62109B"/>
    <w:multiLevelType w:val="hybridMultilevel"/>
    <w:tmpl w:val="4BF8BB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D23591"/>
    <w:multiLevelType w:val="hybridMultilevel"/>
    <w:tmpl w:val="990612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0FF2948"/>
    <w:multiLevelType w:val="hybridMultilevel"/>
    <w:tmpl w:val="D2D860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26A1377"/>
    <w:multiLevelType w:val="hybridMultilevel"/>
    <w:tmpl w:val="DE78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780846"/>
    <w:multiLevelType w:val="hybridMultilevel"/>
    <w:tmpl w:val="4DF87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AA623A"/>
    <w:multiLevelType w:val="hybridMultilevel"/>
    <w:tmpl w:val="32F437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963CF3"/>
    <w:multiLevelType w:val="hybridMultilevel"/>
    <w:tmpl w:val="8ED4D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426AB7"/>
    <w:multiLevelType w:val="hybridMultilevel"/>
    <w:tmpl w:val="8EB2CDC8"/>
    <w:lvl w:ilvl="0" w:tplc="0809000F">
      <w:start w:val="1"/>
      <w:numFmt w:val="decimal"/>
      <w:lvlText w:val="%1."/>
      <w:lvlJc w:val="left"/>
      <w:pPr>
        <w:ind w:left="1050" w:hanging="360"/>
      </w:pPr>
    </w:lvl>
    <w:lvl w:ilvl="1" w:tplc="08090019">
      <w:start w:val="1"/>
      <w:numFmt w:val="lowerLetter"/>
      <w:lvlText w:val="%2."/>
      <w:lvlJc w:val="left"/>
      <w:pPr>
        <w:ind w:left="1770" w:hanging="360"/>
      </w:pPr>
    </w:lvl>
    <w:lvl w:ilvl="2" w:tplc="0809001B" w:tentative="1">
      <w:start w:val="1"/>
      <w:numFmt w:val="lowerRoman"/>
      <w:lvlText w:val="%3."/>
      <w:lvlJc w:val="right"/>
      <w:pPr>
        <w:ind w:left="2490" w:hanging="180"/>
      </w:pPr>
    </w:lvl>
    <w:lvl w:ilvl="3" w:tplc="0809000F" w:tentative="1">
      <w:start w:val="1"/>
      <w:numFmt w:val="decimal"/>
      <w:lvlText w:val="%4."/>
      <w:lvlJc w:val="left"/>
      <w:pPr>
        <w:ind w:left="3210" w:hanging="360"/>
      </w:pPr>
    </w:lvl>
    <w:lvl w:ilvl="4" w:tplc="08090019" w:tentative="1">
      <w:start w:val="1"/>
      <w:numFmt w:val="lowerLetter"/>
      <w:lvlText w:val="%5."/>
      <w:lvlJc w:val="left"/>
      <w:pPr>
        <w:ind w:left="3930" w:hanging="360"/>
      </w:pPr>
    </w:lvl>
    <w:lvl w:ilvl="5" w:tplc="0809001B" w:tentative="1">
      <w:start w:val="1"/>
      <w:numFmt w:val="lowerRoman"/>
      <w:lvlText w:val="%6."/>
      <w:lvlJc w:val="right"/>
      <w:pPr>
        <w:ind w:left="4650" w:hanging="180"/>
      </w:pPr>
    </w:lvl>
    <w:lvl w:ilvl="6" w:tplc="0809000F" w:tentative="1">
      <w:start w:val="1"/>
      <w:numFmt w:val="decimal"/>
      <w:lvlText w:val="%7."/>
      <w:lvlJc w:val="left"/>
      <w:pPr>
        <w:ind w:left="5370" w:hanging="360"/>
      </w:pPr>
    </w:lvl>
    <w:lvl w:ilvl="7" w:tplc="08090019" w:tentative="1">
      <w:start w:val="1"/>
      <w:numFmt w:val="lowerLetter"/>
      <w:lvlText w:val="%8."/>
      <w:lvlJc w:val="left"/>
      <w:pPr>
        <w:ind w:left="6090" w:hanging="360"/>
      </w:pPr>
    </w:lvl>
    <w:lvl w:ilvl="8" w:tplc="0809001B" w:tentative="1">
      <w:start w:val="1"/>
      <w:numFmt w:val="lowerRoman"/>
      <w:lvlText w:val="%9."/>
      <w:lvlJc w:val="right"/>
      <w:pPr>
        <w:ind w:left="6810" w:hanging="180"/>
      </w:pPr>
    </w:lvl>
  </w:abstractNum>
  <w:abstractNum w:abstractNumId="10" w15:restartNumberingAfterBreak="0">
    <w:nsid w:val="7D934714"/>
    <w:multiLevelType w:val="hybridMultilevel"/>
    <w:tmpl w:val="1C9866DA"/>
    <w:lvl w:ilvl="0" w:tplc="0809000F">
      <w:start w:val="1"/>
      <w:numFmt w:val="decimal"/>
      <w:lvlText w:val="%1."/>
      <w:lvlJc w:val="left"/>
      <w:pPr>
        <w:ind w:left="1095" w:hanging="360"/>
      </w:pPr>
    </w:lvl>
    <w:lvl w:ilvl="1" w:tplc="08090019" w:tentative="1">
      <w:start w:val="1"/>
      <w:numFmt w:val="lowerLetter"/>
      <w:lvlText w:val="%2."/>
      <w:lvlJc w:val="left"/>
      <w:pPr>
        <w:ind w:left="1815" w:hanging="360"/>
      </w:pPr>
    </w:lvl>
    <w:lvl w:ilvl="2" w:tplc="0809001B" w:tentative="1">
      <w:start w:val="1"/>
      <w:numFmt w:val="lowerRoman"/>
      <w:lvlText w:val="%3."/>
      <w:lvlJc w:val="right"/>
      <w:pPr>
        <w:ind w:left="2535" w:hanging="180"/>
      </w:pPr>
    </w:lvl>
    <w:lvl w:ilvl="3" w:tplc="0809000F" w:tentative="1">
      <w:start w:val="1"/>
      <w:numFmt w:val="decimal"/>
      <w:lvlText w:val="%4."/>
      <w:lvlJc w:val="left"/>
      <w:pPr>
        <w:ind w:left="3255" w:hanging="360"/>
      </w:pPr>
    </w:lvl>
    <w:lvl w:ilvl="4" w:tplc="08090019" w:tentative="1">
      <w:start w:val="1"/>
      <w:numFmt w:val="lowerLetter"/>
      <w:lvlText w:val="%5."/>
      <w:lvlJc w:val="left"/>
      <w:pPr>
        <w:ind w:left="3975" w:hanging="360"/>
      </w:pPr>
    </w:lvl>
    <w:lvl w:ilvl="5" w:tplc="0809001B" w:tentative="1">
      <w:start w:val="1"/>
      <w:numFmt w:val="lowerRoman"/>
      <w:lvlText w:val="%6."/>
      <w:lvlJc w:val="right"/>
      <w:pPr>
        <w:ind w:left="4695" w:hanging="180"/>
      </w:pPr>
    </w:lvl>
    <w:lvl w:ilvl="6" w:tplc="0809000F" w:tentative="1">
      <w:start w:val="1"/>
      <w:numFmt w:val="decimal"/>
      <w:lvlText w:val="%7."/>
      <w:lvlJc w:val="left"/>
      <w:pPr>
        <w:ind w:left="5415" w:hanging="360"/>
      </w:pPr>
    </w:lvl>
    <w:lvl w:ilvl="7" w:tplc="08090019" w:tentative="1">
      <w:start w:val="1"/>
      <w:numFmt w:val="lowerLetter"/>
      <w:lvlText w:val="%8."/>
      <w:lvlJc w:val="left"/>
      <w:pPr>
        <w:ind w:left="6135" w:hanging="360"/>
      </w:pPr>
    </w:lvl>
    <w:lvl w:ilvl="8" w:tplc="0809001B" w:tentative="1">
      <w:start w:val="1"/>
      <w:numFmt w:val="lowerRoman"/>
      <w:lvlText w:val="%9."/>
      <w:lvlJc w:val="right"/>
      <w:pPr>
        <w:ind w:left="6855" w:hanging="180"/>
      </w:pPr>
    </w:lvl>
  </w:abstractNum>
  <w:num w:numId="1">
    <w:abstractNumId w:val="5"/>
  </w:num>
  <w:num w:numId="2">
    <w:abstractNumId w:val="1"/>
  </w:num>
  <w:num w:numId="3">
    <w:abstractNumId w:val="7"/>
  </w:num>
  <w:num w:numId="4">
    <w:abstractNumId w:val="2"/>
  </w:num>
  <w:num w:numId="5">
    <w:abstractNumId w:val="4"/>
  </w:num>
  <w:num w:numId="6">
    <w:abstractNumId w:val="3"/>
  </w:num>
  <w:num w:numId="7">
    <w:abstractNumId w:val="8"/>
  </w:num>
  <w:num w:numId="8">
    <w:abstractNumId w:val="0"/>
  </w:num>
  <w:num w:numId="9">
    <w:abstractNumId w:val="1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5F6"/>
    <w:rsid w:val="0002639A"/>
    <w:rsid w:val="000432D3"/>
    <w:rsid w:val="00060E58"/>
    <w:rsid w:val="00074150"/>
    <w:rsid w:val="0008772C"/>
    <w:rsid w:val="000B1451"/>
    <w:rsid w:val="000E06F6"/>
    <w:rsid w:val="00115413"/>
    <w:rsid w:val="00156FE9"/>
    <w:rsid w:val="00160523"/>
    <w:rsid w:val="001A463F"/>
    <w:rsid w:val="001C09F4"/>
    <w:rsid w:val="001C3736"/>
    <w:rsid w:val="001F5CBF"/>
    <w:rsid w:val="00200322"/>
    <w:rsid w:val="0026545A"/>
    <w:rsid w:val="002D45F6"/>
    <w:rsid w:val="00303976"/>
    <w:rsid w:val="00321809"/>
    <w:rsid w:val="003223BA"/>
    <w:rsid w:val="00385BC0"/>
    <w:rsid w:val="00391764"/>
    <w:rsid w:val="003C0D53"/>
    <w:rsid w:val="003F1E33"/>
    <w:rsid w:val="003F5A89"/>
    <w:rsid w:val="00402B93"/>
    <w:rsid w:val="00411708"/>
    <w:rsid w:val="00412DC6"/>
    <w:rsid w:val="004812E6"/>
    <w:rsid w:val="00494C79"/>
    <w:rsid w:val="0057219B"/>
    <w:rsid w:val="00573C6D"/>
    <w:rsid w:val="00583114"/>
    <w:rsid w:val="005A020E"/>
    <w:rsid w:val="005E5916"/>
    <w:rsid w:val="00610A4B"/>
    <w:rsid w:val="00613245"/>
    <w:rsid w:val="00640C75"/>
    <w:rsid w:val="00697CA6"/>
    <w:rsid w:val="006F08DB"/>
    <w:rsid w:val="0073262F"/>
    <w:rsid w:val="0074475C"/>
    <w:rsid w:val="007A116A"/>
    <w:rsid w:val="007D6209"/>
    <w:rsid w:val="00806803"/>
    <w:rsid w:val="00810D2A"/>
    <w:rsid w:val="00833FB6"/>
    <w:rsid w:val="008D4E38"/>
    <w:rsid w:val="008F31BE"/>
    <w:rsid w:val="00923E0D"/>
    <w:rsid w:val="0095234C"/>
    <w:rsid w:val="00955C73"/>
    <w:rsid w:val="009D6A7B"/>
    <w:rsid w:val="00A01030"/>
    <w:rsid w:val="00A02D62"/>
    <w:rsid w:val="00A51D86"/>
    <w:rsid w:val="00A956B4"/>
    <w:rsid w:val="00AC1AFF"/>
    <w:rsid w:val="00AC2B2C"/>
    <w:rsid w:val="00AC4F77"/>
    <w:rsid w:val="00BC55F6"/>
    <w:rsid w:val="00BD6A00"/>
    <w:rsid w:val="00BE6C9F"/>
    <w:rsid w:val="00C04683"/>
    <w:rsid w:val="00C479AD"/>
    <w:rsid w:val="00C56BCE"/>
    <w:rsid w:val="00C6590C"/>
    <w:rsid w:val="00D06CA3"/>
    <w:rsid w:val="00D07692"/>
    <w:rsid w:val="00DC5C42"/>
    <w:rsid w:val="00DD05FA"/>
    <w:rsid w:val="00DE0EE5"/>
    <w:rsid w:val="00DF6DC3"/>
    <w:rsid w:val="00E319CD"/>
    <w:rsid w:val="00E32F1D"/>
    <w:rsid w:val="00E7327B"/>
    <w:rsid w:val="00E80F9A"/>
    <w:rsid w:val="00ED64D9"/>
    <w:rsid w:val="00F426A7"/>
    <w:rsid w:val="00F575CF"/>
    <w:rsid w:val="00F664EB"/>
    <w:rsid w:val="00F974F2"/>
    <w:rsid w:val="00FE55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7E5B2"/>
  <w15:chartTrackingRefBased/>
  <w15:docId w15:val="{F0E1987A-761F-4D5F-93C7-EB9098161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11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1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9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79AD"/>
  </w:style>
  <w:style w:type="paragraph" w:styleId="Footer">
    <w:name w:val="footer"/>
    <w:basedOn w:val="Normal"/>
    <w:link w:val="FooterChar"/>
    <w:uiPriority w:val="99"/>
    <w:unhideWhenUsed/>
    <w:rsid w:val="00C479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79AD"/>
  </w:style>
  <w:style w:type="table" w:styleId="TableGrid">
    <w:name w:val="Table Grid"/>
    <w:basedOn w:val="TableNormal"/>
    <w:uiPriority w:val="39"/>
    <w:rsid w:val="00D06CA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6CA3"/>
    <w:pPr>
      <w:spacing w:line="256" w:lineRule="auto"/>
      <w:ind w:left="720"/>
      <w:contextualSpacing/>
    </w:pPr>
  </w:style>
  <w:style w:type="character" w:styleId="CommentReference">
    <w:name w:val="annotation reference"/>
    <w:basedOn w:val="DefaultParagraphFont"/>
    <w:uiPriority w:val="99"/>
    <w:semiHidden/>
    <w:unhideWhenUsed/>
    <w:rsid w:val="00D06CA3"/>
    <w:rPr>
      <w:sz w:val="16"/>
      <w:szCs w:val="16"/>
    </w:rPr>
  </w:style>
  <w:style w:type="paragraph" w:styleId="CommentText">
    <w:name w:val="annotation text"/>
    <w:basedOn w:val="Normal"/>
    <w:link w:val="CommentTextChar"/>
    <w:uiPriority w:val="99"/>
    <w:semiHidden/>
    <w:unhideWhenUsed/>
    <w:rsid w:val="00D06CA3"/>
    <w:pPr>
      <w:spacing w:line="240" w:lineRule="auto"/>
    </w:pPr>
    <w:rPr>
      <w:sz w:val="20"/>
      <w:szCs w:val="20"/>
    </w:rPr>
  </w:style>
  <w:style w:type="character" w:customStyle="1" w:styleId="CommentTextChar">
    <w:name w:val="Comment Text Char"/>
    <w:basedOn w:val="DefaultParagraphFont"/>
    <w:link w:val="CommentText"/>
    <w:uiPriority w:val="99"/>
    <w:semiHidden/>
    <w:rsid w:val="00D06CA3"/>
    <w:rPr>
      <w:sz w:val="20"/>
      <w:szCs w:val="20"/>
    </w:rPr>
  </w:style>
  <w:style w:type="paragraph" w:styleId="BalloonText">
    <w:name w:val="Balloon Text"/>
    <w:basedOn w:val="Normal"/>
    <w:link w:val="BalloonTextChar"/>
    <w:uiPriority w:val="99"/>
    <w:semiHidden/>
    <w:unhideWhenUsed/>
    <w:rsid w:val="00D06C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CA3"/>
    <w:rPr>
      <w:rFonts w:ascii="Segoe UI" w:hAnsi="Segoe UI" w:cs="Segoe UI"/>
      <w:sz w:val="18"/>
      <w:szCs w:val="18"/>
    </w:rPr>
  </w:style>
  <w:style w:type="paragraph" w:styleId="NoSpacing">
    <w:name w:val="No Spacing"/>
    <w:link w:val="NoSpacingChar"/>
    <w:uiPriority w:val="1"/>
    <w:qFormat/>
    <w:rsid w:val="007A116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A116A"/>
    <w:rPr>
      <w:rFonts w:eastAsiaTheme="minorEastAsia"/>
      <w:lang w:val="en-US"/>
    </w:rPr>
  </w:style>
  <w:style w:type="character" w:customStyle="1" w:styleId="Heading1Char">
    <w:name w:val="Heading 1 Char"/>
    <w:basedOn w:val="DefaultParagraphFont"/>
    <w:link w:val="Heading1"/>
    <w:uiPriority w:val="9"/>
    <w:rsid w:val="007A11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A116A"/>
    <w:pPr>
      <w:outlineLvl w:val="9"/>
    </w:pPr>
    <w:rPr>
      <w:lang w:val="en-US"/>
    </w:rPr>
  </w:style>
  <w:style w:type="paragraph" w:styleId="TOC2">
    <w:name w:val="toc 2"/>
    <w:basedOn w:val="Normal"/>
    <w:next w:val="Normal"/>
    <w:autoRedefine/>
    <w:uiPriority w:val="39"/>
    <w:unhideWhenUsed/>
    <w:rsid w:val="007A116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A116A"/>
    <w:pPr>
      <w:spacing w:after="100"/>
    </w:pPr>
    <w:rPr>
      <w:rFonts w:eastAsiaTheme="minorEastAsia" w:cs="Times New Roman"/>
      <w:lang w:val="en-US"/>
    </w:rPr>
  </w:style>
  <w:style w:type="paragraph" w:styleId="TOC3">
    <w:name w:val="toc 3"/>
    <w:basedOn w:val="Normal"/>
    <w:next w:val="Normal"/>
    <w:autoRedefine/>
    <w:uiPriority w:val="39"/>
    <w:unhideWhenUsed/>
    <w:rsid w:val="007A116A"/>
    <w:pPr>
      <w:spacing w:after="100"/>
      <w:ind w:left="440"/>
    </w:pPr>
    <w:rPr>
      <w:rFonts w:eastAsiaTheme="minorEastAsia" w:cs="Times New Roman"/>
      <w:lang w:val="en-US"/>
    </w:rPr>
  </w:style>
  <w:style w:type="character" w:styleId="Hyperlink">
    <w:name w:val="Hyperlink"/>
    <w:basedOn w:val="DefaultParagraphFont"/>
    <w:uiPriority w:val="99"/>
    <w:unhideWhenUsed/>
    <w:rsid w:val="007A116A"/>
    <w:rPr>
      <w:color w:val="0563C1" w:themeColor="hyperlink"/>
      <w:u w:val="single"/>
    </w:rPr>
  </w:style>
  <w:style w:type="character" w:customStyle="1" w:styleId="Heading2Char">
    <w:name w:val="Heading 2 Char"/>
    <w:basedOn w:val="DefaultParagraphFont"/>
    <w:link w:val="Heading2"/>
    <w:uiPriority w:val="9"/>
    <w:rsid w:val="0032180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4.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45" Type="http://schemas.microsoft.com/office/2016/09/relationships/commentsIds" Target="commentsIds.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3.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B2625A4AA3A4C6A851AFB3D626B1E3A"/>
        <w:category>
          <w:name w:val="General"/>
          <w:gallery w:val="placeholder"/>
        </w:category>
        <w:types>
          <w:type w:val="bbPlcHdr"/>
        </w:types>
        <w:behaviors>
          <w:behavior w:val="content"/>
        </w:behaviors>
        <w:guid w:val="{D4E454ED-62C7-4E61-979D-9EF5E76C141A}"/>
      </w:docPartPr>
      <w:docPartBody>
        <w:p w:rsidR="00813D73" w:rsidRDefault="00813D73" w:rsidP="00813D73">
          <w:pPr>
            <w:pStyle w:val="2B2625A4AA3A4C6A851AFB3D626B1E3A"/>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D73"/>
    <w:rsid w:val="00047D71"/>
    <w:rsid w:val="004924EE"/>
    <w:rsid w:val="00813D73"/>
    <w:rsid w:val="009F2E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2625A4AA3A4C6A851AFB3D626B1E3A">
    <w:name w:val="2B2625A4AA3A4C6A851AFB3D626B1E3A"/>
    <w:rsid w:val="00813D73"/>
  </w:style>
  <w:style w:type="paragraph" w:customStyle="1" w:styleId="23ED3EC6664A48E1B08693940A52A444">
    <w:name w:val="23ED3EC6664A48E1B08693940A52A444"/>
    <w:rsid w:val="00813D73"/>
  </w:style>
  <w:style w:type="paragraph" w:customStyle="1" w:styleId="A578B055ABDA425AAE26B9B899DB124D">
    <w:name w:val="A578B055ABDA425AAE26B9B899DB124D"/>
    <w:rsid w:val="00813D73"/>
  </w:style>
  <w:style w:type="paragraph" w:customStyle="1" w:styleId="216A47BF31DE422D9321AB40D9A680D1">
    <w:name w:val="216A47BF31DE422D9321AB40D9A680D1"/>
    <w:rsid w:val="00813D73"/>
  </w:style>
  <w:style w:type="paragraph" w:customStyle="1" w:styleId="7F3D2A75510D45D6A94CC0BECF4DEE82">
    <w:name w:val="7F3D2A75510D45D6A94CC0BECF4DEE82"/>
    <w:rsid w:val="00813D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C803A-C04A-4860-B745-B1B1ADF16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E94A9265</Template>
  <TotalTime>121</TotalTime>
  <Pages>36</Pages>
  <Words>7173</Words>
  <Characters>40888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Wonder Walls</vt:lpstr>
    </vt:vector>
  </TitlesOfParts>
  <Company>C2k</Company>
  <LinksUpToDate>false</LinksUpToDate>
  <CharactersWithSpaces>47966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Wonder Walls</dc:title>
  <dc:subject/>
  <dc:creator>jross466</dc:creator>
  <cp:keywords/>
  <dc:description/>
  <cp:lastModifiedBy>jross466</cp:lastModifiedBy>
  <cp:revision>14</cp:revision>
  <cp:lastPrinted>2019-04-10T13:06:00Z</cp:lastPrinted>
  <dcterms:created xsi:type="dcterms:W3CDTF">2018-10-17T10:00:00Z</dcterms:created>
  <dcterms:modified xsi:type="dcterms:W3CDTF">2019-04-10T13:10:00Z</dcterms:modified>
</cp:coreProperties>
</file>